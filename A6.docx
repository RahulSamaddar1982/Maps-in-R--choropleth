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Georgia" w:eastAsiaTheme="minorHAnsi" w:hAnsi="Georgia" w:cstheme="minorBidi"/>
          <w:b w:val="0"/>
          <w:i w:val="0"/>
          <w:spacing w:val="0"/>
          <w:kern w:val="0"/>
          <w:sz w:val="20"/>
          <w:szCs w:val="64"/>
        </w:rPr>
        <w:id w:val="976878793"/>
        <w:docPartObj>
          <w:docPartGallery w:val="Custom Cover Pages"/>
          <w:docPartUnique/>
        </w:docPartObj>
      </w:sdtPr>
      <w:sdtEndPr>
        <w:rPr>
          <w:szCs w:val="20"/>
        </w:rPr>
      </w:sdtEndPr>
      <w:sdtContent>
        <w:sdt>
          <w:sdtPr>
            <w:rPr>
              <w:rFonts w:ascii="Georgia" w:hAnsi="Georgia"/>
              <w:szCs w:val="64"/>
            </w:rPr>
            <w:alias w:val="Title"/>
            <w:tag w:val=""/>
            <w:id w:val="1015354143"/>
            <w:placeholder>
              <w:docPart w:val="F3BBE5DBA98649B3AA740F76CCD2A10D"/>
            </w:placeholder>
            <w:dataBinding w:prefixMappings="xmlns:ns0='http://purl.org/dc/elements/1.1/' xmlns:ns1='http://schemas.openxmlformats.org/package/2006/metadata/core-properties' " w:xpath="/ns1:coreProperties[1]/ns0:title[1]" w:storeItemID="{6C3C8BC8-F283-45AE-878A-BAB7291924A1}"/>
            <w:text/>
          </w:sdtPr>
          <w:sdtEndPr/>
          <w:sdtContent>
            <w:p w14:paraId="31F722D1" w14:textId="77777777" w:rsidR="00B1159F" w:rsidRPr="000F713E" w:rsidRDefault="00280A7F" w:rsidP="00D132A4">
              <w:pPr>
                <w:pStyle w:val="Title"/>
                <w:rPr>
                  <w:rFonts w:ascii="Georgia" w:hAnsi="Georgia"/>
                </w:rPr>
              </w:pPr>
              <w:r w:rsidRPr="000F713E">
                <w:rPr>
                  <w:rFonts w:ascii="Georgia" w:hAnsi="Georgia"/>
                  <w:szCs w:val="64"/>
                </w:rPr>
                <w:t>R</w:t>
              </w:r>
              <w:r w:rsidR="000F713E" w:rsidRPr="000F713E">
                <w:rPr>
                  <w:rFonts w:ascii="Georgia" w:hAnsi="Georgia"/>
                  <w:szCs w:val="64"/>
                </w:rPr>
                <w:t>amakrishna Mission</w:t>
              </w:r>
              <w:r w:rsidRPr="000F713E">
                <w:rPr>
                  <w:rFonts w:ascii="Georgia" w:hAnsi="Georgia"/>
                  <w:szCs w:val="64"/>
                </w:rPr>
                <w:t xml:space="preserve"> Crowdfunding System using Blockchain</w:t>
              </w:r>
            </w:p>
          </w:sdtContent>
        </w:sdt>
        <w:sdt>
          <w:sdtPr>
            <w:rPr>
              <w:rFonts w:ascii="Georgia" w:hAnsi="Georgia"/>
            </w:rPr>
            <w:alias w:val="Subject"/>
            <w:tag w:val=""/>
            <w:id w:val="314299731"/>
            <w:placeholder>
              <w:docPart w:val="931C62B259C6479AA298728CD1766705"/>
            </w:placeholder>
            <w:dataBinding w:prefixMappings="xmlns:ns0='http://purl.org/dc/elements/1.1/' xmlns:ns1='http://schemas.openxmlformats.org/package/2006/metadata/core-properties' " w:xpath="/ns1:coreProperties[1]/ns0:subject[1]" w:storeItemID="{6C3C8BC8-F283-45AE-878A-BAB7291924A1}"/>
            <w:text/>
          </w:sdtPr>
          <w:sdtEndPr/>
          <w:sdtContent>
            <w:p w14:paraId="70FF6D30" w14:textId="77777777" w:rsidR="00B1159F" w:rsidRPr="000F713E" w:rsidRDefault="00280A7F" w:rsidP="00D132A4">
              <w:pPr>
                <w:pStyle w:val="Subtitle"/>
                <w:rPr>
                  <w:rFonts w:ascii="Georgia" w:hAnsi="Georgia"/>
                </w:rPr>
              </w:pPr>
              <w:r w:rsidRPr="000F713E">
                <w:rPr>
                  <w:rFonts w:ascii="Georgia" w:hAnsi="Georgia"/>
                </w:rPr>
                <w:t>Securing donation records</w:t>
              </w:r>
            </w:p>
          </w:sdtContent>
        </w:sdt>
        <w:sdt>
          <w:sdtPr>
            <w:rPr>
              <w:rFonts w:ascii="Georgia" w:hAnsi="Georgia"/>
              <w:color w:val="FFFFFF" w:themeColor="background1"/>
            </w:rPr>
            <w:alias w:val="Date Completed"/>
            <w:tag w:val="{DocProperty:Date completed}"/>
            <w:id w:val="828408854"/>
            <w:placeholder>
              <w:docPart w:val="61AFA612293646BF8FE6D713455E68C2"/>
            </w:placeholder>
            <w:text/>
          </w:sdtPr>
          <w:sdtEndPr/>
          <w:sdtContent>
            <w:p w14:paraId="120CAC4C" w14:textId="77777777" w:rsidR="00B1159F" w:rsidRPr="000F713E" w:rsidRDefault="00280A7F" w:rsidP="007C547A">
              <w:pPr>
                <w:pStyle w:val="Date"/>
                <w:rPr>
                  <w:rFonts w:ascii="Georgia" w:hAnsi="Georgia"/>
                  <w:color w:val="FFFFFF" w:themeColor="background1"/>
                </w:rPr>
              </w:pPr>
              <w:r w:rsidRPr="000F713E">
                <w:rPr>
                  <w:rFonts w:ascii="Georgia" w:hAnsi="Georgia"/>
                  <w:color w:val="FFFFFF" w:themeColor="background1"/>
                </w:rPr>
                <w:t>.</w:t>
              </w:r>
            </w:p>
          </w:sdtContent>
        </w:sdt>
        <w:p w14:paraId="0B3A9BC8" w14:textId="77777777" w:rsidR="00B1159F" w:rsidRPr="000F713E" w:rsidRDefault="00B1159F" w:rsidP="003A010F">
          <w:pPr>
            <w:pStyle w:val="BodyText"/>
            <w:ind w:left="2376"/>
            <w:rPr>
              <w:rFonts w:ascii="Georgia" w:hAnsi="Georgia"/>
            </w:rPr>
          </w:pPr>
        </w:p>
        <w:sdt>
          <w:sdtPr>
            <w:rPr>
              <w:rFonts w:ascii="Georgia" w:hAnsi="Georgia"/>
            </w:rPr>
            <w:alias w:val="Status"/>
            <w:tag w:val=""/>
            <w:id w:val="-1854485410"/>
            <w:placeholder>
              <w:docPart w:val="94D11ABF06AE4C72AB08D847287A6C95"/>
            </w:placeholder>
            <w:dataBinding w:prefixMappings="xmlns:ns0='http://purl.org/dc/elements/1.1/' xmlns:ns1='http://schemas.openxmlformats.org/package/2006/metadata/core-properties' " w:xpath="/ns1:coreProperties[1]/ns1:contentStatus[1]" w:storeItemID="{6C3C8BC8-F283-45AE-878A-BAB7291924A1}"/>
            <w:text/>
          </w:sdtPr>
          <w:sdtEndPr/>
          <w:sdtContent>
            <w:p w14:paraId="6276F5A9" w14:textId="77777777" w:rsidR="00B1159F" w:rsidRPr="000F713E" w:rsidRDefault="00280A7F" w:rsidP="003A010F">
              <w:pPr>
                <w:pStyle w:val="BodyText"/>
                <w:ind w:left="2376"/>
                <w:rPr>
                  <w:rFonts w:ascii="Georgia" w:hAnsi="Georgia"/>
                </w:rPr>
              </w:pPr>
              <w:r w:rsidRPr="000F713E">
                <w:rPr>
                  <w:rFonts w:ascii="Georgia" w:hAnsi="Georgia"/>
                </w:rPr>
                <w:t xml:space="preserve"> </w:t>
              </w:r>
            </w:p>
          </w:sdtContent>
        </w:sdt>
        <w:p w14:paraId="08BB4278" w14:textId="77777777" w:rsidR="00B1159F" w:rsidRPr="000F713E" w:rsidRDefault="00B1159F" w:rsidP="003A010F">
          <w:pPr>
            <w:pStyle w:val="BodyText"/>
            <w:ind w:left="2376"/>
            <w:rPr>
              <w:rFonts w:ascii="Georgia" w:hAnsi="Georgia"/>
            </w:rPr>
          </w:pPr>
        </w:p>
        <w:p w14:paraId="12F1A28E" w14:textId="77777777" w:rsidR="00B1159F" w:rsidRPr="000F713E" w:rsidRDefault="00B1159F" w:rsidP="003A010F">
          <w:pPr>
            <w:pStyle w:val="BodyText"/>
            <w:ind w:left="2376"/>
            <w:rPr>
              <w:rFonts w:ascii="Georgia" w:hAnsi="Georgia"/>
            </w:rPr>
          </w:pPr>
        </w:p>
        <w:p w14:paraId="5AF5D476" w14:textId="77777777" w:rsidR="00B1159F" w:rsidRPr="000F713E" w:rsidRDefault="007776AA" w:rsidP="00C540D0">
          <w:pPr>
            <w:pStyle w:val="BodyText"/>
            <w:rPr>
              <w:rFonts w:ascii="Georgia" w:hAnsi="Georgia"/>
            </w:rPr>
            <w:sectPr w:rsidR="00B1159F" w:rsidRPr="000F713E" w:rsidSect="00F207C6">
              <w:headerReference w:type="even" r:id="rId11"/>
              <w:headerReference w:type="default" r:id="rId12"/>
              <w:footerReference w:type="even" r:id="rId13"/>
              <w:footerReference w:type="default" r:id="rId14"/>
              <w:headerReference w:type="first" r:id="rId15"/>
              <w:footerReference w:type="first" r:id="rId16"/>
              <w:pgSz w:w="11909" w:h="16834" w:code="9"/>
              <w:pgMar w:top="4075" w:right="1022" w:bottom="2160" w:left="792" w:header="2074" w:footer="720" w:gutter="230"/>
              <w:pgNumType w:start="0"/>
              <w:cols w:space="720"/>
              <w:titlePg/>
              <w:docGrid w:linePitch="360"/>
            </w:sectPr>
          </w:pPr>
        </w:p>
      </w:sdtContent>
    </w:sdt>
    <w:p w14:paraId="23E49985" w14:textId="77777777" w:rsidR="00C540D0" w:rsidRPr="000F713E" w:rsidRDefault="00C540D0" w:rsidP="00C540D0">
      <w:pPr>
        <w:pStyle w:val="TOCHeading"/>
        <w:rPr>
          <w:rFonts w:ascii="Georgia" w:hAnsi="Georgia"/>
        </w:rPr>
      </w:pPr>
      <w:r w:rsidRPr="000F713E">
        <w:rPr>
          <w:rFonts w:ascii="Georgia" w:hAnsi="Georgia"/>
        </w:rPr>
        <w:lastRenderedPageBreak/>
        <w:t>Table of Contents</w:t>
      </w:r>
    </w:p>
    <w:p w14:paraId="13E25750" w14:textId="77777777" w:rsidR="001B7B46" w:rsidRPr="000F713E" w:rsidRDefault="00C540D0">
      <w:pPr>
        <w:pStyle w:val="TOC1"/>
        <w:rPr>
          <w:rFonts w:ascii="Georgia" w:eastAsiaTheme="minorEastAsia" w:hAnsi="Georgia"/>
          <w:b w:val="0"/>
          <w:noProof/>
          <w:color w:val="auto"/>
          <w:sz w:val="22"/>
          <w:szCs w:val="22"/>
        </w:rPr>
      </w:pPr>
      <w:r w:rsidRPr="000F713E">
        <w:rPr>
          <w:rFonts w:ascii="Georgia" w:hAnsi="Georgia"/>
          <w:color w:val="000000" w:themeColor="text1"/>
        </w:rPr>
        <w:fldChar w:fldCharType="begin"/>
      </w:r>
      <w:r w:rsidRPr="000F713E">
        <w:rPr>
          <w:rFonts w:ascii="Georgia" w:hAnsi="Georgia"/>
          <w:color w:val="000000" w:themeColor="text1"/>
        </w:rPr>
        <w:instrText xml:space="preserve"> TOC \h \z \t "Heading 1,1,Heading 2,2,Heading 3,3,Exhibit Heading 1,1,Exhibit Heading 2,2,Appendix Heading 1,1,Appendix Heading 2,2,Heading 1 w/Subheading,1,Appendix Heading 1 w/Subheading,1,Exhibit Heading 1 w/Subheading,1" </w:instrText>
      </w:r>
      <w:r w:rsidRPr="000F713E">
        <w:rPr>
          <w:rFonts w:ascii="Georgia" w:hAnsi="Georgia"/>
          <w:color w:val="000000" w:themeColor="text1"/>
        </w:rPr>
        <w:fldChar w:fldCharType="separate"/>
      </w:r>
      <w:hyperlink w:anchor="_Toc534293452" w:history="1">
        <w:r w:rsidR="001B7B46" w:rsidRPr="000F713E">
          <w:rPr>
            <w:rStyle w:val="Hyperlink"/>
            <w:rFonts w:ascii="Georgia" w:hAnsi="Georgia"/>
            <w:noProof/>
          </w:rPr>
          <w:t>Executive Summary</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_Toc534293452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2</w:t>
        </w:r>
        <w:r w:rsidR="001B7B46" w:rsidRPr="000F713E">
          <w:rPr>
            <w:rFonts w:ascii="Georgia" w:hAnsi="Georgia"/>
            <w:noProof/>
            <w:webHidden/>
          </w:rPr>
          <w:fldChar w:fldCharType="end"/>
        </w:r>
      </w:hyperlink>
    </w:p>
    <w:p w14:paraId="6D3C634A" w14:textId="77777777" w:rsidR="001B7B46" w:rsidRPr="000F713E" w:rsidRDefault="007776AA">
      <w:pPr>
        <w:pStyle w:val="TOC2"/>
        <w:tabs>
          <w:tab w:val="left" w:pos="1100"/>
        </w:tabs>
        <w:rPr>
          <w:rFonts w:ascii="Georgia" w:eastAsiaTheme="minorEastAsia" w:hAnsi="Georgia"/>
          <w:noProof/>
          <w:sz w:val="22"/>
          <w:szCs w:val="22"/>
        </w:rPr>
      </w:pPr>
      <w:hyperlink w:anchor="_Toc534293453" w:history="1">
        <w:r w:rsidR="001B7B46" w:rsidRPr="000F713E">
          <w:rPr>
            <w:rStyle w:val="Hyperlink"/>
            <w:rFonts w:ascii="Georgia" w:hAnsi="Georgia"/>
            <w:noProof/>
          </w:rPr>
          <w:t>1.1</w:t>
        </w:r>
        <w:r w:rsidR="001B7B46" w:rsidRPr="000F713E">
          <w:rPr>
            <w:rFonts w:ascii="Georgia" w:eastAsiaTheme="minorEastAsia" w:hAnsi="Georgia"/>
            <w:noProof/>
            <w:sz w:val="22"/>
            <w:szCs w:val="22"/>
          </w:rPr>
          <w:tab/>
        </w:r>
        <w:r w:rsidR="001B7B46" w:rsidRPr="000F713E">
          <w:rPr>
            <w:rStyle w:val="Hyperlink"/>
            <w:rFonts w:ascii="Georgia" w:hAnsi="Georgia"/>
            <w:noProof/>
          </w:rPr>
          <w:t>Background</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_Toc534293453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2</w:t>
        </w:r>
        <w:r w:rsidR="001B7B46" w:rsidRPr="000F713E">
          <w:rPr>
            <w:rFonts w:ascii="Georgia" w:hAnsi="Georgia"/>
            <w:noProof/>
            <w:webHidden/>
          </w:rPr>
          <w:fldChar w:fldCharType="end"/>
        </w:r>
      </w:hyperlink>
    </w:p>
    <w:p w14:paraId="40B9F5CF" w14:textId="77777777" w:rsidR="001B7B46" w:rsidRPr="000F713E" w:rsidRDefault="007776AA">
      <w:pPr>
        <w:pStyle w:val="TOC2"/>
        <w:tabs>
          <w:tab w:val="left" w:pos="1100"/>
        </w:tabs>
        <w:rPr>
          <w:rFonts w:ascii="Georgia" w:eastAsiaTheme="minorEastAsia" w:hAnsi="Georgia"/>
          <w:noProof/>
          <w:sz w:val="22"/>
          <w:szCs w:val="22"/>
        </w:rPr>
      </w:pPr>
      <w:hyperlink w:anchor="_Toc534293454" w:history="1">
        <w:r w:rsidR="001B7B46" w:rsidRPr="000F713E">
          <w:rPr>
            <w:rStyle w:val="Hyperlink"/>
            <w:rFonts w:ascii="Georgia" w:hAnsi="Georgia"/>
            <w:noProof/>
          </w:rPr>
          <w:t>1.2</w:t>
        </w:r>
        <w:r w:rsidR="001B7B46" w:rsidRPr="000F713E">
          <w:rPr>
            <w:rFonts w:ascii="Georgia" w:eastAsiaTheme="minorEastAsia" w:hAnsi="Georgia"/>
            <w:noProof/>
            <w:sz w:val="22"/>
            <w:szCs w:val="22"/>
          </w:rPr>
          <w:tab/>
        </w:r>
        <w:r w:rsidR="001B7B46" w:rsidRPr="000F713E">
          <w:rPr>
            <w:rStyle w:val="Hyperlink"/>
            <w:rFonts w:ascii="Georgia" w:hAnsi="Georgia"/>
            <w:noProof/>
          </w:rPr>
          <w:t>What is blockchain?</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_Toc534293454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2</w:t>
        </w:r>
        <w:r w:rsidR="001B7B46" w:rsidRPr="000F713E">
          <w:rPr>
            <w:rFonts w:ascii="Georgia" w:hAnsi="Georgia"/>
            <w:noProof/>
            <w:webHidden/>
          </w:rPr>
          <w:fldChar w:fldCharType="end"/>
        </w:r>
      </w:hyperlink>
    </w:p>
    <w:p w14:paraId="3917DDA4" w14:textId="77777777" w:rsidR="001B7B46" w:rsidRPr="000F713E" w:rsidRDefault="007776AA">
      <w:pPr>
        <w:pStyle w:val="TOC2"/>
        <w:rPr>
          <w:rFonts w:ascii="Georgia" w:eastAsiaTheme="minorEastAsia" w:hAnsi="Georgia"/>
          <w:noProof/>
          <w:sz w:val="22"/>
          <w:szCs w:val="22"/>
        </w:rPr>
      </w:pPr>
      <w:hyperlink w:anchor="_Toc534293455" w:history="1">
        <w:r w:rsidR="001B7B46" w:rsidRPr="000F713E">
          <w:rPr>
            <w:rStyle w:val="Hyperlink"/>
            <w:rFonts w:ascii="Georgia" w:hAnsi="Georgia"/>
            <w:noProof/>
          </w:rPr>
          <w:t xml:space="preserve">1.3 Blockchain solution for </w:t>
        </w:r>
        <w:r w:rsidR="00C63786" w:rsidRPr="00C63786">
          <w:rPr>
            <w:rStyle w:val="Hyperlink"/>
            <w:rFonts w:ascii="Georgia" w:hAnsi="Georgia"/>
            <w:noProof/>
          </w:rPr>
          <w:t>Ramakrishna Mission(RKM)</w:t>
        </w:r>
        <w:r w:rsidR="00A4109B" w:rsidRPr="000F713E">
          <w:rPr>
            <w:rStyle w:val="Hyperlink"/>
            <w:rFonts w:ascii="Georgia" w:hAnsi="Georgia"/>
            <w:noProof/>
          </w:rPr>
          <w:t xml:space="preserve"> crowdfunding</w:t>
        </w:r>
        <w:r w:rsidR="001B7B46" w:rsidRPr="000F713E">
          <w:rPr>
            <w:rStyle w:val="Hyperlink"/>
            <w:rFonts w:ascii="Georgia" w:hAnsi="Georgia"/>
            <w:noProof/>
          </w:rPr>
          <w:t>:</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_Toc534293455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3</w:t>
        </w:r>
        <w:r w:rsidR="001B7B46" w:rsidRPr="000F713E">
          <w:rPr>
            <w:rFonts w:ascii="Georgia" w:hAnsi="Georgia"/>
            <w:noProof/>
            <w:webHidden/>
          </w:rPr>
          <w:fldChar w:fldCharType="end"/>
        </w:r>
      </w:hyperlink>
    </w:p>
    <w:p w14:paraId="639EB571" w14:textId="77777777" w:rsidR="001B7B46" w:rsidRPr="000F713E" w:rsidRDefault="007776AA">
      <w:pPr>
        <w:pStyle w:val="TOC2"/>
        <w:rPr>
          <w:rFonts w:ascii="Georgia" w:eastAsiaTheme="minorEastAsia" w:hAnsi="Georgia"/>
          <w:noProof/>
          <w:sz w:val="22"/>
          <w:szCs w:val="22"/>
        </w:rPr>
      </w:pPr>
      <w:hyperlink w:anchor="_Toc534293456" w:history="1">
        <w:r w:rsidR="001B7B46" w:rsidRPr="000F713E">
          <w:rPr>
            <w:rStyle w:val="Hyperlink"/>
            <w:rFonts w:ascii="Georgia" w:hAnsi="Georgia"/>
            <w:noProof/>
          </w:rPr>
          <w:t>1.4 Advantages:</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_Toc534293456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4</w:t>
        </w:r>
        <w:r w:rsidR="001B7B46" w:rsidRPr="000F713E">
          <w:rPr>
            <w:rFonts w:ascii="Georgia" w:hAnsi="Georgia"/>
            <w:noProof/>
            <w:webHidden/>
          </w:rPr>
          <w:fldChar w:fldCharType="end"/>
        </w:r>
      </w:hyperlink>
    </w:p>
    <w:p w14:paraId="5AA39A39" w14:textId="77777777" w:rsidR="001B7B46" w:rsidRPr="000F713E" w:rsidRDefault="007776AA">
      <w:pPr>
        <w:pStyle w:val="TOC2"/>
        <w:tabs>
          <w:tab w:val="left" w:pos="1100"/>
        </w:tabs>
        <w:rPr>
          <w:rFonts w:ascii="Georgia" w:eastAsiaTheme="minorEastAsia" w:hAnsi="Georgia"/>
          <w:noProof/>
          <w:sz w:val="22"/>
          <w:szCs w:val="22"/>
        </w:rPr>
      </w:pPr>
      <w:hyperlink w:anchor="_Toc534293457" w:history="1">
        <w:r w:rsidR="001B7B46" w:rsidRPr="000F713E">
          <w:rPr>
            <w:rStyle w:val="Hyperlink"/>
            <w:rFonts w:ascii="Georgia" w:hAnsi="Georgia"/>
            <w:noProof/>
          </w:rPr>
          <w:t>1.5</w:t>
        </w:r>
        <w:r w:rsidR="001B7B46" w:rsidRPr="000F713E">
          <w:rPr>
            <w:rFonts w:ascii="Georgia" w:eastAsiaTheme="minorEastAsia" w:hAnsi="Georgia"/>
            <w:noProof/>
            <w:sz w:val="22"/>
            <w:szCs w:val="22"/>
          </w:rPr>
          <w:tab/>
        </w:r>
        <w:r w:rsidR="00A4109B" w:rsidRPr="000F713E">
          <w:rPr>
            <w:rStyle w:val="Hyperlink"/>
            <w:rFonts w:ascii="Georgia" w:hAnsi="Georgia"/>
            <w:noProof/>
          </w:rPr>
          <w:t>Application</w:t>
        </w:r>
        <w:r w:rsidR="001B7B46" w:rsidRPr="000F713E">
          <w:rPr>
            <w:rStyle w:val="Hyperlink"/>
            <w:rFonts w:ascii="Georgia" w:hAnsi="Georgia"/>
            <w:noProof/>
          </w:rPr>
          <w:t xml:space="preserve"> Architecture:</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_Toc534293457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4</w:t>
        </w:r>
        <w:r w:rsidR="001B7B46" w:rsidRPr="000F713E">
          <w:rPr>
            <w:rFonts w:ascii="Georgia" w:hAnsi="Georgia"/>
            <w:noProof/>
            <w:webHidden/>
          </w:rPr>
          <w:fldChar w:fldCharType="end"/>
        </w:r>
      </w:hyperlink>
    </w:p>
    <w:p w14:paraId="5160654E" w14:textId="77777777" w:rsidR="001B7B46" w:rsidRPr="000F713E" w:rsidRDefault="007776AA">
      <w:pPr>
        <w:pStyle w:val="TOC1"/>
        <w:rPr>
          <w:rFonts w:ascii="Georgia" w:eastAsiaTheme="minorEastAsia" w:hAnsi="Georgia"/>
          <w:b w:val="0"/>
          <w:noProof/>
          <w:color w:val="auto"/>
          <w:sz w:val="22"/>
          <w:szCs w:val="22"/>
        </w:rPr>
      </w:pPr>
      <w:hyperlink w:anchor="_Toc534293458" w:history="1">
        <w:r w:rsidR="001B7B46" w:rsidRPr="000F713E">
          <w:rPr>
            <w:rStyle w:val="Hyperlink"/>
            <w:rFonts w:ascii="Georgia" w:hAnsi="Georgia"/>
            <w:noProof/>
          </w:rPr>
          <w:t>Ser</w:t>
        </w:r>
        <w:r w:rsidR="00A4109B" w:rsidRPr="000F713E">
          <w:rPr>
            <w:rStyle w:val="Hyperlink"/>
            <w:rFonts w:ascii="Georgia" w:hAnsi="Georgia"/>
            <w:noProof/>
          </w:rPr>
          <w:t>ver</w:t>
        </w:r>
        <w:r w:rsidR="001B7B46" w:rsidRPr="000F713E">
          <w:rPr>
            <w:rStyle w:val="Hyperlink"/>
            <w:rFonts w:ascii="Georgia" w:hAnsi="Georgia"/>
            <w:noProof/>
          </w:rPr>
          <w:t xml:space="preserve"> Details:-</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_Toc534293458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6</w:t>
        </w:r>
        <w:r w:rsidR="001B7B46" w:rsidRPr="000F713E">
          <w:rPr>
            <w:rFonts w:ascii="Georgia" w:hAnsi="Georgia"/>
            <w:noProof/>
            <w:webHidden/>
          </w:rPr>
          <w:fldChar w:fldCharType="end"/>
        </w:r>
      </w:hyperlink>
    </w:p>
    <w:p w14:paraId="7A1B510D" w14:textId="77777777" w:rsidR="001B7B46" w:rsidRPr="000F713E" w:rsidRDefault="007776AA">
      <w:pPr>
        <w:pStyle w:val="TOC2"/>
        <w:tabs>
          <w:tab w:val="left" w:pos="1100"/>
        </w:tabs>
        <w:rPr>
          <w:rFonts w:ascii="Georgia" w:eastAsiaTheme="minorEastAsia" w:hAnsi="Georgia"/>
          <w:noProof/>
          <w:sz w:val="22"/>
          <w:szCs w:val="22"/>
        </w:rPr>
      </w:pPr>
      <w:hyperlink w:anchor="_Toc534293459" w:history="1">
        <w:r w:rsidR="001B7B46" w:rsidRPr="000F713E">
          <w:rPr>
            <w:rStyle w:val="Hyperlink"/>
            <w:rFonts w:ascii="Georgia" w:hAnsi="Georgia"/>
            <w:noProof/>
          </w:rPr>
          <w:t>2.1</w:t>
        </w:r>
        <w:r w:rsidR="001B7B46" w:rsidRPr="000F713E">
          <w:rPr>
            <w:rFonts w:ascii="Georgia" w:eastAsiaTheme="minorEastAsia" w:hAnsi="Georgia"/>
            <w:noProof/>
            <w:sz w:val="22"/>
            <w:szCs w:val="22"/>
          </w:rPr>
          <w:tab/>
        </w:r>
        <w:r w:rsidR="00A4109B" w:rsidRPr="000F713E">
          <w:rPr>
            <w:rStyle w:val="Hyperlink"/>
            <w:rFonts w:ascii="Georgia" w:hAnsi="Georgia"/>
            <w:noProof/>
          </w:rPr>
          <w:t>Server</w:t>
        </w:r>
        <w:r w:rsidR="001B7B46" w:rsidRPr="000F713E">
          <w:rPr>
            <w:rStyle w:val="Hyperlink"/>
            <w:rFonts w:ascii="Georgia" w:hAnsi="Georgia"/>
            <w:noProof/>
          </w:rPr>
          <w:t xml:space="preserve"> Details</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_Toc534293459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6</w:t>
        </w:r>
        <w:r w:rsidR="001B7B46" w:rsidRPr="000F713E">
          <w:rPr>
            <w:rFonts w:ascii="Georgia" w:hAnsi="Georgia"/>
            <w:noProof/>
            <w:webHidden/>
          </w:rPr>
          <w:fldChar w:fldCharType="end"/>
        </w:r>
      </w:hyperlink>
    </w:p>
    <w:p w14:paraId="05015943" w14:textId="77777777" w:rsidR="001B7B46" w:rsidRPr="000F713E" w:rsidRDefault="007776AA">
      <w:pPr>
        <w:pStyle w:val="TOC3"/>
        <w:tabs>
          <w:tab w:val="left" w:pos="1540"/>
        </w:tabs>
        <w:rPr>
          <w:rFonts w:ascii="Georgia" w:eastAsiaTheme="minorEastAsia" w:hAnsi="Georgia"/>
          <w:noProof/>
          <w:sz w:val="22"/>
          <w:szCs w:val="22"/>
        </w:rPr>
      </w:pPr>
      <w:hyperlink w:anchor="_Toc534293460" w:history="1">
        <w:r w:rsidR="001B7B46" w:rsidRPr="000F713E">
          <w:rPr>
            <w:rStyle w:val="Hyperlink"/>
            <w:rFonts w:ascii="Georgia" w:hAnsi="Georgia"/>
            <w:noProof/>
            <w:lang w:bidi="en-US"/>
          </w:rPr>
          <w:t>2</w:t>
        </w:r>
        <w:r w:rsidR="00A4109B" w:rsidRPr="000F713E">
          <w:rPr>
            <w:rStyle w:val="Hyperlink"/>
            <w:rFonts w:ascii="Georgia" w:hAnsi="Georgia"/>
            <w:noProof/>
            <w:lang w:bidi="en-US"/>
          </w:rPr>
          <w:t>.2</w:t>
        </w:r>
        <w:r w:rsidR="001B7B46" w:rsidRPr="000F713E">
          <w:rPr>
            <w:rFonts w:ascii="Georgia" w:eastAsiaTheme="minorEastAsia" w:hAnsi="Georgia"/>
            <w:noProof/>
            <w:sz w:val="22"/>
            <w:szCs w:val="22"/>
          </w:rPr>
          <w:tab/>
        </w:r>
        <w:r w:rsidR="00A4109B" w:rsidRPr="000F713E">
          <w:rPr>
            <w:rStyle w:val="Hyperlink"/>
            <w:rFonts w:ascii="Georgia" w:hAnsi="Georgia"/>
            <w:noProof/>
            <w:lang w:bidi="en-US"/>
          </w:rPr>
          <w:t>Application snapshots</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_Toc534293460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6</w:t>
        </w:r>
        <w:r w:rsidR="001B7B46" w:rsidRPr="000F713E">
          <w:rPr>
            <w:rFonts w:ascii="Georgia" w:hAnsi="Georgia"/>
            <w:noProof/>
            <w:webHidden/>
          </w:rPr>
          <w:fldChar w:fldCharType="end"/>
        </w:r>
      </w:hyperlink>
    </w:p>
    <w:p w14:paraId="1FCA046F" w14:textId="77777777" w:rsidR="001B7B46" w:rsidRPr="000F713E" w:rsidRDefault="007776AA">
      <w:pPr>
        <w:pStyle w:val="TOC1"/>
        <w:rPr>
          <w:rFonts w:ascii="Georgia" w:eastAsiaTheme="minorEastAsia" w:hAnsi="Georgia"/>
          <w:b w:val="0"/>
          <w:noProof/>
          <w:color w:val="auto"/>
          <w:sz w:val="22"/>
          <w:szCs w:val="22"/>
        </w:rPr>
      </w:pPr>
      <w:hyperlink w:anchor="_Toc534293461" w:history="1">
        <w:r w:rsidR="001B7B46" w:rsidRPr="000F713E">
          <w:rPr>
            <w:rStyle w:val="Hyperlink"/>
            <w:rFonts w:ascii="Georgia" w:hAnsi="Georgia"/>
            <w:noProof/>
          </w:rPr>
          <w:t>Hardware Requirements</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_Toc534293461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9</w:t>
        </w:r>
        <w:r w:rsidR="001B7B46" w:rsidRPr="000F713E">
          <w:rPr>
            <w:rFonts w:ascii="Georgia" w:hAnsi="Georgia"/>
            <w:noProof/>
            <w:webHidden/>
          </w:rPr>
          <w:fldChar w:fldCharType="end"/>
        </w:r>
      </w:hyperlink>
    </w:p>
    <w:p w14:paraId="2418C66E" w14:textId="77777777" w:rsidR="001B7B46" w:rsidRPr="000F713E" w:rsidRDefault="007776AA">
      <w:pPr>
        <w:pStyle w:val="TOC1"/>
        <w:rPr>
          <w:rFonts w:ascii="Georgia" w:eastAsiaTheme="minorEastAsia" w:hAnsi="Georgia"/>
          <w:b w:val="0"/>
          <w:noProof/>
          <w:color w:val="auto"/>
          <w:sz w:val="22"/>
          <w:szCs w:val="22"/>
        </w:rPr>
      </w:pPr>
      <w:hyperlink w:anchor="_Toc534293462" w:history="1">
        <w:r w:rsidR="001B7B46" w:rsidRPr="000F713E">
          <w:rPr>
            <w:rStyle w:val="Hyperlink"/>
            <w:rFonts w:ascii="Georgia" w:hAnsi="Georgia"/>
            <w:noProof/>
          </w:rPr>
          <w:t>Conclusion</w:t>
        </w:r>
        <w:r w:rsidR="001B7B46" w:rsidRPr="000F713E">
          <w:rPr>
            <w:rFonts w:ascii="Georgia" w:hAnsi="Georgia"/>
            <w:noProof/>
            <w:webHidden/>
          </w:rPr>
          <w:tab/>
        </w:r>
        <w:r w:rsidR="001B7B46" w:rsidRPr="000F713E">
          <w:rPr>
            <w:rFonts w:ascii="Georgia" w:hAnsi="Georgia"/>
            <w:noProof/>
            <w:webHidden/>
          </w:rPr>
          <w:fldChar w:fldCharType="begin"/>
        </w:r>
        <w:r w:rsidR="001B7B46" w:rsidRPr="000F713E">
          <w:rPr>
            <w:rFonts w:ascii="Georgia" w:hAnsi="Georgia"/>
            <w:noProof/>
            <w:webHidden/>
          </w:rPr>
          <w:instrText xml:space="preserve"> PAGEREF _Toc534293462 \h </w:instrText>
        </w:r>
        <w:r w:rsidR="001B7B46" w:rsidRPr="000F713E">
          <w:rPr>
            <w:rFonts w:ascii="Georgia" w:hAnsi="Georgia"/>
            <w:noProof/>
            <w:webHidden/>
          </w:rPr>
        </w:r>
        <w:r w:rsidR="001B7B46" w:rsidRPr="000F713E">
          <w:rPr>
            <w:rFonts w:ascii="Georgia" w:hAnsi="Georgia"/>
            <w:noProof/>
            <w:webHidden/>
          </w:rPr>
          <w:fldChar w:fldCharType="separate"/>
        </w:r>
        <w:r w:rsidR="001B7B46" w:rsidRPr="000F713E">
          <w:rPr>
            <w:rFonts w:ascii="Georgia" w:hAnsi="Georgia"/>
            <w:noProof/>
            <w:webHidden/>
          </w:rPr>
          <w:t>10</w:t>
        </w:r>
        <w:r w:rsidR="001B7B46" w:rsidRPr="000F713E">
          <w:rPr>
            <w:rFonts w:ascii="Georgia" w:hAnsi="Georgia"/>
            <w:noProof/>
            <w:webHidden/>
          </w:rPr>
          <w:fldChar w:fldCharType="end"/>
        </w:r>
      </w:hyperlink>
    </w:p>
    <w:p w14:paraId="658134F6" w14:textId="77777777" w:rsidR="00D24B42" w:rsidRPr="000F713E" w:rsidRDefault="00C540D0" w:rsidP="00C540D0">
      <w:pPr>
        <w:pStyle w:val="BodyText"/>
        <w:rPr>
          <w:rFonts w:ascii="Georgia" w:hAnsi="Georgia"/>
        </w:rPr>
        <w:sectPr w:rsidR="00D24B42" w:rsidRPr="000F713E" w:rsidSect="0072697F">
          <w:headerReference w:type="default" r:id="rId17"/>
          <w:footerReference w:type="default" r:id="rId18"/>
          <w:pgSz w:w="11909" w:h="16834" w:code="9"/>
          <w:pgMar w:top="1354" w:right="1022" w:bottom="562" w:left="792" w:header="562" w:footer="562" w:gutter="230"/>
          <w:cols w:space="720"/>
          <w:docGrid w:linePitch="360"/>
        </w:sectPr>
      </w:pPr>
      <w:r w:rsidRPr="000F713E">
        <w:rPr>
          <w:rFonts w:ascii="Georgia" w:hAnsi="Georgia"/>
          <w:color w:val="000000" w:themeColor="text1"/>
        </w:rPr>
        <w:fldChar w:fldCharType="end"/>
      </w:r>
    </w:p>
    <w:p w14:paraId="28D9BAC1" w14:textId="77777777" w:rsidR="00C540D0" w:rsidRPr="000F713E" w:rsidRDefault="00C540D0" w:rsidP="00C540D0">
      <w:pPr>
        <w:pStyle w:val="Heading1"/>
        <w:numPr>
          <w:ilvl w:val="0"/>
          <w:numId w:val="0"/>
        </w:numPr>
        <w:rPr>
          <w:rFonts w:ascii="Georgia" w:hAnsi="Georgia"/>
        </w:rPr>
      </w:pPr>
      <w:bookmarkStart w:id="0" w:name="_Toc534293452"/>
      <w:r w:rsidRPr="000F713E">
        <w:rPr>
          <w:rFonts w:ascii="Georgia" w:hAnsi="Georgia"/>
        </w:rPr>
        <w:lastRenderedPageBreak/>
        <w:t>Executive Summary</w:t>
      </w:r>
      <w:bookmarkEnd w:id="0"/>
    </w:p>
    <w:p w14:paraId="43DE3B7B" w14:textId="77777777" w:rsidR="00C540D0" w:rsidRPr="000F713E" w:rsidRDefault="00C540D0" w:rsidP="00813369">
      <w:pPr>
        <w:pStyle w:val="Heading2"/>
        <w:numPr>
          <w:ilvl w:val="1"/>
          <w:numId w:val="10"/>
        </w:numPr>
        <w:rPr>
          <w:rFonts w:ascii="Georgia" w:hAnsi="Georgia"/>
          <w:color w:val="000000" w:themeColor="text1"/>
        </w:rPr>
      </w:pPr>
      <w:bookmarkStart w:id="1" w:name="_Toc534293453"/>
      <w:r w:rsidRPr="000F713E">
        <w:rPr>
          <w:rFonts w:ascii="Georgia" w:hAnsi="Georgia"/>
          <w:color w:val="000000" w:themeColor="text1"/>
        </w:rPr>
        <w:t>Background</w:t>
      </w:r>
      <w:bookmarkEnd w:id="1"/>
    </w:p>
    <w:p w14:paraId="3F9CAE75" w14:textId="77777777" w:rsidR="00C144C6" w:rsidRPr="000F713E" w:rsidRDefault="000F713E" w:rsidP="000F41FD">
      <w:pPr>
        <w:pStyle w:val="BodyText"/>
        <w:rPr>
          <w:rFonts w:ascii="Georgia" w:hAnsi="Georgia" w:cs="Arial"/>
          <w:color w:val="263238"/>
          <w:sz w:val="22"/>
        </w:rPr>
      </w:pPr>
      <w:bookmarkStart w:id="2" w:name="_Toc405554600"/>
      <w:r w:rsidRPr="000F713E">
        <w:rPr>
          <w:rFonts w:ascii="Georgia" w:hAnsi="Georgia" w:cs="Arial"/>
          <w:color w:val="263238"/>
          <w:sz w:val="22"/>
        </w:rPr>
        <w:t>West Bengal Electronics Industry Development Corporation Limited (WEBEL)</w:t>
      </w:r>
      <w:r w:rsidR="00D702C0" w:rsidRPr="000F713E">
        <w:rPr>
          <w:rFonts w:ascii="Georgia" w:hAnsi="Georgia" w:cs="Arial"/>
          <w:color w:val="263238"/>
          <w:sz w:val="22"/>
        </w:rPr>
        <w:t xml:space="preserve"> </w:t>
      </w:r>
      <w:r w:rsidR="000F41FD" w:rsidRPr="000F713E">
        <w:rPr>
          <w:rFonts w:ascii="Georgia" w:hAnsi="Georgia" w:cs="Arial"/>
          <w:color w:val="263238"/>
          <w:sz w:val="22"/>
        </w:rPr>
        <w:t xml:space="preserve">created an absolutely transparent, traceable, impermeable and full proof solution based on crowdfunding, meant to facilitate donation of funds for socially relevant projects pertaining to a highly revered social welfare organization. The system uses an Ethereum </w:t>
      </w:r>
      <w:r w:rsidR="00337F23">
        <w:rPr>
          <w:rFonts w:ascii="Georgia" w:hAnsi="Georgia" w:cs="Arial"/>
          <w:color w:val="263238"/>
          <w:sz w:val="22"/>
        </w:rPr>
        <w:t xml:space="preserve">blockchain </w:t>
      </w:r>
      <w:r w:rsidR="000F41FD" w:rsidRPr="000F713E">
        <w:rPr>
          <w:rFonts w:ascii="Georgia" w:hAnsi="Georgia" w:cs="Arial"/>
          <w:color w:val="263238"/>
          <w:sz w:val="22"/>
        </w:rPr>
        <w:t xml:space="preserve">framework wherein after any user makes a successful payment it triggers a transaction to be fired from the client account to the donor’s account in the Ethereum node. Thereafter the transaction is </w:t>
      </w:r>
      <w:r w:rsidR="00DC586F" w:rsidRPr="000F713E">
        <w:rPr>
          <w:rFonts w:ascii="Georgia" w:hAnsi="Georgia" w:cs="Arial"/>
          <w:color w:val="263238"/>
          <w:sz w:val="22"/>
        </w:rPr>
        <w:t>mined,</w:t>
      </w:r>
      <w:r w:rsidR="000F41FD" w:rsidRPr="000F713E">
        <w:rPr>
          <w:rFonts w:ascii="Georgia" w:hAnsi="Georgia" w:cs="Arial"/>
          <w:color w:val="263238"/>
          <w:sz w:val="22"/>
        </w:rPr>
        <w:t xml:space="preserve"> and a new block is added to the existing blockchain. Consequently, an amount of token is transferred on the blockchain platform which is equal to the donation made. This record is thereafter immutably stored on the blockchain system.</w:t>
      </w:r>
    </w:p>
    <w:p w14:paraId="78DD90FF" w14:textId="77777777" w:rsidR="00DC586F" w:rsidRPr="000F713E" w:rsidRDefault="000F713E" w:rsidP="00DC586F">
      <w:pPr>
        <w:pStyle w:val="BodyText"/>
        <w:rPr>
          <w:rFonts w:ascii="Georgia" w:hAnsi="Georgia" w:cs="Arial"/>
          <w:color w:val="263238"/>
          <w:sz w:val="22"/>
        </w:rPr>
      </w:pPr>
      <w:r w:rsidRPr="000F713E">
        <w:rPr>
          <w:rFonts w:ascii="Georgia" w:hAnsi="Georgia" w:cs="Arial"/>
          <w:color w:val="263238"/>
          <w:sz w:val="22"/>
        </w:rPr>
        <w:t>Ramakrishna Mission</w:t>
      </w:r>
      <w:r w:rsidR="006B0B43" w:rsidRPr="000F713E">
        <w:rPr>
          <w:rFonts w:ascii="Georgia" w:hAnsi="Georgia" w:cs="Arial"/>
          <w:color w:val="263238"/>
          <w:sz w:val="22"/>
        </w:rPr>
        <w:t xml:space="preserve"> </w:t>
      </w:r>
      <w:r w:rsidRPr="000F713E">
        <w:rPr>
          <w:rFonts w:ascii="Georgia" w:hAnsi="Georgia" w:cs="Arial"/>
          <w:color w:val="263238"/>
          <w:sz w:val="22"/>
        </w:rPr>
        <w:t>(RKM))</w:t>
      </w:r>
      <w:r w:rsidR="00DC586F" w:rsidRPr="000F713E">
        <w:rPr>
          <w:rFonts w:ascii="Georgia" w:hAnsi="Georgia" w:cs="Arial"/>
          <w:color w:val="263238"/>
          <w:sz w:val="22"/>
        </w:rPr>
        <w:t xml:space="preserve"> </w:t>
      </w:r>
      <w:r w:rsidRPr="000F713E">
        <w:rPr>
          <w:rFonts w:ascii="Georgia" w:hAnsi="Georgia" w:cs="Arial"/>
          <w:color w:val="263238"/>
          <w:sz w:val="22"/>
        </w:rPr>
        <w:t>c</w:t>
      </w:r>
      <w:r w:rsidR="00DC586F" w:rsidRPr="000F713E">
        <w:rPr>
          <w:rFonts w:ascii="Georgia" w:hAnsi="Georgia" w:cs="Arial"/>
          <w:color w:val="263238"/>
          <w:sz w:val="22"/>
        </w:rPr>
        <w:t xml:space="preserve">rowdfunding as a means of financing projects is inspired from the models of microfinance and </w:t>
      </w:r>
      <w:proofErr w:type="gramStart"/>
      <w:r w:rsidR="00DC586F" w:rsidRPr="000F713E">
        <w:rPr>
          <w:rFonts w:ascii="Georgia" w:hAnsi="Georgia" w:cs="Arial"/>
          <w:color w:val="263238"/>
          <w:sz w:val="22"/>
        </w:rPr>
        <w:t xml:space="preserve">crowdsourcing, </w:t>
      </w:r>
      <w:r w:rsidR="001F7A95">
        <w:rPr>
          <w:rFonts w:ascii="Georgia" w:hAnsi="Georgia" w:cs="Arial"/>
          <w:color w:val="263238"/>
          <w:sz w:val="22"/>
        </w:rPr>
        <w:t xml:space="preserve"> </w:t>
      </w:r>
      <w:r w:rsidR="00DC586F" w:rsidRPr="000F713E">
        <w:rPr>
          <w:rFonts w:ascii="Georgia" w:hAnsi="Georgia" w:cs="Arial"/>
          <w:color w:val="263238"/>
          <w:sz w:val="22"/>
        </w:rPr>
        <w:t>and</w:t>
      </w:r>
      <w:proofErr w:type="gramEnd"/>
      <w:r w:rsidR="00DC586F" w:rsidRPr="000F713E">
        <w:rPr>
          <w:rFonts w:ascii="Georgia" w:hAnsi="Georgia" w:cs="Arial"/>
          <w:color w:val="263238"/>
          <w:sz w:val="22"/>
        </w:rPr>
        <w:t xml:space="preserve"> has been facilitated considerably off late by the influx of the Internet. One of the factors that largely differentiates crowdfunding from other modes of financing is the geographically distributed and largely unorganized source of funds. Given, the unique nature of sourcing funds, crowdfunding as a business has its own unique set of challenges and critical success factors. One of the factors that is known to determine the volume of crowdfunding in any country is the control of corruption. </w:t>
      </w:r>
      <w:proofErr w:type="gramStart"/>
      <w:r w:rsidR="00DC586F" w:rsidRPr="000F713E">
        <w:rPr>
          <w:rFonts w:ascii="Georgia" w:hAnsi="Georgia" w:cs="Arial"/>
          <w:color w:val="263238"/>
          <w:sz w:val="22"/>
        </w:rPr>
        <w:t>Automation,</w:t>
      </w:r>
      <w:proofErr w:type="gramEnd"/>
      <w:r w:rsidR="00DC586F" w:rsidRPr="000F713E">
        <w:rPr>
          <w:rFonts w:ascii="Georgia" w:hAnsi="Georgia" w:cs="Arial"/>
          <w:color w:val="263238"/>
          <w:sz w:val="22"/>
        </w:rPr>
        <w:t xml:space="preserve"> conventionally has been regarded as a means of reducing corruption, albeit with its own set of inadequacies. One of these adequacies is the centralized nature of data storage. In a conventional database with a client server architecture, an authority gives permission to a client post the authentication of their identity, to modify the data stored on the central server. This way if the security of the authorization is compromised then the data becomes vulnerable to unauthorized modifications.</w:t>
      </w:r>
    </w:p>
    <w:p w14:paraId="67108650" w14:textId="77777777" w:rsidR="00DC586F" w:rsidRPr="000F713E" w:rsidRDefault="00DC586F" w:rsidP="00DC586F">
      <w:pPr>
        <w:pStyle w:val="BodyText"/>
        <w:rPr>
          <w:rFonts w:ascii="Georgia" w:hAnsi="Georgia" w:cs="Arial"/>
          <w:color w:val="263238"/>
          <w:sz w:val="22"/>
        </w:rPr>
      </w:pPr>
      <w:r w:rsidRPr="000F713E">
        <w:rPr>
          <w:rFonts w:ascii="Georgia" w:hAnsi="Georgia" w:cs="Arial"/>
          <w:color w:val="263238"/>
          <w:sz w:val="22"/>
        </w:rPr>
        <w:t>In the context of a crowdfunding system this poses the risk in traceability of funds and the data related to crowdfunding transactions. Given the fact that the volume of transactions is directly impacted by the confidence of donors in the utilization of funds, the vulnerability of a conventional system makes it insufficient to trigger the success of a crowdfunding system.</w:t>
      </w:r>
    </w:p>
    <w:p w14:paraId="7FFD98AE" w14:textId="77777777" w:rsidR="00DC586F" w:rsidRPr="000F713E" w:rsidRDefault="00DC586F" w:rsidP="00DC586F">
      <w:pPr>
        <w:pStyle w:val="BodyText"/>
        <w:rPr>
          <w:rFonts w:ascii="Georgia" w:hAnsi="Georgia" w:cs="Arial"/>
          <w:color w:val="263238"/>
          <w:sz w:val="22"/>
        </w:rPr>
      </w:pPr>
      <w:r w:rsidRPr="000F713E">
        <w:rPr>
          <w:rFonts w:ascii="Georgia" w:hAnsi="Georgia" w:cs="Arial"/>
          <w:color w:val="263238"/>
          <w:sz w:val="22"/>
        </w:rPr>
        <w:t>The need for a robust system that is full proof and resistant to attacks and modifications by unauthorized entities, triggered the need for a blockchain based crowdfunding solution. In this pursuit we created a blockchain based crowdfunding solution for a social welfare organization which was implemented in September’ 2018 and has been successful at achieving the intended state of track and trace of transactions.</w:t>
      </w:r>
    </w:p>
    <w:p w14:paraId="3ED74173" w14:textId="77777777" w:rsidR="00DC586F" w:rsidRPr="000F713E" w:rsidRDefault="00DC586F" w:rsidP="000F41FD">
      <w:pPr>
        <w:pStyle w:val="BodyText"/>
        <w:rPr>
          <w:rFonts w:ascii="Georgia" w:hAnsi="Georgia" w:cs="Arial"/>
          <w:color w:val="263238"/>
          <w:sz w:val="22"/>
        </w:rPr>
      </w:pPr>
    </w:p>
    <w:p w14:paraId="62F6A487" w14:textId="77777777" w:rsidR="00941BE9" w:rsidRPr="000F713E" w:rsidRDefault="00941BE9" w:rsidP="00813369">
      <w:pPr>
        <w:pStyle w:val="Heading2"/>
        <w:numPr>
          <w:ilvl w:val="1"/>
          <w:numId w:val="10"/>
        </w:numPr>
        <w:rPr>
          <w:rFonts w:ascii="Georgia" w:hAnsi="Georgia"/>
          <w:color w:val="000000" w:themeColor="text1"/>
        </w:rPr>
      </w:pPr>
      <w:bookmarkStart w:id="3" w:name="_Toc534293454"/>
      <w:r w:rsidRPr="000F713E">
        <w:rPr>
          <w:rFonts w:ascii="Georgia" w:hAnsi="Georgia"/>
          <w:color w:val="000000" w:themeColor="text1"/>
        </w:rPr>
        <w:t xml:space="preserve">What is </w:t>
      </w:r>
      <w:r w:rsidR="006F0D0D" w:rsidRPr="000F713E">
        <w:rPr>
          <w:rFonts w:ascii="Georgia" w:hAnsi="Georgia"/>
          <w:color w:val="000000" w:themeColor="text1"/>
        </w:rPr>
        <w:t>blockchain?</w:t>
      </w:r>
      <w:bookmarkEnd w:id="3"/>
    </w:p>
    <w:p w14:paraId="2B12C163" w14:textId="77777777" w:rsidR="00941BE9" w:rsidRPr="002E0A7C" w:rsidRDefault="00941BE9" w:rsidP="00941BE9">
      <w:pPr>
        <w:pStyle w:val="Default"/>
        <w:rPr>
          <w:rFonts w:ascii="Georgia" w:hAnsi="Georgia" w:cs="Arial"/>
          <w:color w:val="263238"/>
          <w:sz w:val="22"/>
          <w:szCs w:val="22"/>
        </w:rPr>
      </w:pPr>
      <w:r w:rsidRPr="002E0A7C">
        <w:rPr>
          <w:rFonts w:ascii="Georgia" w:hAnsi="Georgia" w:cs="Arial"/>
          <w:color w:val="263238"/>
          <w:sz w:val="22"/>
          <w:szCs w:val="22"/>
        </w:rPr>
        <w:t>Blockchain is a digital, decentralized (distributed) ledger (database) that keeps a record of all transactions that take place across a peer-to-peer network. It is an interlinked and continuously expanding list of records stored securely across a number of interconnected systems. This makes blockchain technology resilient since the network has no single point of vulnerability. Additionally, each ‘block’ is uniquely connected to the previous blocks via a digital signature which means that making a change to a record without disturbing the previous records in the chain is not possible, thus rendering the information tamper-proof. The key innovation in blockchain technology is that it allows its participant to transfer assets using internet protocol and without any centralized third party (intermediary).</w:t>
      </w:r>
    </w:p>
    <w:p w14:paraId="0991AD7D" w14:textId="77777777" w:rsidR="00C64DFD" w:rsidRPr="002E0A7C" w:rsidRDefault="00C64DFD" w:rsidP="00941BE9">
      <w:pPr>
        <w:pStyle w:val="Default"/>
        <w:rPr>
          <w:rFonts w:ascii="Georgia" w:hAnsi="Georgia" w:cs="Arial"/>
          <w:color w:val="263238"/>
          <w:sz w:val="22"/>
          <w:szCs w:val="22"/>
        </w:rPr>
      </w:pPr>
    </w:p>
    <w:p w14:paraId="34B94291" w14:textId="77777777" w:rsidR="00C64DFD" w:rsidRPr="002E0A7C" w:rsidRDefault="00C64DFD" w:rsidP="00941BE9">
      <w:pPr>
        <w:pStyle w:val="Default"/>
        <w:rPr>
          <w:rFonts w:ascii="Georgia" w:hAnsi="Georgia" w:cs="Arial"/>
          <w:color w:val="263238"/>
          <w:sz w:val="22"/>
          <w:szCs w:val="22"/>
        </w:rPr>
      </w:pPr>
    </w:p>
    <w:p w14:paraId="423B8A52" w14:textId="77777777" w:rsidR="00C64DFD" w:rsidRPr="002E0A7C" w:rsidRDefault="00C64DFD" w:rsidP="00941BE9">
      <w:pPr>
        <w:pStyle w:val="Default"/>
        <w:rPr>
          <w:rFonts w:ascii="Georgia" w:hAnsi="Georgia" w:cs="Arial"/>
          <w:color w:val="263238"/>
          <w:sz w:val="22"/>
          <w:szCs w:val="22"/>
        </w:rPr>
      </w:pPr>
    </w:p>
    <w:p w14:paraId="013636DF" w14:textId="77777777" w:rsidR="00C64DFD" w:rsidRPr="002E0A7C" w:rsidRDefault="00C64DFD" w:rsidP="00941BE9">
      <w:pPr>
        <w:pStyle w:val="Default"/>
        <w:rPr>
          <w:rFonts w:ascii="Georgia" w:hAnsi="Georgia" w:cs="Arial"/>
          <w:color w:val="263238"/>
          <w:sz w:val="22"/>
          <w:szCs w:val="22"/>
        </w:rPr>
      </w:pPr>
    </w:p>
    <w:p w14:paraId="17E3BCA4" w14:textId="77777777" w:rsidR="00C64DFD" w:rsidRPr="002E0A7C" w:rsidRDefault="00C64DFD" w:rsidP="00941BE9">
      <w:pPr>
        <w:pStyle w:val="Default"/>
        <w:rPr>
          <w:rFonts w:ascii="Georgia" w:hAnsi="Georgia" w:cs="Arial"/>
          <w:color w:val="263238"/>
          <w:sz w:val="22"/>
          <w:szCs w:val="22"/>
        </w:rPr>
      </w:pPr>
    </w:p>
    <w:p w14:paraId="16C898D4" w14:textId="77777777" w:rsidR="00941BE9" w:rsidRPr="002E0A7C" w:rsidRDefault="00941BE9" w:rsidP="00941BE9">
      <w:pPr>
        <w:pStyle w:val="Default"/>
        <w:rPr>
          <w:rFonts w:ascii="Georgia" w:hAnsi="Georgia" w:cs="Times New Roman"/>
          <w:sz w:val="22"/>
          <w:szCs w:val="22"/>
        </w:rPr>
      </w:pPr>
    </w:p>
    <w:p w14:paraId="289BB34E" w14:textId="77777777" w:rsidR="00941BE9" w:rsidRPr="002E0A7C" w:rsidRDefault="00941BE9" w:rsidP="00941BE9">
      <w:pPr>
        <w:pStyle w:val="Default"/>
        <w:rPr>
          <w:rFonts w:ascii="Georgia" w:hAnsi="Georgia" w:cs="Times New Roman"/>
          <w:sz w:val="22"/>
          <w:szCs w:val="22"/>
        </w:rPr>
      </w:pPr>
    </w:p>
    <w:p w14:paraId="783A6E98" w14:textId="77777777" w:rsidR="00941BE9" w:rsidRPr="002E0A7C" w:rsidRDefault="00AC4959" w:rsidP="00941BE9">
      <w:pPr>
        <w:pStyle w:val="Default"/>
        <w:rPr>
          <w:rFonts w:ascii="Georgia" w:hAnsi="Georgia" w:cs="Times New Roman"/>
          <w:sz w:val="22"/>
          <w:szCs w:val="22"/>
        </w:rPr>
      </w:pPr>
      <w:r w:rsidRPr="002E0A7C">
        <w:rPr>
          <w:rFonts w:ascii="Georgia" w:hAnsi="Georgia" w:cs="Times New Roman"/>
          <w:b/>
          <w:noProof/>
          <w:sz w:val="22"/>
          <w:szCs w:val="22"/>
        </w:rPr>
        <mc:AlternateContent>
          <mc:Choice Requires="wpg">
            <w:drawing>
              <wp:anchor distT="0" distB="0" distL="114300" distR="114300" simplePos="0" relativeHeight="251659264" behindDoc="0" locked="0" layoutInCell="1" allowOverlap="1" wp14:anchorId="7E14E4F4" wp14:editId="02A05BDB">
                <wp:simplePos x="0" y="0"/>
                <wp:positionH relativeFrom="margin">
                  <wp:align>right</wp:align>
                </wp:positionH>
                <wp:positionV relativeFrom="paragraph">
                  <wp:posOffset>6649</wp:posOffset>
                </wp:positionV>
                <wp:extent cx="6051961" cy="2882899"/>
                <wp:effectExtent l="0" t="0" r="25400" b="0"/>
                <wp:wrapNone/>
                <wp:docPr id="4" name="Group 30"/>
                <wp:cNvGraphicFramePr/>
                <a:graphic xmlns:a="http://schemas.openxmlformats.org/drawingml/2006/main">
                  <a:graphicData uri="http://schemas.microsoft.com/office/word/2010/wordprocessingGroup">
                    <wpg:wgp>
                      <wpg:cNvGrpSpPr/>
                      <wpg:grpSpPr>
                        <a:xfrm>
                          <a:off x="0" y="0"/>
                          <a:ext cx="6051961" cy="2882899"/>
                          <a:chOff x="-1" y="0"/>
                          <a:chExt cx="6552982" cy="3330647"/>
                        </a:xfrm>
                      </wpg:grpSpPr>
                      <wps:wsp>
                        <wps:cNvPr id="6" name="Text Box 290"/>
                        <wps:cNvSpPr txBox="1">
                          <a:spLocks noChangeArrowheads="1"/>
                        </wps:cNvSpPr>
                        <wps:spPr bwMode="auto">
                          <a:xfrm>
                            <a:off x="4198964" y="577789"/>
                            <a:ext cx="2354017" cy="668481"/>
                          </a:xfrm>
                          <a:prstGeom prst="rect">
                            <a:avLst/>
                          </a:prstGeom>
                          <a:solidFill>
                            <a:srgbClr val="FFFFFF"/>
                          </a:solidFill>
                          <a:ln w="6350">
                            <a:solidFill>
                              <a:srgbClr val="000000"/>
                            </a:solidFill>
                            <a:miter lim="800000"/>
                            <a:headEnd/>
                            <a:tailEnd/>
                          </a:ln>
                        </wps:spPr>
                        <wps:txbx>
                          <w:txbxContent>
                            <w:p w14:paraId="66043CE9" w14:textId="77777777" w:rsidR="0062388C" w:rsidRPr="00743493" w:rsidRDefault="0062388C" w:rsidP="00941BE9">
                              <w:pPr>
                                <w:pStyle w:val="NormalWeb"/>
                                <w:kinsoku w:val="0"/>
                                <w:overflowPunct w:val="0"/>
                                <w:spacing w:before="0" w:beforeAutospacing="0" w:after="0" w:afterAutospacing="0"/>
                                <w:textAlignment w:val="baseline"/>
                                <w:rPr>
                                  <w:rFonts w:eastAsia="Arial"/>
                                  <w:color w:val="000000" w:themeColor="text1"/>
                                  <w:kern w:val="24"/>
                                  <w:sz w:val="16"/>
                                  <w:szCs w:val="22"/>
                                </w:rPr>
                              </w:pPr>
                              <w:r w:rsidRPr="00743493">
                                <w:rPr>
                                  <w:rFonts w:eastAsia="Arial"/>
                                  <w:color w:val="000000" w:themeColor="text1"/>
                                  <w:kern w:val="24"/>
                                  <w:sz w:val="16"/>
                                  <w:szCs w:val="22"/>
                                </w:rPr>
                                <w:t xml:space="preserve">A node is simply a computer server that is connected to a network. When a node connects to a network for the first </w:t>
                              </w:r>
                              <w:r w:rsidRPr="00743493">
                                <w:rPr>
                                  <w:rFonts w:eastAsia="Arial"/>
                                  <w:color w:val="000000" w:themeColor="text1"/>
                                  <w:kern w:val="24"/>
                                  <w:sz w:val="18"/>
                                  <w:szCs w:val="22"/>
                                </w:rPr>
                                <w:t xml:space="preserve">time, </w:t>
                              </w:r>
                              <w:r w:rsidRPr="00743493">
                                <w:rPr>
                                  <w:rFonts w:eastAsia="Arial"/>
                                  <w:color w:val="000000" w:themeColor="text1"/>
                                  <w:kern w:val="24"/>
                                  <w:sz w:val="16"/>
                                  <w:szCs w:val="22"/>
                                </w:rPr>
                                <w:t>it downloads the copy of the ledger.</w:t>
                              </w:r>
                            </w:p>
                          </w:txbxContent>
                        </wps:txbx>
                        <wps:bodyPr vert="horz" wrap="square" lIns="91440" tIns="45720" rIns="91440" bIns="45720" numCol="1" anchor="t" anchorCtr="0" compatLnSpc="1">
                          <a:prstTxWarp prst="textNoShape">
                            <a:avLst/>
                          </a:prstTxWarp>
                        </wps:bodyPr>
                      </wps:wsp>
                      <wpg:grpSp>
                        <wpg:cNvPr id="7" name="Group 7"/>
                        <wpg:cNvGrpSpPr/>
                        <wpg:grpSpPr>
                          <a:xfrm>
                            <a:off x="-1" y="0"/>
                            <a:ext cx="6150864" cy="3330647"/>
                            <a:chOff x="-1" y="0"/>
                            <a:chExt cx="6150864" cy="3330647"/>
                          </a:xfrm>
                        </wpg:grpSpPr>
                        <wpg:grpSp>
                          <wpg:cNvPr id="9" name="Group 9"/>
                          <wpg:cNvGrpSpPr/>
                          <wpg:grpSpPr>
                            <a:xfrm>
                              <a:off x="-1" y="0"/>
                              <a:ext cx="3915127" cy="3330647"/>
                              <a:chOff x="0" y="0"/>
                              <a:chExt cx="3915371" cy="3330964"/>
                            </a:xfrm>
                          </wpg:grpSpPr>
                          <wps:wsp>
                            <wps:cNvPr id="10" name="Freeform 10"/>
                            <wps:cNvSpPr>
                              <a:spLocks noEditPoints="1"/>
                            </wps:cNvSpPr>
                            <wps:spPr bwMode="auto">
                              <a:xfrm>
                                <a:off x="1431985" y="0"/>
                                <a:ext cx="767715" cy="57785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chemeClr val="tx1">
                                  <a:lumMod val="50000"/>
                                  <a:lumOff val="50000"/>
                                </a:schemeClr>
                              </a:solidFill>
                              <a:ln>
                                <a:noFill/>
                              </a:ln>
                            </wps:spPr>
                            <wps:bodyPr vert="horz" wrap="square" lIns="91440" tIns="45720" rIns="91440" bIns="45720" numCol="1" anchor="t" anchorCtr="0" compatLnSpc="1">
                              <a:prstTxWarp prst="textNoShape">
                                <a:avLst/>
                              </a:prstTxWarp>
                            </wps:bodyPr>
                          </wps:wsp>
                          <wps:wsp>
                            <wps:cNvPr id="11" name="Text Box 6"/>
                            <wps:cNvSpPr txBox="1"/>
                            <wps:spPr>
                              <a:xfrm>
                                <a:off x="2336613" y="148386"/>
                                <a:ext cx="996128" cy="274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183F8"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w:t>
                                  </w:r>
                                  <w:r>
                                    <w:rPr>
                                      <w:rFonts w:eastAsia="Arial"/>
                                      <w:color w:val="000000" w:themeColor="text1"/>
                                      <w:kern w:val="24"/>
                                      <w:sz w:val="16"/>
                                      <w:szCs w:val="22"/>
                                    </w:rPr>
                                    <w:t xml:space="preserve"> </w:t>
                                  </w:r>
                                  <w:r w:rsidRPr="00DD5459">
                                    <w:rPr>
                                      <w:rFonts w:eastAsia="Arial"/>
                                      <w:color w:val="000000" w:themeColor="text1"/>
                                      <w:kern w:val="24"/>
                                      <w:sz w:val="16"/>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Freeform 12"/>
                            <wps:cNvSpPr>
                              <a:spLocks noEditPoints="1"/>
                            </wps:cNvSpPr>
                            <wps:spPr bwMode="auto">
                              <a:xfrm>
                                <a:off x="2855344" y="715993"/>
                                <a:ext cx="767715" cy="57785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chemeClr val="tx1">
                                  <a:lumMod val="50000"/>
                                  <a:lumOff val="50000"/>
                                </a:schemeClr>
                              </a:solidFill>
                              <a:ln>
                                <a:noFill/>
                              </a:ln>
                            </wps:spPr>
                            <wps:bodyPr vert="horz" wrap="square" lIns="91440" tIns="45720" rIns="91440" bIns="45720" numCol="1" anchor="t" anchorCtr="0" compatLnSpc="1">
                              <a:prstTxWarp prst="textNoShape">
                                <a:avLst/>
                              </a:prstTxWarp>
                            </wps:bodyPr>
                          </wps:wsp>
                          <wps:wsp>
                            <wps:cNvPr id="13" name="Text Box 13"/>
                            <wps:cNvSpPr txBox="1"/>
                            <wps:spPr>
                              <a:xfrm>
                                <a:off x="2854523" y="1343562"/>
                                <a:ext cx="1060848" cy="3344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35B6C"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Freeform 14"/>
                            <wps:cNvSpPr>
                              <a:spLocks noEditPoints="1"/>
                            </wps:cNvSpPr>
                            <wps:spPr bwMode="auto">
                              <a:xfrm>
                                <a:off x="17253" y="724619"/>
                                <a:ext cx="767715" cy="57785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chemeClr val="tx1">
                                  <a:lumMod val="50000"/>
                                  <a:lumOff val="50000"/>
                                </a:schemeClr>
                              </a:solidFill>
                              <a:ln>
                                <a:noFill/>
                              </a:ln>
                            </wps:spPr>
                            <wps:bodyPr vert="horz" wrap="square" lIns="91440" tIns="45720" rIns="91440" bIns="45720" numCol="1" anchor="t" anchorCtr="0" compatLnSpc="1">
                              <a:prstTxWarp prst="textNoShape">
                                <a:avLst/>
                              </a:prstTxWarp>
                            </wps:bodyPr>
                          </wps:wsp>
                          <wps:wsp>
                            <wps:cNvPr id="15" name="Text Box 15"/>
                            <wps:cNvSpPr txBox="1"/>
                            <wps:spPr>
                              <a:xfrm>
                                <a:off x="201174" y="437948"/>
                                <a:ext cx="1063762" cy="2780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DAD3C"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Freeform 16"/>
                            <wps:cNvSpPr>
                              <a:spLocks noEditPoints="1"/>
                            </wps:cNvSpPr>
                            <wps:spPr bwMode="auto">
                              <a:xfrm>
                                <a:off x="1440612" y="2691442"/>
                                <a:ext cx="767715" cy="57785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chemeClr val="tx1">
                                  <a:lumMod val="50000"/>
                                  <a:lumOff val="50000"/>
                                </a:schemeClr>
                              </a:solidFill>
                              <a:ln>
                                <a:noFill/>
                              </a:ln>
                            </wps:spPr>
                            <wps:bodyPr vert="horz" wrap="square" lIns="91440" tIns="45720" rIns="91440" bIns="45720" numCol="1" anchor="t" anchorCtr="0" compatLnSpc="1">
                              <a:prstTxWarp prst="textNoShape">
                                <a:avLst/>
                              </a:prstTxWarp>
                            </wps:bodyPr>
                          </wps:wsp>
                          <wps:wsp>
                            <wps:cNvPr id="17" name="Text Box 17"/>
                            <wps:cNvSpPr txBox="1"/>
                            <wps:spPr>
                              <a:xfrm>
                                <a:off x="299296" y="3038410"/>
                                <a:ext cx="925510" cy="292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83D6E"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Freeform 18"/>
                            <wps:cNvSpPr>
                              <a:spLocks noEditPoints="1"/>
                            </wps:cNvSpPr>
                            <wps:spPr bwMode="auto">
                              <a:xfrm>
                                <a:off x="0" y="1733910"/>
                                <a:ext cx="767715" cy="57785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chemeClr val="tx1">
                                  <a:lumMod val="50000"/>
                                  <a:lumOff val="50000"/>
                                </a:schemeClr>
                              </a:solidFill>
                              <a:ln>
                                <a:noFill/>
                              </a:ln>
                            </wps:spPr>
                            <wps:bodyPr vert="horz" wrap="square" lIns="91440" tIns="45720" rIns="91440" bIns="45720" numCol="1" anchor="t" anchorCtr="0" compatLnSpc="1">
                              <a:prstTxWarp prst="textNoShape">
                                <a:avLst/>
                              </a:prstTxWarp>
                            </wps:bodyPr>
                          </wps:wsp>
                          <wps:wsp>
                            <wps:cNvPr id="19" name="Text Box 21"/>
                            <wps:cNvSpPr txBox="1"/>
                            <wps:spPr>
                              <a:xfrm>
                                <a:off x="17272" y="2428973"/>
                                <a:ext cx="966589" cy="2623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13208"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Freeform 20"/>
                            <wps:cNvSpPr>
                              <a:spLocks noEditPoints="1"/>
                            </wps:cNvSpPr>
                            <wps:spPr bwMode="auto">
                              <a:xfrm>
                                <a:off x="2881223" y="1733910"/>
                                <a:ext cx="767715" cy="57785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chemeClr val="tx1">
                                  <a:lumMod val="50000"/>
                                  <a:lumOff val="50000"/>
                                </a:schemeClr>
                              </a:solidFill>
                              <a:ln>
                                <a:noFill/>
                              </a:ln>
                            </wps:spPr>
                            <wps:bodyPr vert="horz" wrap="square" lIns="91440" tIns="45720" rIns="91440" bIns="45720" numCol="1" anchor="t" anchorCtr="0" compatLnSpc="1">
                              <a:prstTxWarp prst="textNoShape">
                                <a:avLst/>
                              </a:prstTxWarp>
                            </wps:bodyPr>
                          </wps:wsp>
                          <wps:wsp>
                            <wps:cNvPr id="21" name="Text Box 23"/>
                            <wps:cNvSpPr txBox="1"/>
                            <wps:spPr>
                              <a:xfrm>
                                <a:off x="2803350" y="2329546"/>
                                <a:ext cx="1031707" cy="268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89C87B"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Freeform 22"/>
                            <wps:cNvSpPr>
                              <a:spLocks noEditPoints="1"/>
                            </wps:cNvSpPr>
                            <wps:spPr bwMode="auto">
                              <a:xfrm>
                                <a:off x="1578634" y="1276710"/>
                                <a:ext cx="500332" cy="621101"/>
                              </a:xfrm>
                              <a:custGeom>
                                <a:avLst/>
                                <a:gdLst>
                                  <a:gd name="T0" fmla="*/ 252 w 252"/>
                                  <a:gd name="T1" fmla="*/ 332 h 348"/>
                                  <a:gd name="T2" fmla="*/ 242 w 252"/>
                                  <a:gd name="T3" fmla="*/ 346 h 348"/>
                                  <a:gd name="T4" fmla="*/ 16 w 252"/>
                                  <a:gd name="T5" fmla="*/ 348 h 348"/>
                                  <a:gd name="T6" fmla="*/ 2 w 252"/>
                                  <a:gd name="T7" fmla="*/ 338 h 348"/>
                                  <a:gd name="T8" fmla="*/ 0 w 252"/>
                                  <a:gd name="T9" fmla="*/ 32 h 348"/>
                                  <a:gd name="T10" fmla="*/ 10 w 252"/>
                                  <a:gd name="T11" fmla="*/ 16 h 348"/>
                                  <a:gd name="T12" fmla="*/ 90 w 252"/>
                                  <a:gd name="T13" fmla="*/ 16 h 348"/>
                                  <a:gd name="T14" fmla="*/ 86 w 252"/>
                                  <a:gd name="T15" fmla="*/ 30 h 348"/>
                                  <a:gd name="T16" fmla="*/ 16 w 252"/>
                                  <a:gd name="T17" fmla="*/ 332 h 348"/>
                                  <a:gd name="T18" fmla="*/ 168 w 252"/>
                                  <a:gd name="T19" fmla="*/ 34 h 348"/>
                                  <a:gd name="T20" fmla="*/ 164 w 252"/>
                                  <a:gd name="T21" fmla="*/ 26 h 348"/>
                                  <a:gd name="T22" fmla="*/ 236 w 252"/>
                                  <a:gd name="T23" fmla="*/ 16 h 348"/>
                                  <a:gd name="T24" fmla="*/ 248 w 252"/>
                                  <a:gd name="T25" fmla="*/ 20 h 348"/>
                                  <a:gd name="T26" fmla="*/ 252 w 252"/>
                                  <a:gd name="T27" fmla="*/ 32 h 348"/>
                                  <a:gd name="T28" fmla="*/ 36 w 252"/>
                                  <a:gd name="T29" fmla="*/ 312 h 348"/>
                                  <a:gd name="T30" fmla="*/ 36 w 252"/>
                                  <a:gd name="T31" fmla="*/ 94 h 348"/>
                                  <a:gd name="T32" fmla="*/ 216 w 252"/>
                                  <a:gd name="T33" fmla="*/ 94 h 348"/>
                                  <a:gd name="T34" fmla="*/ 132 w 252"/>
                                  <a:gd name="T35" fmla="*/ 186 h 348"/>
                                  <a:gd name="T36" fmla="*/ 122 w 252"/>
                                  <a:gd name="T37" fmla="*/ 184 h 348"/>
                                  <a:gd name="T38" fmla="*/ 74 w 252"/>
                                  <a:gd name="T39" fmla="*/ 206 h 348"/>
                                  <a:gd name="T40" fmla="*/ 68 w 252"/>
                                  <a:gd name="T41" fmla="*/ 204 h 348"/>
                                  <a:gd name="T42" fmla="*/ 60 w 252"/>
                                  <a:gd name="T43" fmla="*/ 206 h 348"/>
                                  <a:gd name="T44" fmla="*/ 58 w 252"/>
                                  <a:gd name="T45" fmla="*/ 218 h 348"/>
                                  <a:gd name="T46" fmla="*/ 78 w 252"/>
                                  <a:gd name="T47" fmla="*/ 238 h 348"/>
                                  <a:gd name="T48" fmla="*/ 86 w 252"/>
                                  <a:gd name="T49" fmla="*/ 242 h 348"/>
                                  <a:gd name="T50" fmla="*/ 132 w 252"/>
                                  <a:gd name="T51" fmla="*/ 200 h 348"/>
                                  <a:gd name="T52" fmla="*/ 134 w 252"/>
                                  <a:gd name="T53" fmla="*/ 192 h 348"/>
                                  <a:gd name="T54" fmla="*/ 132 w 252"/>
                                  <a:gd name="T55" fmla="*/ 186 h 348"/>
                                  <a:gd name="T56" fmla="*/ 128 w 252"/>
                                  <a:gd name="T57" fmla="*/ 122 h 348"/>
                                  <a:gd name="T58" fmla="*/ 118 w 252"/>
                                  <a:gd name="T59" fmla="*/ 124 h 348"/>
                                  <a:gd name="T60" fmla="*/ 74 w 252"/>
                                  <a:gd name="T61" fmla="*/ 144 h 348"/>
                                  <a:gd name="T62" fmla="*/ 64 w 252"/>
                                  <a:gd name="T63" fmla="*/ 142 h 348"/>
                                  <a:gd name="T64" fmla="*/ 58 w 252"/>
                                  <a:gd name="T65" fmla="*/ 148 h 348"/>
                                  <a:gd name="T66" fmla="*/ 60 w 252"/>
                                  <a:gd name="T67" fmla="*/ 158 h 348"/>
                                  <a:gd name="T68" fmla="*/ 82 w 252"/>
                                  <a:gd name="T69" fmla="*/ 180 h 348"/>
                                  <a:gd name="T70" fmla="*/ 90 w 252"/>
                                  <a:gd name="T71" fmla="*/ 180 h 348"/>
                                  <a:gd name="T72" fmla="*/ 132 w 252"/>
                                  <a:gd name="T73" fmla="*/ 138 h 348"/>
                                  <a:gd name="T74" fmla="*/ 134 w 252"/>
                                  <a:gd name="T75" fmla="*/ 126 h 348"/>
                                  <a:gd name="T76" fmla="*/ 36 w 252"/>
                                  <a:gd name="T77" fmla="*/ 64 h 348"/>
                                  <a:gd name="T78" fmla="*/ 40 w 252"/>
                                  <a:gd name="T79" fmla="*/ 54 h 348"/>
                                  <a:gd name="T80" fmla="*/ 78 w 252"/>
                                  <a:gd name="T81" fmla="*/ 48 h 348"/>
                                  <a:gd name="T82" fmla="*/ 94 w 252"/>
                                  <a:gd name="T83" fmla="*/ 42 h 348"/>
                                  <a:gd name="T84" fmla="*/ 100 w 252"/>
                                  <a:gd name="T85" fmla="*/ 26 h 348"/>
                                  <a:gd name="T86" fmla="*/ 116 w 252"/>
                                  <a:gd name="T87" fmla="*/ 2 h 348"/>
                                  <a:gd name="T88" fmla="*/ 136 w 252"/>
                                  <a:gd name="T89" fmla="*/ 2 h 348"/>
                                  <a:gd name="T90" fmla="*/ 152 w 252"/>
                                  <a:gd name="T91" fmla="*/ 26 h 348"/>
                                  <a:gd name="T92" fmla="*/ 158 w 252"/>
                                  <a:gd name="T93" fmla="*/ 42 h 348"/>
                                  <a:gd name="T94" fmla="*/ 200 w 252"/>
                                  <a:gd name="T95" fmla="*/ 48 h 348"/>
                                  <a:gd name="T96" fmla="*/ 212 w 252"/>
                                  <a:gd name="T97" fmla="*/ 54 h 348"/>
                                  <a:gd name="T98" fmla="*/ 216 w 252"/>
                                  <a:gd name="T99" fmla="*/ 78 h 348"/>
                                  <a:gd name="T100" fmla="*/ 36 w 252"/>
                                  <a:gd name="T101" fmla="*/ 82 h 348"/>
                                  <a:gd name="T102" fmla="*/ 36 w 252"/>
                                  <a:gd name="T103" fmla="*/ 64 h 348"/>
                                  <a:gd name="T104" fmla="*/ 116 w 252"/>
                                  <a:gd name="T105" fmla="*/ 30 h 348"/>
                                  <a:gd name="T106" fmla="*/ 126 w 252"/>
                                  <a:gd name="T107" fmla="*/ 38 h 348"/>
                                  <a:gd name="T108" fmla="*/ 134 w 252"/>
                                  <a:gd name="T109" fmla="*/ 34 h 348"/>
                                  <a:gd name="T110" fmla="*/ 136 w 252"/>
                                  <a:gd name="T111" fmla="*/ 26 h 348"/>
                                  <a:gd name="T112" fmla="*/ 130 w 252"/>
                                  <a:gd name="T113" fmla="*/ 16 h 348"/>
                                  <a:gd name="T114" fmla="*/ 122 w 252"/>
                                  <a:gd name="T115" fmla="*/ 16 h 348"/>
                                  <a:gd name="T116" fmla="*/ 116 w 252"/>
                                  <a:gd name="T117" fmla="*/ 26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52" h="348">
                                    <a:moveTo>
                                      <a:pt x="252" y="32"/>
                                    </a:moveTo>
                                    <a:lnTo>
                                      <a:pt x="252" y="332"/>
                                    </a:lnTo>
                                    <a:lnTo>
                                      <a:pt x="252" y="332"/>
                                    </a:lnTo>
                                    <a:lnTo>
                                      <a:pt x="250" y="338"/>
                                    </a:lnTo>
                                    <a:lnTo>
                                      <a:pt x="248" y="344"/>
                                    </a:lnTo>
                                    <a:lnTo>
                                      <a:pt x="242" y="346"/>
                                    </a:lnTo>
                                    <a:lnTo>
                                      <a:pt x="236" y="348"/>
                                    </a:lnTo>
                                    <a:lnTo>
                                      <a:pt x="16" y="348"/>
                                    </a:lnTo>
                                    <a:lnTo>
                                      <a:pt x="16" y="348"/>
                                    </a:lnTo>
                                    <a:lnTo>
                                      <a:pt x="10" y="346"/>
                                    </a:lnTo>
                                    <a:lnTo>
                                      <a:pt x="4" y="344"/>
                                    </a:lnTo>
                                    <a:lnTo>
                                      <a:pt x="2" y="338"/>
                                    </a:lnTo>
                                    <a:lnTo>
                                      <a:pt x="0" y="332"/>
                                    </a:lnTo>
                                    <a:lnTo>
                                      <a:pt x="0" y="32"/>
                                    </a:lnTo>
                                    <a:lnTo>
                                      <a:pt x="0" y="32"/>
                                    </a:lnTo>
                                    <a:lnTo>
                                      <a:pt x="2" y="26"/>
                                    </a:lnTo>
                                    <a:lnTo>
                                      <a:pt x="4" y="20"/>
                                    </a:lnTo>
                                    <a:lnTo>
                                      <a:pt x="10" y="16"/>
                                    </a:lnTo>
                                    <a:lnTo>
                                      <a:pt x="16" y="16"/>
                                    </a:lnTo>
                                    <a:lnTo>
                                      <a:pt x="90" y="16"/>
                                    </a:lnTo>
                                    <a:lnTo>
                                      <a:pt x="90" y="16"/>
                                    </a:lnTo>
                                    <a:lnTo>
                                      <a:pt x="88" y="26"/>
                                    </a:lnTo>
                                    <a:lnTo>
                                      <a:pt x="88" y="26"/>
                                    </a:lnTo>
                                    <a:lnTo>
                                      <a:pt x="86" y="30"/>
                                    </a:lnTo>
                                    <a:lnTo>
                                      <a:pt x="84" y="34"/>
                                    </a:lnTo>
                                    <a:lnTo>
                                      <a:pt x="16" y="34"/>
                                    </a:lnTo>
                                    <a:lnTo>
                                      <a:pt x="16" y="332"/>
                                    </a:lnTo>
                                    <a:lnTo>
                                      <a:pt x="236" y="332"/>
                                    </a:lnTo>
                                    <a:lnTo>
                                      <a:pt x="236" y="34"/>
                                    </a:lnTo>
                                    <a:lnTo>
                                      <a:pt x="168" y="34"/>
                                    </a:lnTo>
                                    <a:lnTo>
                                      <a:pt x="168" y="34"/>
                                    </a:lnTo>
                                    <a:lnTo>
                                      <a:pt x="166" y="30"/>
                                    </a:lnTo>
                                    <a:lnTo>
                                      <a:pt x="164" y="26"/>
                                    </a:lnTo>
                                    <a:lnTo>
                                      <a:pt x="164" y="26"/>
                                    </a:lnTo>
                                    <a:lnTo>
                                      <a:pt x="162" y="16"/>
                                    </a:lnTo>
                                    <a:lnTo>
                                      <a:pt x="236" y="16"/>
                                    </a:lnTo>
                                    <a:lnTo>
                                      <a:pt x="236" y="16"/>
                                    </a:lnTo>
                                    <a:lnTo>
                                      <a:pt x="242" y="16"/>
                                    </a:lnTo>
                                    <a:lnTo>
                                      <a:pt x="248" y="20"/>
                                    </a:lnTo>
                                    <a:lnTo>
                                      <a:pt x="250" y="26"/>
                                    </a:lnTo>
                                    <a:lnTo>
                                      <a:pt x="252" y="32"/>
                                    </a:lnTo>
                                    <a:lnTo>
                                      <a:pt x="252" y="32"/>
                                    </a:lnTo>
                                    <a:close/>
                                    <a:moveTo>
                                      <a:pt x="216" y="94"/>
                                    </a:moveTo>
                                    <a:lnTo>
                                      <a:pt x="216" y="312"/>
                                    </a:lnTo>
                                    <a:lnTo>
                                      <a:pt x="36" y="312"/>
                                    </a:lnTo>
                                    <a:lnTo>
                                      <a:pt x="36" y="94"/>
                                    </a:lnTo>
                                    <a:lnTo>
                                      <a:pt x="36" y="94"/>
                                    </a:lnTo>
                                    <a:lnTo>
                                      <a:pt x="36" y="94"/>
                                    </a:lnTo>
                                    <a:lnTo>
                                      <a:pt x="216" y="94"/>
                                    </a:lnTo>
                                    <a:lnTo>
                                      <a:pt x="216" y="94"/>
                                    </a:lnTo>
                                    <a:lnTo>
                                      <a:pt x="216" y="94"/>
                                    </a:lnTo>
                                    <a:lnTo>
                                      <a:pt x="216" y="94"/>
                                    </a:lnTo>
                                    <a:close/>
                                    <a:moveTo>
                                      <a:pt x="132" y="186"/>
                                    </a:moveTo>
                                    <a:lnTo>
                                      <a:pt x="132" y="186"/>
                                    </a:lnTo>
                                    <a:lnTo>
                                      <a:pt x="128" y="184"/>
                                    </a:lnTo>
                                    <a:lnTo>
                                      <a:pt x="124" y="182"/>
                                    </a:lnTo>
                                    <a:lnTo>
                                      <a:pt x="122" y="184"/>
                                    </a:lnTo>
                                    <a:lnTo>
                                      <a:pt x="118" y="186"/>
                                    </a:lnTo>
                                    <a:lnTo>
                                      <a:pt x="86" y="218"/>
                                    </a:lnTo>
                                    <a:lnTo>
                                      <a:pt x="74" y="206"/>
                                    </a:lnTo>
                                    <a:lnTo>
                                      <a:pt x="74" y="206"/>
                                    </a:lnTo>
                                    <a:lnTo>
                                      <a:pt x="70" y="204"/>
                                    </a:lnTo>
                                    <a:lnTo>
                                      <a:pt x="68" y="204"/>
                                    </a:lnTo>
                                    <a:lnTo>
                                      <a:pt x="64" y="204"/>
                                    </a:lnTo>
                                    <a:lnTo>
                                      <a:pt x="60" y="206"/>
                                    </a:lnTo>
                                    <a:lnTo>
                                      <a:pt x="60" y="206"/>
                                    </a:lnTo>
                                    <a:lnTo>
                                      <a:pt x="58" y="210"/>
                                    </a:lnTo>
                                    <a:lnTo>
                                      <a:pt x="58" y="214"/>
                                    </a:lnTo>
                                    <a:lnTo>
                                      <a:pt x="58" y="218"/>
                                    </a:lnTo>
                                    <a:lnTo>
                                      <a:pt x="60" y="220"/>
                                    </a:lnTo>
                                    <a:lnTo>
                                      <a:pt x="78" y="238"/>
                                    </a:lnTo>
                                    <a:lnTo>
                                      <a:pt x="78" y="238"/>
                                    </a:lnTo>
                                    <a:lnTo>
                                      <a:pt x="82" y="242"/>
                                    </a:lnTo>
                                    <a:lnTo>
                                      <a:pt x="86" y="242"/>
                                    </a:lnTo>
                                    <a:lnTo>
                                      <a:pt x="86" y="242"/>
                                    </a:lnTo>
                                    <a:lnTo>
                                      <a:pt x="90" y="242"/>
                                    </a:lnTo>
                                    <a:lnTo>
                                      <a:pt x="92" y="238"/>
                                    </a:lnTo>
                                    <a:lnTo>
                                      <a:pt x="132" y="200"/>
                                    </a:lnTo>
                                    <a:lnTo>
                                      <a:pt x="132" y="200"/>
                                    </a:lnTo>
                                    <a:lnTo>
                                      <a:pt x="134" y="196"/>
                                    </a:lnTo>
                                    <a:lnTo>
                                      <a:pt x="134" y="192"/>
                                    </a:lnTo>
                                    <a:lnTo>
                                      <a:pt x="134" y="188"/>
                                    </a:lnTo>
                                    <a:lnTo>
                                      <a:pt x="132" y="186"/>
                                    </a:lnTo>
                                    <a:lnTo>
                                      <a:pt x="132" y="186"/>
                                    </a:lnTo>
                                    <a:close/>
                                    <a:moveTo>
                                      <a:pt x="132" y="124"/>
                                    </a:moveTo>
                                    <a:lnTo>
                                      <a:pt x="132" y="124"/>
                                    </a:lnTo>
                                    <a:lnTo>
                                      <a:pt x="128" y="122"/>
                                    </a:lnTo>
                                    <a:lnTo>
                                      <a:pt x="124" y="120"/>
                                    </a:lnTo>
                                    <a:lnTo>
                                      <a:pt x="122" y="122"/>
                                    </a:lnTo>
                                    <a:lnTo>
                                      <a:pt x="118" y="124"/>
                                    </a:lnTo>
                                    <a:lnTo>
                                      <a:pt x="86" y="156"/>
                                    </a:lnTo>
                                    <a:lnTo>
                                      <a:pt x="74" y="144"/>
                                    </a:lnTo>
                                    <a:lnTo>
                                      <a:pt x="74" y="144"/>
                                    </a:lnTo>
                                    <a:lnTo>
                                      <a:pt x="70" y="142"/>
                                    </a:lnTo>
                                    <a:lnTo>
                                      <a:pt x="68" y="142"/>
                                    </a:lnTo>
                                    <a:lnTo>
                                      <a:pt x="64" y="142"/>
                                    </a:lnTo>
                                    <a:lnTo>
                                      <a:pt x="60" y="144"/>
                                    </a:lnTo>
                                    <a:lnTo>
                                      <a:pt x="60" y="144"/>
                                    </a:lnTo>
                                    <a:lnTo>
                                      <a:pt x="58" y="148"/>
                                    </a:lnTo>
                                    <a:lnTo>
                                      <a:pt x="58" y="152"/>
                                    </a:lnTo>
                                    <a:lnTo>
                                      <a:pt x="58" y="156"/>
                                    </a:lnTo>
                                    <a:lnTo>
                                      <a:pt x="60" y="158"/>
                                    </a:lnTo>
                                    <a:lnTo>
                                      <a:pt x="78" y="178"/>
                                    </a:lnTo>
                                    <a:lnTo>
                                      <a:pt x="78" y="178"/>
                                    </a:lnTo>
                                    <a:lnTo>
                                      <a:pt x="82" y="180"/>
                                    </a:lnTo>
                                    <a:lnTo>
                                      <a:pt x="86" y="180"/>
                                    </a:lnTo>
                                    <a:lnTo>
                                      <a:pt x="86" y="180"/>
                                    </a:lnTo>
                                    <a:lnTo>
                                      <a:pt x="90" y="180"/>
                                    </a:lnTo>
                                    <a:lnTo>
                                      <a:pt x="92" y="178"/>
                                    </a:lnTo>
                                    <a:lnTo>
                                      <a:pt x="132" y="138"/>
                                    </a:lnTo>
                                    <a:lnTo>
                                      <a:pt x="132" y="138"/>
                                    </a:lnTo>
                                    <a:lnTo>
                                      <a:pt x="134" y="134"/>
                                    </a:lnTo>
                                    <a:lnTo>
                                      <a:pt x="134" y="130"/>
                                    </a:lnTo>
                                    <a:lnTo>
                                      <a:pt x="134" y="126"/>
                                    </a:lnTo>
                                    <a:lnTo>
                                      <a:pt x="132" y="124"/>
                                    </a:lnTo>
                                    <a:lnTo>
                                      <a:pt x="132" y="124"/>
                                    </a:lnTo>
                                    <a:close/>
                                    <a:moveTo>
                                      <a:pt x="36" y="64"/>
                                    </a:moveTo>
                                    <a:lnTo>
                                      <a:pt x="36" y="64"/>
                                    </a:lnTo>
                                    <a:lnTo>
                                      <a:pt x="36" y="58"/>
                                    </a:lnTo>
                                    <a:lnTo>
                                      <a:pt x="40" y="54"/>
                                    </a:lnTo>
                                    <a:lnTo>
                                      <a:pt x="46" y="50"/>
                                    </a:lnTo>
                                    <a:lnTo>
                                      <a:pt x="52" y="48"/>
                                    </a:lnTo>
                                    <a:lnTo>
                                      <a:pt x="78" y="48"/>
                                    </a:lnTo>
                                    <a:lnTo>
                                      <a:pt x="78" y="48"/>
                                    </a:lnTo>
                                    <a:lnTo>
                                      <a:pt x="86" y="46"/>
                                    </a:lnTo>
                                    <a:lnTo>
                                      <a:pt x="94" y="42"/>
                                    </a:lnTo>
                                    <a:lnTo>
                                      <a:pt x="98" y="36"/>
                                    </a:lnTo>
                                    <a:lnTo>
                                      <a:pt x="100" y="26"/>
                                    </a:lnTo>
                                    <a:lnTo>
                                      <a:pt x="100" y="26"/>
                                    </a:lnTo>
                                    <a:lnTo>
                                      <a:pt x="102" y="16"/>
                                    </a:lnTo>
                                    <a:lnTo>
                                      <a:pt x="108" y="8"/>
                                    </a:lnTo>
                                    <a:lnTo>
                                      <a:pt x="116" y="2"/>
                                    </a:lnTo>
                                    <a:lnTo>
                                      <a:pt x="126" y="0"/>
                                    </a:lnTo>
                                    <a:lnTo>
                                      <a:pt x="126" y="0"/>
                                    </a:lnTo>
                                    <a:lnTo>
                                      <a:pt x="136" y="2"/>
                                    </a:lnTo>
                                    <a:lnTo>
                                      <a:pt x="144" y="8"/>
                                    </a:lnTo>
                                    <a:lnTo>
                                      <a:pt x="150" y="16"/>
                                    </a:lnTo>
                                    <a:lnTo>
                                      <a:pt x="152" y="26"/>
                                    </a:lnTo>
                                    <a:lnTo>
                                      <a:pt x="152" y="26"/>
                                    </a:lnTo>
                                    <a:lnTo>
                                      <a:pt x="154" y="36"/>
                                    </a:lnTo>
                                    <a:lnTo>
                                      <a:pt x="158" y="42"/>
                                    </a:lnTo>
                                    <a:lnTo>
                                      <a:pt x="166" y="46"/>
                                    </a:lnTo>
                                    <a:lnTo>
                                      <a:pt x="174" y="48"/>
                                    </a:lnTo>
                                    <a:lnTo>
                                      <a:pt x="200" y="48"/>
                                    </a:lnTo>
                                    <a:lnTo>
                                      <a:pt x="200" y="48"/>
                                    </a:lnTo>
                                    <a:lnTo>
                                      <a:pt x="206" y="50"/>
                                    </a:lnTo>
                                    <a:lnTo>
                                      <a:pt x="212" y="54"/>
                                    </a:lnTo>
                                    <a:lnTo>
                                      <a:pt x="216" y="58"/>
                                    </a:lnTo>
                                    <a:lnTo>
                                      <a:pt x="216" y="64"/>
                                    </a:lnTo>
                                    <a:lnTo>
                                      <a:pt x="216" y="78"/>
                                    </a:lnTo>
                                    <a:lnTo>
                                      <a:pt x="216" y="78"/>
                                    </a:lnTo>
                                    <a:lnTo>
                                      <a:pt x="216" y="82"/>
                                    </a:lnTo>
                                    <a:lnTo>
                                      <a:pt x="36" y="82"/>
                                    </a:lnTo>
                                    <a:lnTo>
                                      <a:pt x="36" y="82"/>
                                    </a:lnTo>
                                    <a:lnTo>
                                      <a:pt x="36" y="78"/>
                                    </a:lnTo>
                                    <a:lnTo>
                                      <a:pt x="36" y="64"/>
                                    </a:lnTo>
                                    <a:close/>
                                    <a:moveTo>
                                      <a:pt x="116" y="26"/>
                                    </a:moveTo>
                                    <a:lnTo>
                                      <a:pt x="116" y="26"/>
                                    </a:lnTo>
                                    <a:lnTo>
                                      <a:pt x="116" y="30"/>
                                    </a:lnTo>
                                    <a:lnTo>
                                      <a:pt x="118" y="34"/>
                                    </a:lnTo>
                                    <a:lnTo>
                                      <a:pt x="122" y="36"/>
                                    </a:lnTo>
                                    <a:lnTo>
                                      <a:pt x="126" y="38"/>
                                    </a:lnTo>
                                    <a:lnTo>
                                      <a:pt x="126" y="38"/>
                                    </a:lnTo>
                                    <a:lnTo>
                                      <a:pt x="130" y="36"/>
                                    </a:lnTo>
                                    <a:lnTo>
                                      <a:pt x="134" y="34"/>
                                    </a:lnTo>
                                    <a:lnTo>
                                      <a:pt x="136" y="30"/>
                                    </a:lnTo>
                                    <a:lnTo>
                                      <a:pt x="136" y="26"/>
                                    </a:lnTo>
                                    <a:lnTo>
                                      <a:pt x="136" y="26"/>
                                    </a:lnTo>
                                    <a:lnTo>
                                      <a:pt x="136" y="22"/>
                                    </a:lnTo>
                                    <a:lnTo>
                                      <a:pt x="134" y="20"/>
                                    </a:lnTo>
                                    <a:lnTo>
                                      <a:pt x="130" y="16"/>
                                    </a:lnTo>
                                    <a:lnTo>
                                      <a:pt x="126" y="16"/>
                                    </a:lnTo>
                                    <a:lnTo>
                                      <a:pt x="126" y="16"/>
                                    </a:lnTo>
                                    <a:lnTo>
                                      <a:pt x="122" y="16"/>
                                    </a:lnTo>
                                    <a:lnTo>
                                      <a:pt x="118" y="20"/>
                                    </a:lnTo>
                                    <a:lnTo>
                                      <a:pt x="116" y="22"/>
                                    </a:lnTo>
                                    <a:lnTo>
                                      <a:pt x="116" y="26"/>
                                    </a:lnTo>
                                    <a:lnTo>
                                      <a:pt x="116" y="26"/>
                                    </a:lnTo>
                                    <a:close/>
                                  </a:path>
                                </a:pathLst>
                              </a:custGeom>
                              <a:solidFill>
                                <a:schemeClr val="accent2">
                                  <a:lumMod val="75000"/>
                                </a:schemeClr>
                              </a:solidFill>
                              <a:ln>
                                <a:noFill/>
                              </a:ln>
                            </wps:spPr>
                            <wps:bodyPr vert="horz" wrap="square" lIns="91440" tIns="45720" rIns="91440" bIns="45720" numCol="1" anchor="t" anchorCtr="0" compatLnSpc="1">
                              <a:prstTxWarp prst="textNoShape">
                                <a:avLst/>
                              </a:prstTxWarp>
                            </wps:bodyPr>
                          </wps:wsp>
                          <wps:wsp>
                            <wps:cNvPr id="23" name="Straight Arrow Connector 23"/>
                            <wps:cNvCnPr/>
                            <wps:spPr>
                              <a:xfrm>
                                <a:off x="871268" y="992038"/>
                                <a:ext cx="526212" cy="38874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2251495" y="1733910"/>
                                <a:ext cx="526212" cy="388740"/>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811547" y="664234"/>
                                <a:ext cx="0" cy="474453"/>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802921" y="1992702"/>
                                <a:ext cx="0" cy="638355"/>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2122098" y="992038"/>
                                <a:ext cx="655177" cy="354079"/>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802257" y="1733910"/>
                                <a:ext cx="655177" cy="354079"/>
                              </a:xfrm>
                              <a:prstGeom prst="straightConnector1">
                                <a:avLst/>
                              </a:prstGeom>
                              <a:ln w="28575">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0" name="Straight Arrow Connector 30"/>
                          <wps:cNvCnPr/>
                          <wps:spPr>
                            <a:xfrm>
                              <a:off x="3648710" y="923760"/>
                              <a:ext cx="447675" cy="0"/>
                            </a:xfrm>
                            <a:prstGeom prst="straightConnector1">
                              <a:avLst/>
                            </a:prstGeom>
                            <a:ln w="6350">
                              <a:tailEnd type="triangle"/>
                            </a:ln>
                          </wps:spPr>
                          <wps:style>
                            <a:lnRef idx="1">
                              <a:schemeClr val="accent1"/>
                            </a:lnRef>
                            <a:fillRef idx="0">
                              <a:schemeClr val="accent1"/>
                            </a:fillRef>
                            <a:effectRef idx="0">
                              <a:schemeClr val="accent1"/>
                            </a:effectRef>
                            <a:fontRef idx="minor">
                              <a:schemeClr val="tx1"/>
                            </a:fontRef>
                          </wps:style>
                          <wps:bodyPr/>
                        </wps:wsp>
                        <wps:wsp>
                          <wps:cNvPr id="31" name="Elbow Connector 31"/>
                          <wps:cNvCnPr/>
                          <wps:spPr>
                            <a:xfrm>
                              <a:off x="1998345" y="1926590"/>
                              <a:ext cx="1866900" cy="638175"/>
                            </a:xfrm>
                            <a:prstGeom prst="bentConnector3">
                              <a:avLst>
                                <a:gd name="adj1" fmla="val 83"/>
                              </a:avLst>
                            </a:prstGeom>
                            <a:ln w="63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292"/>
                          <wps:cNvSpPr txBox="1">
                            <a:spLocks noChangeArrowheads="1"/>
                          </wps:cNvSpPr>
                          <wps:spPr bwMode="auto">
                            <a:xfrm>
                              <a:off x="3949389" y="2201418"/>
                              <a:ext cx="2201474" cy="695617"/>
                            </a:xfrm>
                            <a:prstGeom prst="rect">
                              <a:avLst/>
                            </a:prstGeom>
                            <a:solidFill>
                              <a:srgbClr val="FFFFFF"/>
                            </a:solidFill>
                            <a:ln w="6350">
                              <a:solidFill>
                                <a:srgbClr val="000000"/>
                              </a:solidFill>
                              <a:miter lim="800000"/>
                              <a:headEnd/>
                              <a:tailEnd/>
                            </a:ln>
                          </wps:spPr>
                          <wps:txbx>
                            <w:txbxContent>
                              <w:p w14:paraId="6A326B4D" w14:textId="77777777" w:rsidR="0062388C" w:rsidRPr="00DD5459" w:rsidRDefault="0062388C" w:rsidP="00941BE9">
                                <w:pPr>
                                  <w:pStyle w:val="NormalWeb"/>
                                  <w:kinsoku w:val="0"/>
                                  <w:overflowPunct w:val="0"/>
                                  <w:spacing w:before="0" w:beforeAutospacing="0" w:after="0" w:afterAutospacing="0"/>
                                  <w:textAlignment w:val="baseline"/>
                                  <w:rPr>
                                    <w:rFonts w:eastAsia="Arial"/>
                                    <w:color w:val="000000" w:themeColor="text1"/>
                                    <w:kern w:val="24"/>
                                    <w:sz w:val="16"/>
                                    <w:szCs w:val="22"/>
                                  </w:rPr>
                                </w:pPr>
                                <w:r w:rsidRPr="00743493">
                                  <w:rPr>
                                    <w:rFonts w:eastAsia="Arial"/>
                                    <w:color w:val="000000" w:themeColor="text1"/>
                                    <w:kern w:val="24"/>
                                    <w:sz w:val="16"/>
                                    <w:szCs w:val="22"/>
                                  </w:rPr>
                                  <w:t>Ledger is basically a chain of blocks where each block points to it previous block with a hash pointer, thus</w:t>
                                </w:r>
                                <w:r>
                                  <w:rPr>
                                    <w:rFonts w:ascii="Arial" w:eastAsia="Arial" w:hAnsi="Arial"/>
                                    <w:color w:val="000000" w:themeColor="text1"/>
                                    <w:kern w:val="24"/>
                                    <w:sz w:val="22"/>
                                    <w:szCs w:val="22"/>
                                  </w:rPr>
                                  <w:t xml:space="preserve"> </w:t>
                                </w:r>
                                <w:r w:rsidRPr="00743493">
                                  <w:rPr>
                                    <w:rFonts w:eastAsia="Arial"/>
                                    <w:color w:val="000000" w:themeColor="text1"/>
                                    <w:kern w:val="24"/>
                                    <w:sz w:val="16"/>
                                    <w:szCs w:val="22"/>
                                  </w:rPr>
                                  <w:t>blockchain. Each block contains valid transaction data</w:t>
                                </w:r>
                                <w:r w:rsidRPr="00DD5459">
                                  <w:rPr>
                                    <w:rFonts w:eastAsia="Arial"/>
                                    <w:color w:val="000000" w:themeColor="text1"/>
                                    <w:kern w:val="24"/>
                                    <w:sz w:val="16"/>
                                    <w:szCs w:val="22"/>
                                  </w:rPr>
                                  <w:t xml:space="preserve">. </w:t>
                                </w:r>
                              </w:p>
                            </w:txbxContent>
                          </wps:txbx>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7E14E4F4" id="Group 30" o:spid="_x0000_s1026" style="position:absolute;margin-left:425.35pt;margin-top:.5pt;width:476.55pt;height:227pt;z-index:251659264;mso-position-horizontal:right;mso-position-horizontal-relative:margin;mso-width-relative:margin;mso-height-relative:margin" coordorigin="" coordsize="65529,33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">
                <v:shapetype id="_x0000_t202" coordsize="21600,21600" o:spt="202" path="m,l,21600r21600,l21600,xe">
                  <v:stroke joinstyle="miter"/>
                  <v:path gradientshapeok="t" o:connecttype="rect"/>
                </v:shapetype>
                <v:shape id="Text Box 290" o:spid="_x0000_s1027" type="#_x0000_t202" style="position:absolute;left:41989;top:5777;width:23540;height:6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" strokeweight=".5pt">
                  <v:textbox>
                    <w:txbxContent>
                      <w:p w14:paraId="66043CE9" w14:textId="77777777" w:rsidR="0062388C" w:rsidRPr="00743493" w:rsidRDefault="0062388C" w:rsidP="00941BE9">
                        <w:pPr>
                          <w:pStyle w:val="NormalWeb"/>
                          <w:kinsoku w:val="0"/>
                          <w:overflowPunct w:val="0"/>
                          <w:spacing w:before="0" w:beforeAutospacing="0" w:after="0" w:afterAutospacing="0"/>
                          <w:textAlignment w:val="baseline"/>
                          <w:rPr>
                            <w:rFonts w:eastAsia="Arial"/>
                            <w:color w:val="000000" w:themeColor="text1"/>
                            <w:kern w:val="24"/>
                            <w:sz w:val="16"/>
                            <w:szCs w:val="22"/>
                          </w:rPr>
                        </w:pPr>
                        <w:r w:rsidRPr="00743493">
                          <w:rPr>
                            <w:rFonts w:eastAsia="Arial"/>
                            <w:color w:val="000000" w:themeColor="text1"/>
                            <w:kern w:val="24"/>
                            <w:sz w:val="16"/>
                            <w:szCs w:val="22"/>
                          </w:rPr>
                          <w:t xml:space="preserve">A node is simply a computer server that is connected to a network. When a node connects to a network for the first </w:t>
                        </w:r>
                        <w:r w:rsidRPr="00743493">
                          <w:rPr>
                            <w:rFonts w:eastAsia="Arial"/>
                            <w:color w:val="000000" w:themeColor="text1"/>
                            <w:kern w:val="24"/>
                            <w:sz w:val="18"/>
                            <w:szCs w:val="22"/>
                          </w:rPr>
                          <w:t xml:space="preserve">time, </w:t>
                        </w:r>
                        <w:r w:rsidRPr="00743493">
                          <w:rPr>
                            <w:rFonts w:eastAsia="Arial"/>
                            <w:color w:val="000000" w:themeColor="text1"/>
                            <w:kern w:val="24"/>
                            <w:sz w:val="16"/>
                            <w:szCs w:val="22"/>
                          </w:rPr>
                          <w:t>it downloads the copy of the ledger.</w:t>
                        </w:r>
                      </w:p>
                    </w:txbxContent>
                  </v:textbox>
                </v:shape>
                <v:group id="Group 7" o:spid="_x0000_s1028" style="position:absolute;width:61508;height:33306" coordorigin="" coordsize="61508,3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9" o:spid="_x0000_s1029" style="position:absolute;width:39151;height:33306" coordsize="39153,3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0" o:spid="_x0000_s1030" style="position:absolute;left:14319;width:7678;height:577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gray [1629]" stroked="f">
                      <v:path arrowok="t" o:connecttype="custom" o:connectlocs="767715,532121;767715,523806;763450,523806;678148,415719;669618,411562;106627,407405;98097,411562;4265,519649;4265,523806;0,523806;0,532121;0,532121;0,557064;8530,573693;21325,577850;746390,577850;759185,573693;767715,557064;767715,532121;767715,532121;311351,486392;481954,527964;720799,557064;712269,561221;708004,561221;695209,557064;690944,544592;695209,532121;699474,532121;712269,532121;720799,532121;725064,544592;725064,552907;720799,557064;652558,382462;661088,382462;678148,369990;678148,24943;678148,12472;661088,0;115157,0;106627,0;89567,12472;89567,357519;89567,369990;106627,382462;115157,382462;626967,49886;140748,332576" o:connectangles="0,0,0,0,0,0,0,0,0,0,0,0,0,0,0,0,0,0,0,0,0,0,0,0,0,0,0,0,0,0,0,0,0,0,0,0,0,0,0,0,0,0,0,0,0,0,0,0,0"/>
                      <o:lock v:ext="edit" verticies="t"/>
                    </v:shape>
                    <v:shape id="Text Box 6" o:spid="_x0000_s1031" type="#_x0000_t202" style="position:absolute;left:23366;top:1483;width:996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11D183F8"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w:t>
                            </w:r>
                            <w:r>
                              <w:rPr>
                                <w:rFonts w:eastAsia="Arial"/>
                                <w:color w:val="000000" w:themeColor="text1"/>
                                <w:kern w:val="24"/>
                                <w:sz w:val="16"/>
                                <w:szCs w:val="22"/>
                              </w:rPr>
                              <w:t xml:space="preserve"> </w:t>
                            </w:r>
                            <w:r w:rsidRPr="00DD5459">
                              <w:rPr>
                                <w:rFonts w:eastAsia="Arial"/>
                                <w:color w:val="000000" w:themeColor="text1"/>
                                <w:kern w:val="24"/>
                                <w:sz w:val="16"/>
                                <w:szCs w:val="22"/>
                              </w:rPr>
                              <w:t>1</w:t>
                            </w:r>
                          </w:p>
                        </w:txbxContent>
                      </v:textbox>
                    </v:shape>
                    <v:shape id="Freeform 12" o:spid="_x0000_s1032" style="position:absolute;left:28553;top:7159;width:7677;height:5779;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gray [1629]" stroked="f">
                      <v:path arrowok="t" o:connecttype="custom" o:connectlocs="767715,532121;767715,523806;763450,523806;678148,415719;669618,411562;106627,407405;98097,411562;4265,519649;4265,523806;0,523806;0,532121;0,532121;0,557064;8530,573693;21325,577850;746390,577850;759185,573693;767715,557064;767715,532121;767715,532121;311351,486392;481954,527964;720799,557064;712269,561221;708004,561221;695209,557064;690944,544592;695209,532121;699474,532121;712269,532121;720799,532121;725064,544592;725064,552907;720799,557064;652558,382462;661088,382462;678148,369990;678148,24943;678148,12472;661088,0;115157,0;106627,0;89567,12472;89567,357519;89567,369990;106627,382462;115157,382462;626967,49886;140748,332576" o:connectangles="0,0,0,0,0,0,0,0,0,0,0,0,0,0,0,0,0,0,0,0,0,0,0,0,0,0,0,0,0,0,0,0,0,0,0,0,0,0,0,0,0,0,0,0,0,0,0,0,0"/>
                      <o:lock v:ext="edit" verticies="t"/>
                    </v:shape>
                    <v:shape id="Text Box 13" o:spid="_x0000_s1033" type="#_x0000_t202" style="position:absolute;left:28545;top:13435;width:10608;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4DA35B6C"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2</w:t>
                            </w:r>
                          </w:p>
                        </w:txbxContent>
                      </v:textbox>
                    </v:shape>
                    <v:shape id="Freeform 14" o:spid="_x0000_s1034" style="position:absolute;left:172;top:7246;width:7677;height:577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gray [1629]" stroked="f">
                      <v:path arrowok="t" o:connecttype="custom" o:connectlocs="767715,532121;767715,523806;763450,523806;678148,415719;669618,411562;106627,407405;98097,411562;4265,519649;4265,523806;0,523806;0,532121;0,532121;0,557064;8530,573693;21325,577850;746390,577850;759185,573693;767715,557064;767715,532121;767715,532121;311351,486392;481954,527964;720799,557064;712269,561221;708004,561221;695209,557064;690944,544592;695209,532121;699474,532121;712269,532121;720799,532121;725064,544592;725064,552907;720799,557064;652558,382462;661088,382462;678148,369990;678148,24943;678148,12472;661088,0;115157,0;106627,0;89567,12472;89567,357519;89567,369990;106627,382462;115157,382462;626967,49886;140748,332576" o:connectangles="0,0,0,0,0,0,0,0,0,0,0,0,0,0,0,0,0,0,0,0,0,0,0,0,0,0,0,0,0,0,0,0,0,0,0,0,0,0,0,0,0,0,0,0,0,0,0,0,0"/>
                      <o:lock v:ext="edit" verticies="t"/>
                    </v:shape>
                    <v:shape id="Text Box 15" o:spid="_x0000_s1035" type="#_x0000_t202" style="position:absolute;left:2011;top:4379;width:10638;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3A3DAD3C"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6</w:t>
                            </w:r>
                          </w:p>
                        </w:txbxContent>
                      </v:textbox>
                    </v:shape>
                    <v:shape id="Freeform 16" o:spid="_x0000_s1036" style="position:absolute;left:14406;top:26914;width:7677;height:577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gray [1629]" stroked="f">
                      <v:path arrowok="t" o:connecttype="custom" o:connectlocs="767715,532121;767715,523806;763450,523806;678148,415719;669618,411562;106627,407405;98097,411562;4265,519649;4265,523806;0,523806;0,532121;0,532121;0,557064;8530,573693;21325,577850;746390,577850;759185,573693;767715,557064;767715,532121;767715,532121;311351,486392;481954,527964;720799,557064;712269,561221;708004,561221;695209,557064;690944,544592;695209,532121;699474,532121;712269,532121;720799,532121;725064,544592;725064,552907;720799,557064;652558,382462;661088,382462;678148,369990;678148,24943;678148,12472;661088,0;115157,0;106627,0;89567,12472;89567,357519;89567,369990;106627,382462;115157,382462;626967,49886;140748,332576" o:connectangles="0,0,0,0,0,0,0,0,0,0,0,0,0,0,0,0,0,0,0,0,0,0,0,0,0,0,0,0,0,0,0,0,0,0,0,0,0,0,0,0,0,0,0,0,0,0,0,0,0"/>
                      <o:lock v:ext="edit" verticies="t"/>
                    </v:shape>
                    <v:shape id="Text Box 17" o:spid="_x0000_s1037" type="#_x0000_t202" style="position:absolute;left:2992;top:30384;width:925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07A83D6E"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4</w:t>
                            </w:r>
                          </w:p>
                        </w:txbxContent>
                      </v:textbox>
                    </v:shape>
                    <v:shape id="Freeform 18" o:spid="_x0000_s1038" style="position:absolute;top:17339;width:7677;height:577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gray [1629]" stroked="f">
                      <v:path arrowok="t" o:connecttype="custom" o:connectlocs="767715,532121;767715,523806;763450,523806;678148,415719;669618,411562;106627,407405;98097,411562;4265,519649;4265,523806;0,523806;0,532121;0,532121;0,557064;8530,573693;21325,577850;746390,577850;759185,573693;767715,557064;767715,532121;767715,532121;311351,486392;481954,527964;720799,557064;712269,561221;708004,561221;695209,557064;690944,544592;695209,532121;699474,532121;712269,532121;720799,532121;725064,544592;725064,552907;720799,557064;652558,382462;661088,382462;678148,369990;678148,24943;678148,12472;661088,0;115157,0;106627,0;89567,12472;89567,357519;89567,369990;106627,382462;115157,382462;626967,49886;140748,332576" o:connectangles="0,0,0,0,0,0,0,0,0,0,0,0,0,0,0,0,0,0,0,0,0,0,0,0,0,0,0,0,0,0,0,0,0,0,0,0,0,0,0,0,0,0,0,0,0,0,0,0,0"/>
                      <o:lock v:ext="edit" verticies="t"/>
                    </v:shape>
                    <v:shape id="Text Box 21" o:spid="_x0000_s1039" type="#_x0000_t202" style="position:absolute;left:172;top:24289;width:966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7A13208"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5</w:t>
                            </w:r>
                          </w:p>
                        </w:txbxContent>
                      </v:textbox>
                    </v:shape>
                    <v:shape id="Freeform 20" o:spid="_x0000_s1040" style="position:absolute;left:28812;top:17339;width:7677;height:577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gray [1629]" stroked="f">
                      <v:path arrowok="t" o:connecttype="custom" o:connectlocs="767715,532121;767715,523806;763450,523806;678148,415719;669618,411562;106627,407405;98097,411562;4265,519649;4265,523806;0,523806;0,532121;0,532121;0,557064;8530,573693;21325,577850;746390,577850;759185,573693;767715,557064;767715,532121;767715,532121;311351,486392;481954,527964;720799,557064;712269,561221;708004,561221;695209,557064;690944,544592;695209,532121;699474,532121;712269,532121;720799,532121;725064,544592;725064,552907;720799,557064;652558,382462;661088,382462;678148,369990;678148,24943;678148,12472;661088,0;115157,0;106627,0;89567,12472;89567,357519;89567,369990;106627,382462;115157,382462;626967,49886;140748,332576" o:connectangles="0,0,0,0,0,0,0,0,0,0,0,0,0,0,0,0,0,0,0,0,0,0,0,0,0,0,0,0,0,0,0,0,0,0,0,0,0,0,0,0,0,0,0,0,0,0,0,0,0"/>
                      <o:lock v:ext="edit" verticies="t"/>
                    </v:shape>
                    <v:shape id="Text Box 23" o:spid="_x0000_s1041" type="#_x0000_t202" style="position:absolute;left:28033;top:23295;width:10317;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4D89C87B" w14:textId="77777777" w:rsidR="0062388C" w:rsidRPr="00DD5459" w:rsidRDefault="0062388C" w:rsidP="00941BE9">
                            <w:pPr>
                              <w:pStyle w:val="NormalWeb"/>
                              <w:spacing w:before="0" w:beforeAutospacing="0" w:after="160" w:afterAutospacing="0" w:line="256" w:lineRule="auto"/>
                              <w:rPr>
                                <w:rFonts w:eastAsia="Arial"/>
                                <w:color w:val="000000" w:themeColor="text1"/>
                                <w:kern w:val="24"/>
                                <w:sz w:val="16"/>
                                <w:szCs w:val="22"/>
                              </w:rPr>
                            </w:pPr>
                            <w:r w:rsidRPr="00DD5459">
                              <w:rPr>
                                <w:rFonts w:eastAsia="Arial"/>
                                <w:color w:val="000000" w:themeColor="text1"/>
                                <w:kern w:val="24"/>
                                <w:sz w:val="16"/>
                                <w:szCs w:val="22"/>
                              </w:rPr>
                              <w:t>Node 3</w:t>
                            </w:r>
                          </w:p>
                        </w:txbxContent>
                      </v:textbox>
                    </v:shape>
                    <v:shape id="Freeform 22" o:spid="_x0000_s1042" style="position:absolute;left:15786;top:12767;width:5003;height:6211;visibility:visible;mso-wrap-style:square;v-text-anchor:top" coordsize="25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" path="m252,32r,300l252,332r-2,6l248,344r-6,2l236,348r-220,l16,348r-6,-2l4,344,2,338,,332,,32r,l2,26,4,20r6,-4l16,16r74,l90,16,88,26r,l86,30r-2,4l16,34r,298l236,332r,-298l168,34r,l166,30r-2,-4l164,26,162,16r74,l236,16r6,l248,20r2,6l252,32r,xm216,94r,218l36,312,36,94r,l36,94r180,l216,94r,l216,94xm132,186r,l128,184r-4,-2l122,184r-4,2l86,218,74,206r,l70,204r-2,l64,204r-4,2l60,206r-2,4l58,214r,4l60,220r18,18l78,238r4,4l86,242r,l90,242r2,-4l132,200r,l134,196r,-4l134,188r-2,-2l132,186xm132,124r,l128,122r-4,-2l122,122r-4,2l86,156,74,144r,l70,142r-2,l64,142r-4,2l60,144r-2,4l58,152r,4l60,158r18,20l78,178r4,2l86,180r,l90,180r2,-2l132,138r,l134,134r,-4l134,126r-2,-2l132,124xm36,64r,l36,58r4,-4l46,50r6,-2l78,48r,l86,46r8,-4l98,36r2,-10l100,26r2,-10l108,8r8,-6l126,r,l136,2r8,6l150,16r2,10l152,26r2,10l158,42r8,4l174,48r26,l200,48r6,2l212,54r4,4l216,64r,14l216,78r,4l36,82r,l36,78r,-14xm116,26r,l116,30r2,4l122,36r4,2l126,38r4,-2l134,34r2,-4l136,26r,l136,22r-2,-2l130,16r-4,l126,16r-4,l118,20r-2,2l116,26r,xe" fillcolor="#a02215 [2405]" stroked="f">
                      <v:path arrowok="t" o:connecttype="custom" o:connectlocs="500332,592545;480478,617531;31767,621101;3971,603253;0,57113;19854,28556;178690,28556;170748,53543;31767,592545;333555,60682;325613,46404;468565,28556;492390,35695;500332,57113;71476,556849;71476,167769;428856,167769;262079,331968;242224,328398;146923,367663;135010,364094;119127,367663;115156,389081;154865,424776;170748,431915;262079,356955;266050,342676;262079,331968;254137,217742;234282,221312;146923,257007;127068,253438;115156,264146;119127,281994;162806,321259;178690,321259;262079,246299;266050,224881;71476,114225;79418,96378;154865,85669;186632,74960;198544,46404;230312,3570;270020,3570;301788,46404;313700,74960;397089,85669;420914,96378;428856,139212;71476,146351;71476,114225;230312,53543;250166,67821;266050,60682;270020,46404;258108,28556;242224,28556;230312,46404" o:connectangles="0,0,0,0,0,0,0,0,0,0,0,0,0,0,0,0,0,0,0,0,0,0,0,0,0,0,0,0,0,0,0,0,0,0,0,0,0,0,0,0,0,0,0,0,0,0,0,0,0,0,0,0,0,0,0,0,0,0,0"/>
                      <o:lock v:ext="edit" verticies="t"/>
                    </v:shape>
                    <v:shapetype id="_x0000_t32" coordsize="21600,21600" o:spt="32" o:oned="t" path="m,l21600,21600e" filled="f">
                      <v:path arrowok="t" fillok="f" o:connecttype="none"/>
                      <o:lock v:ext="edit" shapetype="t"/>
                    </v:shapetype>
                    <v:shape id="Straight Arrow Connector 23" o:spid="_x0000_s1043" type="#_x0000_t32" style="position:absolute;left:8712;top:9920;width:5262;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" strokecolor="#821a1a [3204]" strokeweight="2.25pt">
                      <v:stroke startarrow="block" endarrow="block" joinstyle="miter"/>
                    </v:shape>
                    <v:shape id="Straight Arrow Connector 24" o:spid="_x0000_s1044" type="#_x0000_t32" style="position:absolute;left:22514;top:17339;width:5263;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" strokecolor="#821a1a [3204]" strokeweight="2.25pt">
                      <v:stroke startarrow="block" endarrow="block" joinstyle="miter"/>
                    </v:shape>
                    <v:shape id="Straight Arrow Connector 26" o:spid="_x0000_s1045" type="#_x0000_t32" style="position:absolute;left:18115;top:6642;width:0;height:4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" strokecolor="#821a1a [3204]" strokeweight="2.25pt">
                      <v:stroke startarrow="block" endarrow="block" joinstyle="miter"/>
                    </v:shape>
                    <v:shape id="Straight Arrow Connector 27" o:spid="_x0000_s1046" type="#_x0000_t32" style="position:absolute;left:18029;top:19927;width:0;height:6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" strokecolor="#821a1a [3204]" strokeweight="2.25pt">
                      <v:stroke startarrow="block" endarrow="block" joinstyle="miter"/>
                    </v:shape>
                    <v:shape id="Straight Arrow Connector 28" o:spid="_x0000_s1047" type="#_x0000_t32" style="position:absolute;left:21220;top:9920;width:6552;height:3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" strokecolor="#821a1a [3204]" strokeweight="2.25pt">
                      <v:stroke startarrow="block" endarrow="block" joinstyle="miter"/>
                    </v:shape>
                    <v:shape id="Straight Arrow Connector 29" o:spid="_x0000_s1048" type="#_x0000_t32" style="position:absolute;left:8022;top:17339;width:6552;height:3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" strokecolor="#821a1a [3204]" strokeweight="2.25pt">
                      <v:stroke startarrow="block" endarrow="block" joinstyle="miter"/>
                    </v:shape>
                  </v:group>
                  <v:shape id="Straight Arrow Connector 30" o:spid="_x0000_s1049" type="#_x0000_t32" style="position:absolute;left:36487;top:9237;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821a1a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50" type="#_x0000_t34" style="position:absolute;left:19983;top:19265;width:18669;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" adj="18" strokecolor="#a02215 [2405]" strokeweight=".5pt">
                    <v:stroke endarrow="block"/>
                  </v:shape>
                  <v:shape id="Text Box 292" o:spid="_x0000_s1051" type="#_x0000_t202" style="position:absolute;left:39493;top:22014;width:22015;height:6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" strokeweight=".5pt">
                    <v:textbox>
                      <w:txbxContent>
                        <w:p w14:paraId="6A326B4D" w14:textId="77777777" w:rsidR="0062388C" w:rsidRPr="00DD5459" w:rsidRDefault="0062388C" w:rsidP="00941BE9">
                          <w:pPr>
                            <w:pStyle w:val="NormalWeb"/>
                            <w:kinsoku w:val="0"/>
                            <w:overflowPunct w:val="0"/>
                            <w:spacing w:before="0" w:beforeAutospacing="0" w:after="0" w:afterAutospacing="0"/>
                            <w:textAlignment w:val="baseline"/>
                            <w:rPr>
                              <w:rFonts w:eastAsia="Arial"/>
                              <w:color w:val="000000" w:themeColor="text1"/>
                              <w:kern w:val="24"/>
                              <w:sz w:val="16"/>
                              <w:szCs w:val="22"/>
                            </w:rPr>
                          </w:pPr>
                          <w:r w:rsidRPr="00743493">
                            <w:rPr>
                              <w:rFonts w:eastAsia="Arial"/>
                              <w:color w:val="000000" w:themeColor="text1"/>
                              <w:kern w:val="24"/>
                              <w:sz w:val="16"/>
                              <w:szCs w:val="22"/>
                            </w:rPr>
                            <w:t>Ledger is basically a chain of blocks where each block points to it previous block with a hash pointer, thus</w:t>
                          </w:r>
                          <w:r>
                            <w:rPr>
                              <w:rFonts w:ascii="Arial" w:eastAsia="Arial" w:hAnsi="Arial"/>
                              <w:color w:val="000000" w:themeColor="text1"/>
                              <w:kern w:val="24"/>
                              <w:sz w:val="22"/>
                              <w:szCs w:val="22"/>
                            </w:rPr>
                            <w:t xml:space="preserve"> </w:t>
                          </w:r>
                          <w:r w:rsidRPr="00743493">
                            <w:rPr>
                              <w:rFonts w:eastAsia="Arial"/>
                              <w:color w:val="000000" w:themeColor="text1"/>
                              <w:kern w:val="24"/>
                              <w:sz w:val="16"/>
                              <w:szCs w:val="22"/>
                            </w:rPr>
                            <w:t>blockchain. Each block contains valid transaction data</w:t>
                          </w:r>
                          <w:r w:rsidRPr="00DD5459">
                            <w:rPr>
                              <w:rFonts w:eastAsia="Arial"/>
                              <w:color w:val="000000" w:themeColor="text1"/>
                              <w:kern w:val="24"/>
                              <w:sz w:val="16"/>
                              <w:szCs w:val="22"/>
                            </w:rPr>
                            <w:t xml:space="preserve">. </w:t>
                          </w:r>
                        </w:p>
                      </w:txbxContent>
                    </v:textbox>
                  </v:shape>
                </v:group>
                <w10:wrap anchorx="margin"/>
              </v:group>
            </w:pict>
          </mc:Fallback>
        </mc:AlternateContent>
      </w:r>
    </w:p>
    <w:p w14:paraId="74B1A8B3" w14:textId="77777777" w:rsidR="00941BE9" w:rsidRPr="002E0A7C" w:rsidRDefault="00941BE9" w:rsidP="00941BE9">
      <w:pPr>
        <w:pStyle w:val="Default"/>
        <w:rPr>
          <w:rFonts w:ascii="Georgia" w:hAnsi="Georgia" w:cs="Times New Roman"/>
          <w:sz w:val="22"/>
          <w:szCs w:val="22"/>
        </w:rPr>
      </w:pPr>
    </w:p>
    <w:p w14:paraId="5EA1DDC7" w14:textId="77777777" w:rsidR="00941BE9" w:rsidRPr="002E0A7C" w:rsidRDefault="00941BE9" w:rsidP="00941BE9">
      <w:pPr>
        <w:pStyle w:val="Default"/>
        <w:rPr>
          <w:rFonts w:ascii="Georgia" w:hAnsi="Georgia" w:cs="Times New Roman"/>
          <w:sz w:val="22"/>
          <w:szCs w:val="22"/>
        </w:rPr>
      </w:pPr>
    </w:p>
    <w:p w14:paraId="02C5F3CA" w14:textId="77777777" w:rsidR="00941BE9" w:rsidRPr="002E0A7C" w:rsidRDefault="00941BE9" w:rsidP="00941BE9">
      <w:pPr>
        <w:pStyle w:val="Default"/>
        <w:rPr>
          <w:rFonts w:ascii="Georgia" w:hAnsi="Georgia" w:cs="Times New Roman"/>
          <w:sz w:val="22"/>
          <w:szCs w:val="22"/>
        </w:rPr>
      </w:pPr>
    </w:p>
    <w:p w14:paraId="7F262D59" w14:textId="77777777" w:rsidR="00941BE9" w:rsidRPr="002E0A7C" w:rsidRDefault="00941BE9" w:rsidP="00941BE9">
      <w:pPr>
        <w:pStyle w:val="Default"/>
        <w:rPr>
          <w:rFonts w:ascii="Georgia" w:hAnsi="Georgia" w:cs="Times New Roman"/>
          <w:sz w:val="22"/>
          <w:szCs w:val="22"/>
        </w:rPr>
      </w:pPr>
    </w:p>
    <w:p w14:paraId="76A6AC89" w14:textId="77777777" w:rsidR="00941BE9" w:rsidRPr="002E0A7C" w:rsidRDefault="00941BE9" w:rsidP="00941BE9">
      <w:pPr>
        <w:pStyle w:val="Default"/>
        <w:rPr>
          <w:rFonts w:ascii="Georgia" w:hAnsi="Georgia" w:cs="Times New Roman"/>
          <w:sz w:val="22"/>
          <w:szCs w:val="22"/>
        </w:rPr>
      </w:pPr>
    </w:p>
    <w:p w14:paraId="7336089D" w14:textId="77777777" w:rsidR="00941BE9" w:rsidRPr="002E0A7C" w:rsidRDefault="00941BE9" w:rsidP="00941BE9">
      <w:pPr>
        <w:pStyle w:val="Default"/>
        <w:rPr>
          <w:rFonts w:ascii="Georgia" w:hAnsi="Georgia" w:cs="Times New Roman"/>
          <w:sz w:val="22"/>
          <w:szCs w:val="22"/>
        </w:rPr>
      </w:pPr>
    </w:p>
    <w:p w14:paraId="7AF5712F" w14:textId="77777777" w:rsidR="00941BE9" w:rsidRPr="002E0A7C" w:rsidRDefault="00941BE9" w:rsidP="00941BE9">
      <w:pPr>
        <w:pStyle w:val="Default"/>
        <w:rPr>
          <w:rFonts w:ascii="Georgia" w:hAnsi="Georgia" w:cs="Times New Roman"/>
          <w:sz w:val="22"/>
          <w:szCs w:val="22"/>
        </w:rPr>
      </w:pPr>
    </w:p>
    <w:p w14:paraId="3504058C" w14:textId="77777777" w:rsidR="00941BE9" w:rsidRPr="002E0A7C" w:rsidRDefault="00941BE9" w:rsidP="00941BE9">
      <w:pPr>
        <w:pStyle w:val="Default"/>
        <w:rPr>
          <w:rFonts w:ascii="Georgia" w:hAnsi="Georgia" w:cs="Times New Roman"/>
          <w:sz w:val="22"/>
          <w:szCs w:val="22"/>
        </w:rPr>
      </w:pPr>
    </w:p>
    <w:p w14:paraId="76558DDE" w14:textId="77777777" w:rsidR="00941BE9" w:rsidRPr="002E0A7C" w:rsidRDefault="00941BE9" w:rsidP="00941BE9">
      <w:pPr>
        <w:pStyle w:val="Default"/>
        <w:rPr>
          <w:rFonts w:ascii="Georgia" w:hAnsi="Georgia" w:cs="Times New Roman"/>
          <w:sz w:val="22"/>
          <w:szCs w:val="22"/>
        </w:rPr>
      </w:pPr>
    </w:p>
    <w:p w14:paraId="4B307ED3" w14:textId="77777777" w:rsidR="00941BE9" w:rsidRPr="002E0A7C" w:rsidRDefault="00941BE9" w:rsidP="00941BE9">
      <w:pPr>
        <w:pStyle w:val="Default"/>
        <w:rPr>
          <w:rFonts w:ascii="Georgia" w:hAnsi="Georgia" w:cs="Times New Roman"/>
          <w:sz w:val="22"/>
          <w:szCs w:val="22"/>
        </w:rPr>
      </w:pPr>
    </w:p>
    <w:p w14:paraId="1E7E4430" w14:textId="77777777" w:rsidR="00941BE9" w:rsidRPr="002E0A7C" w:rsidRDefault="00941BE9" w:rsidP="00941BE9">
      <w:pPr>
        <w:pStyle w:val="Default"/>
        <w:rPr>
          <w:rFonts w:ascii="Georgia" w:hAnsi="Georgia" w:cs="Times New Roman"/>
          <w:sz w:val="22"/>
          <w:szCs w:val="22"/>
        </w:rPr>
      </w:pPr>
    </w:p>
    <w:p w14:paraId="6D0AAF9D" w14:textId="77777777" w:rsidR="00941BE9" w:rsidRPr="002E0A7C" w:rsidRDefault="00941BE9" w:rsidP="00941BE9">
      <w:pPr>
        <w:pStyle w:val="Default"/>
        <w:rPr>
          <w:rFonts w:ascii="Georgia" w:hAnsi="Georgia" w:cs="Times New Roman"/>
          <w:sz w:val="22"/>
          <w:szCs w:val="22"/>
        </w:rPr>
      </w:pPr>
    </w:p>
    <w:p w14:paraId="4E00137E" w14:textId="77777777" w:rsidR="00941BE9" w:rsidRPr="002E0A7C" w:rsidRDefault="00941BE9" w:rsidP="00941BE9">
      <w:pPr>
        <w:pStyle w:val="Default"/>
        <w:rPr>
          <w:rFonts w:ascii="Georgia" w:hAnsi="Georgia" w:cs="Times New Roman"/>
          <w:b/>
          <w:sz w:val="22"/>
          <w:szCs w:val="22"/>
        </w:rPr>
      </w:pPr>
    </w:p>
    <w:p w14:paraId="73F8B38B" w14:textId="77777777" w:rsidR="00941BE9" w:rsidRPr="002E0A7C" w:rsidRDefault="00941BE9" w:rsidP="00941BE9">
      <w:pPr>
        <w:pStyle w:val="Default"/>
        <w:rPr>
          <w:rFonts w:ascii="Georgia" w:hAnsi="Georgia" w:cs="Times New Roman"/>
          <w:b/>
          <w:sz w:val="22"/>
          <w:szCs w:val="22"/>
        </w:rPr>
      </w:pPr>
    </w:p>
    <w:p w14:paraId="270CD57B" w14:textId="77777777" w:rsidR="00941BE9" w:rsidRPr="002E0A7C" w:rsidRDefault="00941BE9" w:rsidP="00941BE9">
      <w:pPr>
        <w:pStyle w:val="Default"/>
        <w:rPr>
          <w:rFonts w:ascii="Georgia" w:hAnsi="Georgia" w:cs="Times New Roman"/>
          <w:b/>
          <w:sz w:val="22"/>
          <w:szCs w:val="22"/>
        </w:rPr>
      </w:pPr>
    </w:p>
    <w:p w14:paraId="32669E6F" w14:textId="77777777" w:rsidR="00941BE9" w:rsidRPr="002E0A7C" w:rsidRDefault="00941BE9" w:rsidP="00941BE9">
      <w:pPr>
        <w:pStyle w:val="Default"/>
        <w:rPr>
          <w:rFonts w:ascii="Georgia" w:hAnsi="Georgia" w:cs="Times New Roman"/>
          <w:b/>
          <w:sz w:val="22"/>
          <w:szCs w:val="22"/>
        </w:rPr>
      </w:pPr>
    </w:p>
    <w:p w14:paraId="25D8DE7E" w14:textId="77777777" w:rsidR="00941BE9" w:rsidRPr="002E0A7C" w:rsidRDefault="00941BE9" w:rsidP="00941BE9">
      <w:pPr>
        <w:pStyle w:val="Default"/>
        <w:rPr>
          <w:rFonts w:ascii="Georgia" w:hAnsi="Georgia" w:cs="Times New Roman"/>
          <w:b/>
          <w:sz w:val="22"/>
          <w:szCs w:val="22"/>
        </w:rPr>
      </w:pPr>
    </w:p>
    <w:p w14:paraId="0BDC5D45" w14:textId="77777777" w:rsidR="00941BE9" w:rsidRPr="002E0A7C" w:rsidRDefault="00941BE9" w:rsidP="00941BE9">
      <w:pPr>
        <w:pStyle w:val="Default"/>
        <w:rPr>
          <w:rFonts w:ascii="Georgia" w:hAnsi="Georgia" w:cs="Times New Roman"/>
          <w:b/>
          <w:sz w:val="22"/>
          <w:szCs w:val="22"/>
        </w:rPr>
      </w:pPr>
    </w:p>
    <w:p w14:paraId="1FF2DD36" w14:textId="77777777" w:rsidR="00941BE9" w:rsidRPr="002E0A7C" w:rsidRDefault="00941BE9" w:rsidP="00941BE9">
      <w:pPr>
        <w:pStyle w:val="Default"/>
        <w:rPr>
          <w:rFonts w:ascii="Georgia" w:hAnsi="Georgia" w:cs="Times New Roman"/>
          <w:b/>
          <w:sz w:val="22"/>
          <w:szCs w:val="22"/>
        </w:rPr>
      </w:pPr>
    </w:p>
    <w:p w14:paraId="431D1C7C" w14:textId="77777777" w:rsidR="00941BE9" w:rsidRPr="002E0A7C" w:rsidRDefault="00941BE9" w:rsidP="00941BE9">
      <w:pPr>
        <w:pStyle w:val="Default"/>
        <w:rPr>
          <w:rFonts w:ascii="Georgia" w:hAnsi="Georgia" w:cs="Times New Roman"/>
          <w:b/>
          <w:sz w:val="22"/>
          <w:szCs w:val="22"/>
        </w:rPr>
      </w:pPr>
    </w:p>
    <w:p w14:paraId="4EDA9FE8" w14:textId="77777777" w:rsidR="00941BE9" w:rsidRPr="002E0A7C" w:rsidRDefault="00941BE9" w:rsidP="00941BE9">
      <w:pPr>
        <w:pStyle w:val="Default"/>
        <w:rPr>
          <w:rFonts w:ascii="Georgia" w:hAnsi="Georgia" w:cs="Times New Roman"/>
          <w:b/>
          <w:sz w:val="22"/>
          <w:szCs w:val="22"/>
        </w:rPr>
      </w:pPr>
    </w:p>
    <w:p w14:paraId="34355F79" w14:textId="77777777" w:rsidR="00941BE9" w:rsidRPr="002E0A7C" w:rsidRDefault="00941BE9" w:rsidP="00941BE9">
      <w:pPr>
        <w:pStyle w:val="Default"/>
        <w:rPr>
          <w:rFonts w:ascii="Georgia" w:hAnsi="Georgia" w:cs="Times New Roman"/>
          <w:b/>
          <w:sz w:val="22"/>
          <w:szCs w:val="22"/>
        </w:rPr>
      </w:pPr>
    </w:p>
    <w:p w14:paraId="7E9C76C6" w14:textId="77777777" w:rsidR="00941BE9" w:rsidRPr="002E0A7C" w:rsidRDefault="00941BE9" w:rsidP="00941BE9">
      <w:pPr>
        <w:pStyle w:val="Default"/>
        <w:rPr>
          <w:rFonts w:ascii="Georgia" w:hAnsi="Georgia" w:cs="Times New Roman"/>
          <w:b/>
          <w:sz w:val="22"/>
          <w:szCs w:val="22"/>
        </w:rPr>
      </w:pPr>
    </w:p>
    <w:p w14:paraId="5385979E" w14:textId="77777777" w:rsidR="00941BE9" w:rsidRPr="002E0A7C" w:rsidRDefault="00941BE9" w:rsidP="00941BE9">
      <w:pPr>
        <w:pStyle w:val="Default"/>
        <w:rPr>
          <w:rFonts w:ascii="Georgia" w:hAnsi="Georgia" w:cs="Times New Roman"/>
          <w:sz w:val="22"/>
          <w:szCs w:val="22"/>
        </w:rPr>
      </w:pPr>
    </w:p>
    <w:p w14:paraId="471674D2" w14:textId="77777777" w:rsidR="00512977" w:rsidRPr="002E0A7C" w:rsidRDefault="00512977" w:rsidP="00512977">
      <w:pPr>
        <w:pStyle w:val="Default"/>
        <w:rPr>
          <w:rFonts w:ascii="Georgia" w:hAnsi="Georgia" w:cs="Times New Roman"/>
          <w:sz w:val="22"/>
          <w:szCs w:val="22"/>
        </w:rPr>
      </w:pPr>
      <w:r w:rsidRPr="002E0A7C">
        <w:rPr>
          <w:rFonts w:ascii="Georgia" w:hAnsi="Georgia" w:cs="Times New Roman"/>
          <w:sz w:val="22"/>
          <w:szCs w:val="22"/>
        </w:rPr>
        <w:t>A blockchain network can either be public or private based on who is authorized to participate. The essential difference between a public and private blockchain is that one operates in a decentralized open environment where there are no restrictions on the number of people joining the network, while the other operates within the confines defined by a controlling entity. A simple analogy is the difference between the Internet and the intranet. While the inherent technology for networked computers remains the same, there is a big difference between the dynamics and utility associated with a closed network (such as a home network) and an open network (such as the Internet).</w:t>
      </w:r>
    </w:p>
    <w:p w14:paraId="438C6FC2" w14:textId="77777777" w:rsidR="00512977" w:rsidRPr="002E0A7C" w:rsidRDefault="00512977" w:rsidP="00512977">
      <w:pPr>
        <w:pStyle w:val="Default"/>
        <w:rPr>
          <w:rFonts w:ascii="Georgia" w:hAnsi="Georgia" w:cs="Times New Roman"/>
          <w:sz w:val="22"/>
          <w:szCs w:val="22"/>
        </w:rPr>
      </w:pPr>
      <w:r w:rsidRPr="002E0A7C">
        <w:rPr>
          <w:rFonts w:ascii="Georgia" w:hAnsi="Georgia" w:cs="Times New Roman"/>
          <w:sz w:val="22"/>
          <w:szCs w:val="22"/>
        </w:rPr>
        <w:t>In reality, this difference plays out based on how ‘nodes’ are incentivized to remain active within a network. The key idea here is that in a public blockchain, the consensus mechanism is based around rewarding each individual participant to remain active within the network. In a private blockchain, the need for creating this incentive does not exist.</w:t>
      </w:r>
    </w:p>
    <w:p w14:paraId="7DA84CA6" w14:textId="77777777" w:rsidR="00941BE9" w:rsidRPr="002E0A7C" w:rsidRDefault="00512977" w:rsidP="00512977">
      <w:pPr>
        <w:pStyle w:val="Default"/>
        <w:rPr>
          <w:rFonts w:ascii="Georgia" w:hAnsi="Georgia" w:cs="Times New Roman"/>
          <w:sz w:val="22"/>
          <w:szCs w:val="22"/>
        </w:rPr>
      </w:pPr>
      <w:r w:rsidRPr="002E0A7C">
        <w:rPr>
          <w:rFonts w:ascii="Georgia" w:hAnsi="Georgia" w:cs="Times New Roman"/>
          <w:sz w:val="22"/>
          <w:szCs w:val="22"/>
        </w:rPr>
        <w:t xml:space="preserve">  The democratized nature of a true transparent public ledger might not be of utility to an organization or an enterprise network as the parties are known, and a level of understanding exists about which members can participate in the network and on what type of transactions. The general consensus is that while public blockchain work well for certain applications such as cryptocurrency-based transactions (bitcoin), the larger application of blockchain technology as an enterprise solution would only be possible with the increased regulatory control associated with a private blockchain ecosystem.</w:t>
      </w:r>
    </w:p>
    <w:p w14:paraId="3C918114" w14:textId="77777777" w:rsidR="00941BE9" w:rsidRPr="002E0A7C" w:rsidRDefault="00941BE9" w:rsidP="00941BE9">
      <w:pPr>
        <w:pStyle w:val="Default"/>
        <w:rPr>
          <w:rFonts w:ascii="Georgia" w:hAnsi="Georgia" w:cs="Times New Roman"/>
          <w:b/>
          <w:sz w:val="22"/>
          <w:szCs w:val="22"/>
        </w:rPr>
      </w:pPr>
    </w:p>
    <w:p w14:paraId="3511B103" w14:textId="77777777" w:rsidR="00941BE9" w:rsidRPr="002E0A7C" w:rsidRDefault="00941BE9" w:rsidP="00941BE9">
      <w:pPr>
        <w:pStyle w:val="Default"/>
        <w:rPr>
          <w:rFonts w:ascii="Georgia" w:hAnsi="Georgia" w:cs="Times New Roman"/>
          <w:b/>
          <w:sz w:val="22"/>
          <w:szCs w:val="22"/>
        </w:rPr>
      </w:pPr>
    </w:p>
    <w:p w14:paraId="02C08447" w14:textId="77777777" w:rsidR="00C540D0" w:rsidRPr="000F713E" w:rsidRDefault="006F0D0D" w:rsidP="00941BE9">
      <w:pPr>
        <w:pStyle w:val="Heading2"/>
        <w:numPr>
          <w:ilvl w:val="0"/>
          <w:numId w:val="0"/>
        </w:numPr>
        <w:rPr>
          <w:rFonts w:ascii="Georgia" w:hAnsi="Georgia"/>
          <w:color w:val="000000" w:themeColor="text1"/>
        </w:rPr>
      </w:pPr>
      <w:bookmarkStart w:id="4" w:name="_Toc534293455"/>
      <w:bookmarkEnd w:id="2"/>
      <w:r w:rsidRPr="000F713E">
        <w:rPr>
          <w:rFonts w:ascii="Georgia" w:hAnsi="Georgia"/>
          <w:color w:val="000000" w:themeColor="text1"/>
        </w:rPr>
        <w:t xml:space="preserve">1.3 </w:t>
      </w:r>
      <w:r w:rsidR="00941BE9" w:rsidRPr="000F713E">
        <w:rPr>
          <w:rFonts w:ascii="Georgia" w:hAnsi="Georgia"/>
          <w:color w:val="000000" w:themeColor="text1"/>
        </w:rPr>
        <w:t>Blockchain s</w:t>
      </w:r>
      <w:r w:rsidR="00C540D0" w:rsidRPr="000F713E">
        <w:rPr>
          <w:rFonts w:ascii="Georgia" w:hAnsi="Georgia"/>
          <w:color w:val="000000" w:themeColor="text1"/>
        </w:rPr>
        <w:t>olution</w:t>
      </w:r>
      <w:r w:rsidR="00941BE9" w:rsidRPr="000F713E">
        <w:rPr>
          <w:rFonts w:ascii="Georgia" w:hAnsi="Georgia"/>
          <w:color w:val="000000" w:themeColor="text1"/>
        </w:rPr>
        <w:t xml:space="preserve"> for </w:t>
      </w:r>
      <w:r w:rsidR="000F713E" w:rsidRPr="000F713E">
        <w:rPr>
          <w:rFonts w:ascii="Georgia" w:hAnsi="Georgia"/>
          <w:color w:val="000000" w:themeColor="text1"/>
        </w:rPr>
        <w:t>Ramakrishna Mission</w:t>
      </w:r>
      <w:r w:rsidR="002E0A7C">
        <w:rPr>
          <w:rFonts w:ascii="Georgia" w:hAnsi="Georgia"/>
          <w:color w:val="000000" w:themeColor="text1"/>
        </w:rPr>
        <w:t xml:space="preserve"> </w:t>
      </w:r>
      <w:r w:rsidR="000F713E" w:rsidRPr="000F713E">
        <w:rPr>
          <w:rFonts w:ascii="Georgia" w:hAnsi="Georgia"/>
          <w:color w:val="000000" w:themeColor="text1"/>
        </w:rPr>
        <w:t>(RKM)</w:t>
      </w:r>
      <w:r w:rsidR="00512977" w:rsidRPr="000F713E">
        <w:rPr>
          <w:rFonts w:ascii="Georgia" w:hAnsi="Georgia"/>
          <w:color w:val="000000" w:themeColor="text1"/>
        </w:rPr>
        <w:t xml:space="preserve"> Crowd funding</w:t>
      </w:r>
      <w:r w:rsidR="00CF45E1" w:rsidRPr="000F713E">
        <w:rPr>
          <w:rFonts w:ascii="Georgia" w:hAnsi="Georgia"/>
          <w:color w:val="000000" w:themeColor="text1"/>
        </w:rPr>
        <w:t>:</w:t>
      </w:r>
      <w:bookmarkEnd w:id="4"/>
    </w:p>
    <w:p w14:paraId="2E9F5682" w14:textId="77777777" w:rsidR="00512977" w:rsidRPr="000F713E" w:rsidRDefault="000F713E" w:rsidP="00512977">
      <w:pPr>
        <w:pStyle w:val="BodyText"/>
        <w:rPr>
          <w:rFonts w:ascii="Georgia" w:hAnsi="Georgia"/>
          <w:sz w:val="22"/>
        </w:rPr>
      </w:pPr>
      <w:r w:rsidRPr="000F713E">
        <w:rPr>
          <w:rFonts w:ascii="Georgia" w:hAnsi="Georgia"/>
          <w:sz w:val="22"/>
        </w:rPr>
        <w:t>Ramakrishna Mission</w:t>
      </w:r>
      <w:r w:rsidR="002E0A7C">
        <w:rPr>
          <w:rFonts w:ascii="Georgia" w:hAnsi="Georgia"/>
          <w:sz w:val="22"/>
        </w:rPr>
        <w:t xml:space="preserve"> </w:t>
      </w:r>
      <w:r w:rsidRPr="000F713E">
        <w:rPr>
          <w:rFonts w:ascii="Georgia" w:hAnsi="Georgia"/>
          <w:sz w:val="22"/>
        </w:rPr>
        <w:t xml:space="preserve">(RKM) </w:t>
      </w:r>
      <w:r w:rsidR="00512977" w:rsidRPr="000F713E">
        <w:rPr>
          <w:rFonts w:ascii="Georgia" w:hAnsi="Georgia"/>
          <w:sz w:val="22"/>
        </w:rPr>
        <w:t xml:space="preserve">Donation Management is an Ethereum based crowdfunding platform designed to enable immutability and transparency. </w:t>
      </w:r>
    </w:p>
    <w:p w14:paraId="31C69458" w14:textId="77777777" w:rsidR="00CF45E1" w:rsidRPr="000F713E" w:rsidRDefault="00512977" w:rsidP="00512977">
      <w:pPr>
        <w:pStyle w:val="BodyText"/>
        <w:rPr>
          <w:rFonts w:ascii="Georgia" w:hAnsi="Georgia"/>
          <w:sz w:val="22"/>
        </w:rPr>
      </w:pPr>
      <w:r w:rsidRPr="000F713E">
        <w:rPr>
          <w:rFonts w:ascii="Georgia" w:hAnsi="Georgia"/>
          <w:sz w:val="22"/>
        </w:rPr>
        <w:lastRenderedPageBreak/>
        <w:t>Donor Registration: Donors making donation for the first time will have to first register themselves on the website. Registration on the said website is very simple process where user will have to give their email ID and select a password for authentication. Once registration form is submitted, a public key is generated on the Ethereum node which is basically a pseudonym of user. A confirmation mail will be sent to the user provided email</w:t>
      </w:r>
    </w:p>
    <w:p w14:paraId="2A35B9A7" w14:textId="77777777" w:rsidR="00CF45E1" w:rsidRPr="000F713E" w:rsidRDefault="00CF45E1" w:rsidP="00C540D0">
      <w:pPr>
        <w:pStyle w:val="BodyText"/>
        <w:rPr>
          <w:rFonts w:ascii="Georgia" w:hAnsi="Georgia"/>
          <w:sz w:val="22"/>
        </w:rPr>
      </w:pPr>
    </w:p>
    <w:p w14:paraId="6A2012A8" w14:textId="77777777" w:rsidR="00C540D0" w:rsidRPr="000F713E" w:rsidRDefault="00C540D0" w:rsidP="00C540D0">
      <w:pPr>
        <w:pStyle w:val="BodyText"/>
        <w:rPr>
          <w:rFonts w:ascii="Georgia" w:hAnsi="Georgia"/>
          <w:noProof/>
          <w:sz w:val="18"/>
        </w:rPr>
      </w:pPr>
    </w:p>
    <w:p w14:paraId="6B78B2CF" w14:textId="77777777" w:rsidR="00512977" w:rsidRPr="000F713E" w:rsidRDefault="00512977" w:rsidP="00C540D0">
      <w:pPr>
        <w:pStyle w:val="BodyText"/>
        <w:rPr>
          <w:rFonts w:ascii="Georgia" w:hAnsi="Georgia"/>
          <w:noProof/>
          <w:sz w:val="18"/>
        </w:rPr>
      </w:pPr>
    </w:p>
    <w:p w14:paraId="1070B21A" w14:textId="77777777" w:rsidR="00512977" w:rsidRPr="000F713E" w:rsidRDefault="00A129A4" w:rsidP="00C540D0">
      <w:pPr>
        <w:pStyle w:val="BodyText"/>
        <w:rPr>
          <w:rFonts w:ascii="Georgia" w:hAnsi="Georgia"/>
          <w:sz w:val="22"/>
        </w:rPr>
      </w:pPr>
      <w:r w:rsidRPr="000F713E">
        <w:rPr>
          <w:rFonts w:ascii="Georgia" w:hAnsi="Georgia" w:cs="Times New Roman"/>
          <w:noProof/>
          <w:color w:val="000000"/>
        </w:rPr>
        <mc:AlternateContent>
          <mc:Choice Requires="wpg">
            <w:drawing>
              <wp:anchor distT="0" distB="0" distL="114300" distR="114300" simplePos="0" relativeHeight="251684864" behindDoc="0" locked="0" layoutInCell="1" allowOverlap="1" wp14:anchorId="5CF093BC" wp14:editId="14606F77">
                <wp:simplePos x="0" y="0"/>
                <wp:positionH relativeFrom="column">
                  <wp:posOffset>1389380</wp:posOffset>
                </wp:positionH>
                <wp:positionV relativeFrom="paragraph">
                  <wp:posOffset>179070</wp:posOffset>
                </wp:positionV>
                <wp:extent cx="3259455" cy="2581275"/>
                <wp:effectExtent l="0" t="0" r="17145" b="9525"/>
                <wp:wrapNone/>
                <wp:docPr id="342" name="Group 39"/>
                <wp:cNvGraphicFramePr/>
                <a:graphic xmlns:a="http://schemas.openxmlformats.org/drawingml/2006/main">
                  <a:graphicData uri="http://schemas.microsoft.com/office/word/2010/wordprocessingGroup">
                    <wpg:wgp>
                      <wpg:cNvGrpSpPr/>
                      <wpg:grpSpPr>
                        <a:xfrm>
                          <a:off x="0" y="0"/>
                          <a:ext cx="3259455" cy="2581275"/>
                          <a:chOff x="0" y="0"/>
                          <a:chExt cx="4305456" cy="2193925"/>
                        </a:xfrm>
                      </wpg:grpSpPr>
                      <wps:wsp>
                        <wps:cNvPr id="343" name="Freeform 343"/>
                        <wps:cNvSpPr>
                          <a:spLocks noEditPoints="1"/>
                        </wps:cNvSpPr>
                        <wps:spPr bwMode="auto">
                          <a:xfrm flipH="1">
                            <a:off x="309880" y="0"/>
                            <a:ext cx="161925" cy="361950"/>
                          </a:xfrm>
                          <a:custGeom>
                            <a:avLst/>
                            <a:gdLst/>
                            <a:ahLst/>
                            <a:cxnLst>
                              <a:cxn ang="0">
                                <a:pos x="391" y="679"/>
                              </a:cxn>
                              <a:cxn ang="0">
                                <a:pos x="350" y="642"/>
                              </a:cxn>
                              <a:cxn ang="0">
                                <a:pos x="354" y="668"/>
                              </a:cxn>
                              <a:cxn ang="0">
                                <a:pos x="363" y="825"/>
                              </a:cxn>
                              <a:cxn ang="0">
                                <a:pos x="373" y="953"/>
                              </a:cxn>
                              <a:cxn ang="0">
                                <a:pos x="389" y="986"/>
                              </a:cxn>
                              <a:cxn ang="0">
                                <a:pos x="399" y="1119"/>
                              </a:cxn>
                              <a:cxn ang="0">
                                <a:pos x="380" y="1233"/>
                              </a:cxn>
                              <a:cxn ang="0">
                                <a:pos x="412" y="1248"/>
                              </a:cxn>
                              <a:cxn ang="0">
                                <a:pos x="403" y="1276"/>
                              </a:cxn>
                              <a:cxn ang="0">
                                <a:pos x="369" y="1284"/>
                              </a:cxn>
                              <a:cxn ang="0">
                                <a:pos x="350" y="1295"/>
                              </a:cxn>
                              <a:cxn ang="0">
                                <a:pos x="300" y="1265"/>
                              </a:cxn>
                              <a:cxn ang="0">
                                <a:pos x="283" y="1235"/>
                              </a:cxn>
                              <a:cxn ang="0">
                                <a:pos x="281" y="1190"/>
                              </a:cxn>
                              <a:cxn ang="0">
                                <a:pos x="272" y="1104"/>
                              </a:cxn>
                              <a:cxn ang="0">
                                <a:pos x="247" y="925"/>
                              </a:cxn>
                              <a:cxn ang="0">
                                <a:pos x="234" y="825"/>
                              </a:cxn>
                              <a:cxn ang="0">
                                <a:pos x="225" y="797"/>
                              </a:cxn>
                              <a:cxn ang="0">
                                <a:pos x="219" y="902"/>
                              </a:cxn>
                              <a:cxn ang="0">
                                <a:pos x="210" y="1035"/>
                              </a:cxn>
                              <a:cxn ang="0">
                                <a:pos x="219" y="1134"/>
                              </a:cxn>
                              <a:cxn ang="0">
                                <a:pos x="245" y="1196"/>
                              </a:cxn>
                              <a:cxn ang="0">
                                <a:pos x="223" y="1260"/>
                              </a:cxn>
                              <a:cxn ang="0">
                                <a:pos x="189" y="1271"/>
                              </a:cxn>
                              <a:cxn ang="0">
                                <a:pos x="152" y="1250"/>
                              </a:cxn>
                              <a:cxn ang="0">
                                <a:pos x="116" y="1192"/>
                              </a:cxn>
                              <a:cxn ang="0">
                                <a:pos x="97" y="1102"/>
                              </a:cxn>
                              <a:cxn ang="0">
                                <a:pos x="92" y="880"/>
                              </a:cxn>
                              <a:cxn ang="0">
                                <a:pos x="77" y="741"/>
                              </a:cxn>
                              <a:cxn ang="0">
                                <a:pos x="84" y="683"/>
                              </a:cxn>
                              <a:cxn ang="0">
                                <a:pos x="68" y="659"/>
                              </a:cxn>
                              <a:cxn ang="0">
                                <a:pos x="34" y="625"/>
                              </a:cxn>
                              <a:cxn ang="0">
                                <a:pos x="38" y="591"/>
                              </a:cxn>
                              <a:cxn ang="0">
                                <a:pos x="9" y="513"/>
                              </a:cxn>
                              <a:cxn ang="0">
                                <a:pos x="6" y="430"/>
                              </a:cxn>
                              <a:cxn ang="0">
                                <a:pos x="21" y="327"/>
                              </a:cxn>
                              <a:cxn ang="0">
                                <a:pos x="43" y="253"/>
                              </a:cxn>
                              <a:cxn ang="0">
                                <a:pos x="118" y="213"/>
                              </a:cxn>
                              <a:cxn ang="0">
                                <a:pos x="159" y="161"/>
                              </a:cxn>
                              <a:cxn ang="0">
                                <a:pos x="146" y="118"/>
                              </a:cxn>
                              <a:cxn ang="0">
                                <a:pos x="152" y="95"/>
                              </a:cxn>
                              <a:cxn ang="0">
                                <a:pos x="150" y="62"/>
                              </a:cxn>
                              <a:cxn ang="0">
                                <a:pos x="197" y="5"/>
                              </a:cxn>
                              <a:cxn ang="0">
                                <a:pos x="245" y="4"/>
                              </a:cxn>
                              <a:cxn ang="0">
                                <a:pos x="288" y="24"/>
                              </a:cxn>
                              <a:cxn ang="0">
                                <a:pos x="296" y="90"/>
                              </a:cxn>
                              <a:cxn ang="0">
                                <a:pos x="273" y="151"/>
                              </a:cxn>
                              <a:cxn ang="0">
                                <a:pos x="277" y="172"/>
                              </a:cxn>
                              <a:cxn ang="0">
                                <a:pos x="307" y="208"/>
                              </a:cxn>
                              <a:cxn ang="0">
                                <a:pos x="373" y="238"/>
                              </a:cxn>
                              <a:cxn ang="0">
                                <a:pos x="410" y="299"/>
                              </a:cxn>
                              <a:cxn ang="0">
                                <a:pos x="434" y="408"/>
                              </a:cxn>
                              <a:cxn ang="0">
                                <a:pos x="440" y="466"/>
                              </a:cxn>
                              <a:cxn ang="0">
                                <a:pos x="412" y="618"/>
                              </a:cxn>
                              <a:cxn ang="0">
                                <a:pos x="268" y="13"/>
                              </a:cxn>
                              <a:cxn ang="0">
                                <a:pos x="268" y="13"/>
                              </a:cxn>
                            </a:cxnLst>
                            <a:rect l="0" t="0" r="r" b="b"/>
                            <a:pathLst>
                              <a:path w="440" h="1305">
                                <a:moveTo>
                                  <a:pt x="399" y="687"/>
                                </a:moveTo>
                                <a:lnTo>
                                  <a:pt x="399" y="687"/>
                                </a:lnTo>
                                <a:lnTo>
                                  <a:pt x="393" y="687"/>
                                </a:lnTo>
                                <a:lnTo>
                                  <a:pt x="393" y="687"/>
                                </a:lnTo>
                                <a:lnTo>
                                  <a:pt x="391" y="679"/>
                                </a:lnTo>
                                <a:lnTo>
                                  <a:pt x="388" y="674"/>
                                </a:lnTo>
                                <a:lnTo>
                                  <a:pt x="374" y="662"/>
                                </a:lnTo>
                                <a:lnTo>
                                  <a:pt x="361" y="651"/>
                                </a:lnTo>
                                <a:lnTo>
                                  <a:pt x="350" y="642"/>
                                </a:lnTo>
                                <a:lnTo>
                                  <a:pt x="350" y="642"/>
                                </a:lnTo>
                                <a:lnTo>
                                  <a:pt x="348" y="642"/>
                                </a:lnTo>
                                <a:lnTo>
                                  <a:pt x="348" y="642"/>
                                </a:lnTo>
                                <a:lnTo>
                                  <a:pt x="348" y="646"/>
                                </a:lnTo>
                                <a:lnTo>
                                  <a:pt x="348" y="646"/>
                                </a:lnTo>
                                <a:lnTo>
                                  <a:pt x="354" y="668"/>
                                </a:lnTo>
                                <a:lnTo>
                                  <a:pt x="358" y="691"/>
                                </a:lnTo>
                                <a:lnTo>
                                  <a:pt x="363" y="739"/>
                                </a:lnTo>
                                <a:lnTo>
                                  <a:pt x="363" y="739"/>
                                </a:lnTo>
                                <a:lnTo>
                                  <a:pt x="363" y="825"/>
                                </a:lnTo>
                                <a:lnTo>
                                  <a:pt x="363" y="825"/>
                                </a:lnTo>
                                <a:lnTo>
                                  <a:pt x="363" y="895"/>
                                </a:lnTo>
                                <a:lnTo>
                                  <a:pt x="363" y="895"/>
                                </a:lnTo>
                                <a:lnTo>
                                  <a:pt x="367" y="925"/>
                                </a:lnTo>
                                <a:lnTo>
                                  <a:pt x="369" y="939"/>
                                </a:lnTo>
                                <a:lnTo>
                                  <a:pt x="373" y="953"/>
                                </a:lnTo>
                                <a:lnTo>
                                  <a:pt x="373" y="953"/>
                                </a:lnTo>
                                <a:lnTo>
                                  <a:pt x="382" y="968"/>
                                </a:lnTo>
                                <a:lnTo>
                                  <a:pt x="386" y="977"/>
                                </a:lnTo>
                                <a:lnTo>
                                  <a:pt x="389" y="986"/>
                                </a:lnTo>
                                <a:lnTo>
                                  <a:pt x="389" y="986"/>
                                </a:lnTo>
                                <a:lnTo>
                                  <a:pt x="393" y="1048"/>
                                </a:lnTo>
                                <a:lnTo>
                                  <a:pt x="393" y="1048"/>
                                </a:lnTo>
                                <a:lnTo>
                                  <a:pt x="397" y="1071"/>
                                </a:lnTo>
                                <a:lnTo>
                                  <a:pt x="399" y="1095"/>
                                </a:lnTo>
                                <a:lnTo>
                                  <a:pt x="399" y="1119"/>
                                </a:lnTo>
                                <a:lnTo>
                                  <a:pt x="397" y="1145"/>
                                </a:lnTo>
                                <a:lnTo>
                                  <a:pt x="395" y="1170"/>
                                </a:lnTo>
                                <a:lnTo>
                                  <a:pt x="391" y="1192"/>
                                </a:lnTo>
                                <a:lnTo>
                                  <a:pt x="386" y="1215"/>
                                </a:lnTo>
                                <a:lnTo>
                                  <a:pt x="380" y="1233"/>
                                </a:lnTo>
                                <a:lnTo>
                                  <a:pt x="380" y="1233"/>
                                </a:lnTo>
                                <a:lnTo>
                                  <a:pt x="391" y="1233"/>
                                </a:lnTo>
                                <a:lnTo>
                                  <a:pt x="403" y="1233"/>
                                </a:lnTo>
                                <a:lnTo>
                                  <a:pt x="403" y="1233"/>
                                </a:lnTo>
                                <a:lnTo>
                                  <a:pt x="412" y="1248"/>
                                </a:lnTo>
                                <a:lnTo>
                                  <a:pt x="414" y="1254"/>
                                </a:lnTo>
                                <a:lnTo>
                                  <a:pt x="416" y="1261"/>
                                </a:lnTo>
                                <a:lnTo>
                                  <a:pt x="414" y="1267"/>
                                </a:lnTo>
                                <a:lnTo>
                                  <a:pt x="410" y="1273"/>
                                </a:lnTo>
                                <a:lnTo>
                                  <a:pt x="403" y="1276"/>
                                </a:lnTo>
                                <a:lnTo>
                                  <a:pt x="393" y="1280"/>
                                </a:lnTo>
                                <a:lnTo>
                                  <a:pt x="393" y="1280"/>
                                </a:lnTo>
                                <a:lnTo>
                                  <a:pt x="373" y="1282"/>
                                </a:lnTo>
                                <a:lnTo>
                                  <a:pt x="373" y="1282"/>
                                </a:lnTo>
                                <a:lnTo>
                                  <a:pt x="369" y="1284"/>
                                </a:lnTo>
                                <a:lnTo>
                                  <a:pt x="367" y="1286"/>
                                </a:lnTo>
                                <a:lnTo>
                                  <a:pt x="365" y="1290"/>
                                </a:lnTo>
                                <a:lnTo>
                                  <a:pt x="363" y="1291"/>
                                </a:lnTo>
                                <a:lnTo>
                                  <a:pt x="363" y="1291"/>
                                </a:lnTo>
                                <a:lnTo>
                                  <a:pt x="350" y="1295"/>
                                </a:lnTo>
                                <a:lnTo>
                                  <a:pt x="335" y="1299"/>
                                </a:lnTo>
                                <a:lnTo>
                                  <a:pt x="307" y="1305"/>
                                </a:lnTo>
                                <a:lnTo>
                                  <a:pt x="307" y="1305"/>
                                </a:lnTo>
                                <a:lnTo>
                                  <a:pt x="301" y="1278"/>
                                </a:lnTo>
                                <a:lnTo>
                                  <a:pt x="300" y="1265"/>
                                </a:lnTo>
                                <a:lnTo>
                                  <a:pt x="294" y="1254"/>
                                </a:lnTo>
                                <a:lnTo>
                                  <a:pt x="294" y="1254"/>
                                </a:lnTo>
                                <a:lnTo>
                                  <a:pt x="290" y="1246"/>
                                </a:lnTo>
                                <a:lnTo>
                                  <a:pt x="287" y="1243"/>
                                </a:lnTo>
                                <a:lnTo>
                                  <a:pt x="283" y="1235"/>
                                </a:lnTo>
                                <a:lnTo>
                                  <a:pt x="279" y="1226"/>
                                </a:lnTo>
                                <a:lnTo>
                                  <a:pt x="279" y="1226"/>
                                </a:lnTo>
                                <a:lnTo>
                                  <a:pt x="279" y="1217"/>
                                </a:lnTo>
                                <a:lnTo>
                                  <a:pt x="279" y="1207"/>
                                </a:lnTo>
                                <a:lnTo>
                                  <a:pt x="281" y="1190"/>
                                </a:lnTo>
                                <a:lnTo>
                                  <a:pt x="285" y="1173"/>
                                </a:lnTo>
                                <a:lnTo>
                                  <a:pt x="285" y="1166"/>
                                </a:lnTo>
                                <a:lnTo>
                                  <a:pt x="285" y="1159"/>
                                </a:lnTo>
                                <a:lnTo>
                                  <a:pt x="285" y="1159"/>
                                </a:lnTo>
                                <a:lnTo>
                                  <a:pt x="272" y="1104"/>
                                </a:lnTo>
                                <a:lnTo>
                                  <a:pt x="272" y="1104"/>
                                </a:lnTo>
                                <a:lnTo>
                                  <a:pt x="262" y="999"/>
                                </a:lnTo>
                                <a:lnTo>
                                  <a:pt x="262" y="999"/>
                                </a:lnTo>
                                <a:lnTo>
                                  <a:pt x="255" y="960"/>
                                </a:lnTo>
                                <a:lnTo>
                                  <a:pt x="247" y="925"/>
                                </a:lnTo>
                                <a:lnTo>
                                  <a:pt x="247" y="925"/>
                                </a:lnTo>
                                <a:lnTo>
                                  <a:pt x="243" y="898"/>
                                </a:lnTo>
                                <a:lnTo>
                                  <a:pt x="242" y="874"/>
                                </a:lnTo>
                                <a:lnTo>
                                  <a:pt x="238" y="850"/>
                                </a:lnTo>
                                <a:lnTo>
                                  <a:pt x="234" y="825"/>
                                </a:lnTo>
                                <a:lnTo>
                                  <a:pt x="234" y="825"/>
                                </a:lnTo>
                                <a:lnTo>
                                  <a:pt x="232" y="810"/>
                                </a:lnTo>
                                <a:lnTo>
                                  <a:pt x="230" y="803"/>
                                </a:lnTo>
                                <a:lnTo>
                                  <a:pt x="228" y="799"/>
                                </a:lnTo>
                                <a:lnTo>
                                  <a:pt x="225" y="797"/>
                                </a:lnTo>
                                <a:lnTo>
                                  <a:pt x="225" y="797"/>
                                </a:lnTo>
                                <a:lnTo>
                                  <a:pt x="223" y="814"/>
                                </a:lnTo>
                                <a:lnTo>
                                  <a:pt x="221" y="831"/>
                                </a:lnTo>
                                <a:lnTo>
                                  <a:pt x="219" y="866"/>
                                </a:lnTo>
                                <a:lnTo>
                                  <a:pt x="219" y="902"/>
                                </a:lnTo>
                                <a:lnTo>
                                  <a:pt x="219" y="919"/>
                                </a:lnTo>
                                <a:lnTo>
                                  <a:pt x="217" y="938"/>
                                </a:lnTo>
                                <a:lnTo>
                                  <a:pt x="217" y="938"/>
                                </a:lnTo>
                                <a:lnTo>
                                  <a:pt x="212" y="984"/>
                                </a:lnTo>
                                <a:lnTo>
                                  <a:pt x="210" y="1035"/>
                                </a:lnTo>
                                <a:lnTo>
                                  <a:pt x="210" y="1061"/>
                                </a:lnTo>
                                <a:lnTo>
                                  <a:pt x="212" y="1087"/>
                                </a:lnTo>
                                <a:lnTo>
                                  <a:pt x="215" y="1112"/>
                                </a:lnTo>
                                <a:lnTo>
                                  <a:pt x="219" y="1134"/>
                                </a:lnTo>
                                <a:lnTo>
                                  <a:pt x="219" y="1134"/>
                                </a:lnTo>
                                <a:lnTo>
                                  <a:pt x="225" y="1149"/>
                                </a:lnTo>
                                <a:lnTo>
                                  <a:pt x="230" y="1164"/>
                                </a:lnTo>
                                <a:lnTo>
                                  <a:pt x="238" y="1179"/>
                                </a:lnTo>
                                <a:lnTo>
                                  <a:pt x="245" y="1196"/>
                                </a:lnTo>
                                <a:lnTo>
                                  <a:pt x="245" y="1196"/>
                                </a:lnTo>
                                <a:lnTo>
                                  <a:pt x="215" y="1226"/>
                                </a:lnTo>
                                <a:lnTo>
                                  <a:pt x="215" y="1226"/>
                                </a:lnTo>
                                <a:lnTo>
                                  <a:pt x="219" y="1243"/>
                                </a:lnTo>
                                <a:lnTo>
                                  <a:pt x="221" y="1250"/>
                                </a:lnTo>
                                <a:lnTo>
                                  <a:pt x="223" y="1260"/>
                                </a:lnTo>
                                <a:lnTo>
                                  <a:pt x="223" y="1260"/>
                                </a:lnTo>
                                <a:lnTo>
                                  <a:pt x="217" y="1263"/>
                                </a:lnTo>
                                <a:lnTo>
                                  <a:pt x="208" y="1267"/>
                                </a:lnTo>
                                <a:lnTo>
                                  <a:pt x="200" y="1269"/>
                                </a:lnTo>
                                <a:lnTo>
                                  <a:pt x="189" y="1271"/>
                                </a:lnTo>
                                <a:lnTo>
                                  <a:pt x="169" y="1271"/>
                                </a:lnTo>
                                <a:lnTo>
                                  <a:pt x="152" y="1267"/>
                                </a:lnTo>
                                <a:lnTo>
                                  <a:pt x="152" y="1267"/>
                                </a:lnTo>
                                <a:lnTo>
                                  <a:pt x="152" y="1258"/>
                                </a:lnTo>
                                <a:lnTo>
                                  <a:pt x="152" y="1250"/>
                                </a:lnTo>
                                <a:lnTo>
                                  <a:pt x="152" y="1232"/>
                                </a:lnTo>
                                <a:lnTo>
                                  <a:pt x="152" y="1232"/>
                                </a:lnTo>
                                <a:lnTo>
                                  <a:pt x="137" y="1232"/>
                                </a:lnTo>
                                <a:lnTo>
                                  <a:pt x="137" y="1232"/>
                                </a:lnTo>
                                <a:lnTo>
                                  <a:pt x="116" y="1192"/>
                                </a:lnTo>
                                <a:lnTo>
                                  <a:pt x="107" y="1170"/>
                                </a:lnTo>
                                <a:lnTo>
                                  <a:pt x="99" y="1147"/>
                                </a:lnTo>
                                <a:lnTo>
                                  <a:pt x="99" y="1147"/>
                                </a:lnTo>
                                <a:lnTo>
                                  <a:pt x="97" y="1102"/>
                                </a:lnTo>
                                <a:lnTo>
                                  <a:pt x="97" y="1102"/>
                                </a:lnTo>
                                <a:lnTo>
                                  <a:pt x="94" y="1071"/>
                                </a:lnTo>
                                <a:lnTo>
                                  <a:pt x="92" y="1039"/>
                                </a:lnTo>
                                <a:lnTo>
                                  <a:pt x="92" y="977"/>
                                </a:lnTo>
                                <a:lnTo>
                                  <a:pt x="94" y="911"/>
                                </a:lnTo>
                                <a:lnTo>
                                  <a:pt x="92" y="880"/>
                                </a:lnTo>
                                <a:lnTo>
                                  <a:pt x="88" y="846"/>
                                </a:lnTo>
                                <a:lnTo>
                                  <a:pt x="88" y="846"/>
                                </a:lnTo>
                                <a:lnTo>
                                  <a:pt x="90" y="779"/>
                                </a:lnTo>
                                <a:lnTo>
                                  <a:pt x="90" y="779"/>
                                </a:lnTo>
                                <a:lnTo>
                                  <a:pt x="77" y="741"/>
                                </a:lnTo>
                                <a:lnTo>
                                  <a:pt x="77" y="741"/>
                                </a:lnTo>
                                <a:lnTo>
                                  <a:pt x="75" y="730"/>
                                </a:lnTo>
                                <a:lnTo>
                                  <a:pt x="75" y="720"/>
                                </a:lnTo>
                                <a:lnTo>
                                  <a:pt x="81" y="702"/>
                                </a:lnTo>
                                <a:lnTo>
                                  <a:pt x="84" y="683"/>
                                </a:lnTo>
                                <a:lnTo>
                                  <a:pt x="86" y="674"/>
                                </a:lnTo>
                                <a:lnTo>
                                  <a:pt x="88" y="664"/>
                                </a:lnTo>
                                <a:lnTo>
                                  <a:pt x="88" y="664"/>
                                </a:lnTo>
                                <a:lnTo>
                                  <a:pt x="77" y="662"/>
                                </a:lnTo>
                                <a:lnTo>
                                  <a:pt x="68" y="659"/>
                                </a:lnTo>
                                <a:lnTo>
                                  <a:pt x="58" y="655"/>
                                </a:lnTo>
                                <a:lnTo>
                                  <a:pt x="51" y="649"/>
                                </a:lnTo>
                                <a:lnTo>
                                  <a:pt x="43" y="642"/>
                                </a:lnTo>
                                <a:lnTo>
                                  <a:pt x="38" y="634"/>
                                </a:lnTo>
                                <a:lnTo>
                                  <a:pt x="34" y="625"/>
                                </a:lnTo>
                                <a:lnTo>
                                  <a:pt x="32" y="616"/>
                                </a:lnTo>
                                <a:lnTo>
                                  <a:pt x="32" y="616"/>
                                </a:lnTo>
                                <a:lnTo>
                                  <a:pt x="32" y="608"/>
                                </a:lnTo>
                                <a:lnTo>
                                  <a:pt x="34" y="599"/>
                                </a:lnTo>
                                <a:lnTo>
                                  <a:pt x="38" y="591"/>
                                </a:lnTo>
                                <a:lnTo>
                                  <a:pt x="36" y="584"/>
                                </a:lnTo>
                                <a:lnTo>
                                  <a:pt x="36" y="584"/>
                                </a:lnTo>
                                <a:lnTo>
                                  <a:pt x="11" y="539"/>
                                </a:lnTo>
                                <a:lnTo>
                                  <a:pt x="11" y="539"/>
                                </a:lnTo>
                                <a:lnTo>
                                  <a:pt x="9" y="513"/>
                                </a:lnTo>
                                <a:lnTo>
                                  <a:pt x="9" y="513"/>
                                </a:lnTo>
                                <a:lnTo>
                                  <a:pt x="0" y="483"/>
                                </a:lnTo>
                                <a:lnTo>
                                  <a:pt x="0" y="483"/>
                                </a:lnTo>
                                <a:lnTo>
                                  <a:pt x="6" y="430"/>
                                </a:lnTo>
                                <a:lnTo>
                                  <a:pt x="6" y="430"/>
                                </a:lnTo>
                                <a:lnTo>
                                  <a:pt x="9" y="404"/>
                                </a:lnTo>
                                <a:lnTo>
                                  <a:pt x="13" y="378"/>
                                </a:lnTo>
                                <a:lnTo>
                                  <a:pt x="17" y="352"/>
                                </a:lnTo>
                                <a:lnTo>
                                  <a:pt x="21" y="327"/>
                                </a:lnTo>
                                <a:lnTo>
                                  <a:pt x="21" y="327"/>
                                </a:lnTo>
                                <a:lnTo>
                                  <a:pt x="26" y="292"/>
                                </a:lnTo>
                                <a:lnTo>
                                  <a:pt x="32" y="275"/>
                                </a:lnTo>
                                <a:lnTo>
                                  <a:pt x="38" y="260"/>
                                </a:lnTo>
                                <a:lnTo>
                                  <a:pt x="38" y="260"/>
                                </a:lnTo>
                                <a:lnTo>
                                  <a:pt x="43" y="253"/>
                                </a:lnTo>
                                <a:lnTo>
                                  <a:pt x="51" y="245"/>
                                </a:lnTo>
                                <a:lnTo>
                                  <a:pt x="62" y="238"/>
                                </a:lnTo>
                                <a:lnTo>
                                  <a:pt x="73" y="232"/>
                                </a:lnTo>
                                <a:lnTo>
                                  <a:pt x="118" y="213"/>
                                </a:lnTo>
                                <a:lnTo>
                                  <a:pt x="118" y="213"/>
                                </a:lnTo>
                                <a:lnTo>
                                  <a:pt x="129" y="206"/>
                                </a:lnTo>
                                <a:lnTo>
                                  <a:pt x="141" y="196"/>
                                </a:lnTo>
                                <a:lnTo>
                                  <a:pt x="161" y="176"/>
                                </a:lnTo>
                                <a:lnTo>
                                  <a:pt x="161" y="176"/>
                                </a:lnTo>
                                <a:lnTo>
                                  <a:pt x="159" y="161"/>
                                </a:lnTo>
                                <a:lnTo>
                                  <a:pt x="154" y="150"/>
                                </a:lnTo>
                                <a:lnTo>
                                  <a:pt x="150" y="138"/>
                                </a:lnTo>
                                <a:lnTo>
                                  <a:pt x="146" y="125"/>
                                </a:lnTo>
                                <a:lnTo>
                                  <a:pt x="146" y="125"/>
                                </a:lnTo>
                                <a:lnTo>
                                  <a:pt x="146" y="118"/>
                                </a:lnTo>
                                <a:lnTo>
                                  <a:pt x="148" y="112"/>
                                </a:lnTo>
                                <a:lnTo>
                                  <a:pt x="150" y="107"/>
                                </a:lnTo>
                                <a:lnTo>
                                  <a:pt x="152" y="101"/>
                                </a:lnTo>
                                <a:lnTo>
                                  <a:pt x="152" y="101"/>
                                </a:lnTo>
                                <a:lnTo>
                                  <a:pt x="152" y="95"/>
                                </a:lnTo>
                                <a:lnTo>
                                  <a:pt x="150" y="90"/>
                                </a:lnTo>
                                <a:lnTo>
                                  <a:pt x="148" y="84"/>
                                </a:lnTo>
                                <a:lnTo>
                                  <a:pt x="146" y="78"/>
                                </a:lnTo>
                                <a:lnTo>
                                  <a:pt x="146" y="78"/>
                                </a:lnTo>
                                <a:lnTo>
                                  <a:pt x="150" y="62"/>
                                </a:lnTo>
                                <a:lnTo>
                                  <a:pt x="155" y="45"/>
                                </a:lnTo>
                                <a:lnTo>
                                  <a:pt x="165" y="30"/>
                                </a:lnTo>
                                <a:lnTo>
                                  <a:pt x="176" y="17"/>
                                </a:lnTo>
                                <a:lnTo>
                                  <a:pt x="189" y="7"/>
                                </a:lnTo>
                                <a:lnTo>
                                  <a:pt x="197" y="5"/>
                                </a:lnTo>
                                <a:lnTo>
                                  <a:pt x="206" y="2"/>
                                </a:lnTo>
                                <a:lnTo>
                                  <a:pt x="215" y="2"/>
                                </a:lnTo>
                                <a:lnTo>
                                  <a:pt x="225" y="0"/>
                                </a:lnTo>
                                <a:lnTo>
                                  <a:pt x="236" y="2"/>
                                </a:lnTo>
                                <a:lnTo>
                                  <a:pt x="245" y="4"/>
                                </a:lnTo>
                                <a:lnTo>
                                  <a:pt x="245" y="4"/>
                                </a:lnTo>
                                <a:lnTo>
                                  <a:pt x="277" y="15"/>
                                </a:lnTo>
                                <a:lnTo>
                                  <a:pt x="277" y="15"/>
                                </a:lnTo>
                                <a:lnTo>
                                  <a:pt x="283" y="19"/>
                                </a:lnTo>
                                <a:lnTo>
                                  <a:pt x="288" y="24"/>
                                </a:lnTo>
                                <a:lnTo>
                                  <a:pt x="292" y="30"/>
                                </a:lnTo>
                                <a:lnTo>
                                  <a:pt x="294" y="37"/>
                                </a:lnTo>
                                <a:lnTo>
                                  <a:pt x="298" y="52"/>
                                </a:lnTo>
                                <a:lnTo>
                                  <a:pt x="298" y="71"/>
                                </a:lnTo>
                                <a:lnTo>
                                  <a:pt x="296" y="90"/>
                                </a:lnTo>
                                <a:lnTo>
                                  <a:pt x="292" y="107"/>
                                </a:lnTo>
                                <a:lnTo>
                                  <a:pt x="283" y="136"/>
                                </a:lnTo>
                                <a:lnTo>
                                  <a:pt x="283" y="136"/>
                                </a:lnTo>
                                <a:lnTo>
                                  <a:pt x="279" y="144"/>
                                </a:lnTo>
                                <a:lnTo>
                                  <a:pt x="273" y="151"/>
                                </a:lnTo>
                                <a:lnTo>
                                  <a:pt x="270" y="159"/>
                                </a:lnTo>
                                <a:lnTo>
                                  <a:pt x="270" y="165"/>
                                </a:lnTo>
                                <a:lnTo>
                                  <a:pt x="272" y="170"/>
                                </a:lnTo>
                                <a:lnTo>
                                  <a:pt x="272" y="170"/>
                                </a:lnTo>
                                <a:lnTo>
                                  <a:pt x="277" y="172"/>
                                </a:lnTo>
                                <a:lnTo>
                                  <a:pt x="283" y="178"/>
                                </a:lnTo>
                                <a:lnTo>
                                  <a:pt x="290" y="187"/>
                                </a:lnTo>
                                <a:lnTo>
                                  <a:pt x="298" y="198"/>
                                </a:lnTo>
                                <a:lnTo>
                                  <a:pt x="307" y="208"/>
                                </a:lnTo>
                                <a:lnTo>
                                  <a:pt x="307" y="208"/>
                                </a:lnTo>
                                <a:lnTo>
                                  <a:pt x="322" y="211"/>
                                </a:lnTo>
                                <a:lnTo>
                                  <a:pt x="322" y="211"/>
                                </a:lnTo>
                                <a:lnTo>
                                  <a:pt x="361" y="228"/>
                                </a:lnTo>
                                <a:lnTo>
                                  <a:pt x="361" y="228"/>
                                </a:lnTo>
                                <a:lnTo>
                                  <a:pt x="373" y="238"/>
                                </a:lnTo>
                                <a:lnTo>
                                  <a:pt x="382" y="247"/>
                                </a:lnTo>
                                <a:lnTo>
                                  <a:pt x="391" y="258"/>
                                </a:lnTo>
                                <a:lnTo>
                                  <a:pt x="399" y="271"/>
                                </a:lnTo>
                                <a:lnTo>
                                  <a:pt x="404" y="286"/>
                                </a:lnTo>
                                <a:lnTo>
                                  <a:pt x="410" y="299"/>
                                </a:lnTo>
                                <a:lnTo>
                                  <a:pt x="418" y="331"/>
                                </a:lnTo>
                                <a:lnTo>
                                  <a:pt x="418" y="331"/>
                                </a:lnTo>
                                <a:lnTo>
                                  <a:pt x="418" y="355"/>
                                </a:lnTo>
                                <a:lnTo>
                                  <a:pt x="418" y="355"/>
                                </a:lnTo>
                                <a:lnTo>
                                  <a:pt x="434" y="408"/>
                                </a:lnTo>
                                <a:lnTo>
                                  <a:pt x="436" y="423"/>
                                </a:lnTo>
                                <a:lnTo>
                                  <a:pt x="440" y="436"/>
                                </a:lnTo>
                                <a:lnTo>
                                  <a:pt x="440" y="451"/>
                                </a:lnTo>
                                <a:lnTo>
                                  <a:pt x="440" y="466"/>
                                </a:lnTo>
                                <a:lnTo>
                                  <a:pt x="440" y="466"/>
                                </a:lnTo>
                                <a:lnTo>
                                  <a:pt x="429" y="520"/>
                                </a:lnTo>
                                <a:lnTo>
                                  <a:pt x="416" y="573"/>
                                </a:lnTo>
                                <a:lnTo>
                                  <a:pt x="416" y="573"/>
                                </a:lnTo>
                                <a:lnTo>
                                  <a:pt x="412" y="618"/>
                                </a:lnTo>
                                <a:lnTo>
                                  <a:pt x="412" y="618"/>
                                </a:lnTo>
                                <a:lnTo>
                                  <a:pt x="401" y="642"/>
                                </a:lnTo>
                                <a:lnTo>
                                  <a:pt x="401" y="642"/>
                                </a:lnTo>
                                <a:lnTo>
                                  <a:pt x="399" y="687"/>
                                </a:lnTo>
                                <a:lnTo>
                                  <a:pt x="399" y="687"/>
                                </a:lnTo>
                                <a:close/>
                                <a:moveTo>
                                  <a:pt x="268" y="13"/>
                                </a:moveTo>
                                <a:lnTo>
                                  <a:pt x="268" y="13"/>
                                </a:lnTo>
                                <a:lnTo>
                                  <a:pt x="270" y="15"/>
                                </a:lnTo>
                                <a:lnTo>
                                  <a:pt x="270" y="15"/>
                                </a:lnTo>
                                <a:lnTo>
                                  <a:pt x="268" y="13"/>
                                </a:lnTo>
                                <a:lnTo>
                                  <a:pt x="268" y="13"/>
                                </a:lnTo>
                                <a:close/>
                              </a:path>
                            </a:pathLst>
                          </a:custGeom>
                          <a:solidFill>
                            <a:schemeClr val="tx1"/>
                          </a:solidFill>
                          <a:ln w="9525">
                            <a:noFill/>
                            <a:round/>
                            <a:headEnd/>
                            <a:tailEnd/>
                          </a:ln>
                        </wps:spPr>
                        <wps:bodyPr vert="horz" wrap="square" lIns="91440" tIns="45720" rIns="91440" bIns="45720" numCol="1" anchor="t" anchorCtr="0" compatLnSpc="1">
                          <a:prstTxWarp prst="textNoShape">
                            <a:avLst/>
                          </a:prstTxWarp>
                        </wps:bodyPr>
                      </wps:wsp>
                      <wps:wsp>
                        <wps:cNvPr id="348" name="Text Box 4"/>
                        <wps:cNvSpPr txBox="1">
                          <a:spLocks noChangeArrowheads="1"/>
                        </wps:cNvSpPr>
                        <wps:spPr bwMode="auto">
                          <a:xfrm>
                            <a:off x="1220424" y="17748"/>
                            <a:ext cx="1384342" cy="556926"/>
                          </a:xfrm>
                          <a:prstGeom prst="rect">
                            <a:avLst/>
                          </a:prstGeom>
                          <a:solidFill>
                            <a:srgbClr val="FFFFFF"/>
                          </a:solidFill>
                          <a:ln w="6350">
                            <a:solidFill>
                              <a:srgbClr val="000000"/>
                            </a:solidFill>
                            <a:miter lim="800000"/>
                            <a:headEnd/>
                            <a:tailEnd/>
                          </a:ln>
                        </wps:spPr>
                        <wps:txbx>
                          <w:txbxContent>
                            <w:p w14:paraId="038DDD60" w14:textId="77777777" w:rsidR="00512977" w:rsidRPr="00CF4770" w:rsidRDefault="00C63786" w:rsidP="00512977">
                              <w:pPr>
                                <w:pStyle w:val="NormalWeb"/>
                                <w:kinsoku w:val="0"/>
                                <w:overflowPunct w:val="0"/>
                                <w:spacing w:before="0" w:beforeAutospacing="0" w:after="0" w:afterAutospacing="0"/>
                                <w:jc w:val="center"/>
                                <w:textAlignment w:val="baseline"/>
                                <w:rPr>
                                  <w:sz w:val="20"/>
                                </w:rPr>
                              </w:pPr>
                              <w:r w:rsidRPr="00C63786">
                                <w:rPr>
                                  <w:rFonts w:eastAsia="Arial"/>
                                  <w:color w:val="000000" w:themeColor="text1"/>
                                  <w:kern w:val="24"/>
                                  <w:sz w:val="18"/>
                                  <w:szCs w:val="22"/>
                                </w:rPr>
                                <w:t>Ramakrishna Mission(RKM)</w:t>
                              </w:r>
                              <w:r w:rsidR="00512977" w:rsidRPr="00CF4770">
                                <w:rPr>
                                  <w:rFonts w:eastAsia="Arial"/>
                                  <w:color w:val="000000" w:themeColor="text1"/>
                                  <w:kern w:val="24"/>
                                  <w:sz w:val="18"/>
                                  <w:szCs w:val="22"/>
                                </w:rPr>
                                <w:t>Portal</w:t>
                              </w:r>
                            </w:p>
                          </w:txbxContent>
                        </wps:txbx>
                        <wps:bodyPr vert="horz" wrap="square" lIns="91440" tIns="45720" rIns="91440" bIns="45720" numCol="1" anchor="t" anchorCtr="0" compatLnSpc="1">
                          <a:prstTxWarp prst="textNoShape">
                            <a:avLst/>
                          </a:prstTxWarp>
                        </wps:bodyPr>
                      </wps:wsp>
                      <wps:wsp>
                        <wps:cNvPr id="350" name="Text Box 7"/>
                        <wps:cNvSpPr txBox="1">
                          <a:spLocks noChangeArrowheads="1"/>
                        </wps:cNvSpPr>
                        <wps:spPr bwMode="auto">
                          <a:xfrm>
                            <a:off x="2918953" y="17745"/>
                            <a:ext cx="1386503" cy="556928"/>
                          </a:xfrm>
                          <a:prstGeom prst="rect">
                            <a:avLst/>
                          </a:prstGeom>
                          <a:solidFill>
                            <a:srgbClr val="FFFFFF"/>
                          </a:solidFill>
                          <a:ln w="6350">
                            <a:solidFill>
                              <a:srgbClr val="000000"/>
                            </a:solidFill>
                            <a:miter lim="800000"/>
                            <a:headEnd/>
                            <a:tailEnd/>
                          </a:ln>
                        </wps:spPr>
                        <wps:txbx>
                          <w:txbxContent>
                            <w:p w14:paraId="5FE6B237" w14:textId="77777777" w:rsidR="00512977" w:rsidRPr="00CF4770" w:rsidRDefault="00C63786" w:rsidP="00512977">
                              <w:pPr>
                                <w:pStyle w:val="NormalWeb"/>
                                <w:kinsoku w:val="0"/>
                                <w:overflowPunct w:val="0"/>
                                <w:spacing w:before="0" w:beforeAutospacing="0" w:after="0" w:afterAutospacing="0"/>
                                <w:jc w:val="center"/>
                                <w:textAlignment w:val="baseline"/>
                                <w:rPr>
                                  <w:rFonts w:eastAsia="Arial"/>
                                  <w:color w:val="000000" w:themeColor="text1"/>
                                  <w:kern w:val="24"/>
                                  <w:sz w:val="18"/>
                                  <w:szCs w:val="22"/>
                                </w:rPr>
                              </w:pPr>
                              <w:r w:rsidRPr="00C63786">
                                <w:rPr>
                                  <w:rFonts w:eastAsia="Arial"/>
                                  <w:color w:val="000000" w:themeColor="text1"/>
                                  <w:kern w:val="24"/>
                                  <w:sz w:val="18"/>
                                  <w:szCs w:val="22"/>
                                </w:rPr>
                                <w:t>Ramakrishna Mission(RKM)</w:t>
                              </w:r>
                              <w:r w:rsidR="00512977" w:rsidRPr="00CF4770">
                                <w:rPr>
                                  <w:rFonts w:eastAsia="Arial"/>
                                  <w:color w:val="000000" w:themeColor="text1"/>
                                  <w:kern w:val="24"/>
                                  <w:sz w:val="18"/>
                                  <w:szCs w:val="22"/>
                                </w:rPr>
                                <w:t xml:space="preserve"> Blockch</w:t>
                              </w:r>
                              <w:r w:rsidR="00512977">
                                <w:rPr>
                                  <w:rFonts w:eastAsia="Arial"/>
                                  <w:color w:val="000000" w:themeColor="text1"/>
                                  <w:kern w:val="24"/>
                                  <w:sz w:val="18"/>
                                  <w:szCs w:val="22"/>
                                </w:rPr>
                                <w:t>ain</w:t>
                              </w:r>
                            </w:p>
                          </w:txbxContent>
                        </wps:txbx>
                        <wps:bodyPr vert="horz" wrap="square" lIns="91440" tIns="45720" rIns="91440" bIns="45720" numCol="1" anchor="t" anchorCtr="0" compatLnSpc="1">
                          <a:prstTxWarp prst="textNoShape">
                            <a:avLst/>
                          </a:prstTxWarp>
                        </wps:bodyPr>
                      </wps:wsp>
                      <wps:wsp>
                        <wps:cNvPr id="351" name="Text Box 320"/>
                        <wps:cNvSpPr txBox="1">
                          <a:spLocks noChangeArrowheads="1"/>
                        </wps:cNvSpPr>
                        <wps:spPr bwMode="auto">
                          <a:xfrm>
                            <a:off x="0" y="384117"/>
                            <a:ext cx="965301" cy="219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5DD4DC"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Potential Donor</w:t>
                              </w:r>
                            </w:p>
                          </w:txbxContent>
                        </wps:txbx>
                        <wps:bodyPr vert="horz" wrap="square" lIns="91440" tIns="45720" rIns="91440" bIns="45720" numCol="1" anchor="t" anchorCtr="0" compatLnSpc="1">
                          <a:prstTxWarp prst="textNoShape">
                            <a:avLst/>
                          </a:prstTxWarp>
                        </wps:bodyPr>
                      </wps:wsp>
                      <wps:wsp>
                        <wps:cNvPr id="352" name="Rectangle 352"/>
                        <wps:cNvSpPr/>
                        <wps:spPr>
                          <a:xfrm>
                            <a:off x="367030" y="612775"/>
                            <a:ext cx="66675" cy="158115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2138680" y="603250"/>
                            <a:ext cx="66675" cy="158115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3957955" y="574675"/>
                            <a:ext cx="66675" cy="158115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424180" y="717550"/>
                            <a:ext cx="1714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 name="Text Box 327"/>
                        <wps:cNvSpPr txBox="1">
                          <a:spLocks noChangeArrowheads="1"/>
                        </wps:cNvSpPr>
                        <wps:spPr bwMode="auto">
                          <a:xfrm>
                            <a:off x="823913" y="746185"/>
                            <a:ext cx="723900" cy="180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CF9F116"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Enters Detail</w:t>
                              </w:r>
                            </w:p>
                          </w:txbxContent>
                        </wps:txbx>
                        <wps:bodyPr vert="horz" wrap="square" lIns="91440" tIns="45720" rIns="91440" bIns="45720" numCol="1" anchor="t" anchorCtr="0" compatLnSpc="1">
                          <a:prstTxWarp prst="textNoShape">
                            <a:avLst/>
                          </a:prstTxWarp>
                        </wps:bodyPr>
                      </wps:wsp>
                      <wps:wsp>
                        <wps:cNvPr id="381" name="Text Box 329"/>
                        <wps:cNvSpPr txBox="1">
                          <a:spLocks noChangeArrowheads="1"/>
                        </wps:cNvSpPr>
                        <wps:spPr bwMode="auto">
                          <a:xfrm>
                            <a:off x="582237" y="1012824"/>
                            <a:ext cx="1504950" cy="2286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2591A90"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Is this person already registered?</w:t>
                              </w:r>
                            </w:p>
                          </w:txbxContent>
                        </wps:txbx>
                        <wps:bodyPr vert="horz" wrap="square" lIns="91440" tIns="45720" rIns="91440" bIns="45720" numCol="1" anchor="t" anchorCtr="0" compatLnSpc="1">
                          <a:prstTxWarp prst="textNoShape">
                            <a:avLst/>
                          </a:prstTxWarp>
                        </wps:bodyPr>
                      </wps:wsp>
                      <wps:wsp>
                        <wps:cNvPr id="382" name="Straight Arrow Connector 382"/>
                        <wps:cNvCnPr/>
                        <wps:spPr>
                          <a:xfrm flipH="1">
                            <a:off x="414655" y="1270000"/>
                            <a:ext cx="172402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83" name="Text Box 333"/>
                        <wps:cNvSpPr txBox="1">
                          <a:spLocks noChangeArrowheads="1"/>
                        </wps:cNvSpPr>
                        <wps:spPr bwMode="auto">
                          <a:xfrm>
                            <a:off x="605148" y="1337539"/>
                            <a:ext cx="1323975" cy="36275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C6003B0"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You are already registered</w:t>
                              </w:r>
                            </w:p>
                          </w:txbxContent>
                        </wps:txbx>
                        <wps:bodyPr vert="horz" wrap="square" lIns="91440" tIns="45720" rIns="91440" bIns="45720" numCol="1" anchor="t" anchorCtr="0" compatLnSpc="1">
                          <a:prstTxWarp prst="textNoShape">
                            <a:avLst/>
                          </a:prstTxWarp>
                        </wps:bodyPr>
                      </wps:wsp>
                      <wps:wsp>
                        <wps:cNvPr id="384" name="Straight Arrow Connector 384"/>
                        <wps:cNvCnPr/>
                        <wps:spPr>
                          <a:xfrm flipH="1">
                            <a:off x="405130" y="1755775"/>
                            <a:ext cx="172402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wps:spPr>
                          <a:xfrm flipH="1">
                            <a:off x="2205355" y="1774825"/>
                            <a:ext cx="172402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 Box 346"/>
                        <wps:cNvSpPr txBox="1">
                          <a:spLocks noChangeArrowheads="1"/>
                        </wps:cNvSpPr>
                        <wps:spPr bwMode="auto">
                          <a:xfrm>
                            <a:off x="2418975" y="1814099"/>
                            <a:ext cx="1366023" cy="26102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331802F"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Gives the unique address</w:t>
                              </w:r>
                            </w:p>
                          </w:txbxContent>
                        </wps:txbx>
                        <wps:bodyPr vert="horz" wrap="square" lIns="91440" tIns="45720" rIns="91440" bIns="45720" numCol="1" anchor="t" anchorCtr="0" compatLnSpc="1">
                          <a:prstTxWarp prst="textNoShape">
                            <a:avLst/>
                          </a:prstTxWarp>
                        </wps:bodyPr>
                      </wps:wsp>
                      <wps:wsp>
                        <wps:cNvPr id="392" name="Text Box 347"/>
                        <wps:cNvSpPr txBox="1">
                          <a:spLocks noChangeArrowheads="1"/>
                        </wps:cNvSpPr>
                        <wps:spPr bwMode="auto">
                          <a:xfrm>
                            <a:off x="581020" y="1782811"/>
                            <a:ext cx="1209675" cy="3471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A4D3683"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You are now registered</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CF093BC" id="Group 39" o:spid="_x0000_s1052" style="position:absolute;margin-left:109.4pt;margin-top:14.1pt;width:256.65pt;height:203.25pt;z-index:251684864;mso-width-relative:margin;mso-height-relative:margin" coordsize="43054,2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">
                <v:shape id="Freeform 343" o:spid="_x0000_s1053" style="position:absolute;left:3098;width:1620;height:3619;flip:x;visibility:visible;mso-wrap-style:square;v-text-anchor:top" coordsize="440,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" path="m399,687r,l393,687r,l391,679r-3,-5l374,662,361,651r-11,-9l350,642r-2,l348,642r,4l348,646r6,22l358,691r5,48l363,739r,86l363,825r,70l363,895r4,30l369,939r4,14l373,953r9,15l386,977r3,9l389,986r4,62l393,1048r4,23l399,1095r,24l397,1145r-2,25l391,1192r-5,23l380,1233r,l391,1233r12,l403,1233r9,15l414,1254r2,7l414,1267r-4,6l403,1276r-10,4l393,1280r-20,2l373,1282r-4,2l367,1286r-2,4l363,1291r,l350,1295r-15,4l307,1305r,l301,1278r-1,-13l294,1254r,l290,1246r-3,-3l283,1235r-4,-9l279,1226r,-9l279,1207r2,-17l285,1173r,-7l285,1159r,l272,1104r,l262,999r,l255,960r-8,-35l247,925r-4,-27l242,874r-4,-24l234,825r,l232,810r-2,-7l228,799r-3,-2l225,797r-2,17l221,831r-2,35l219,902r,17l217,938r,l212,984r-2,51l210,1061r2,26l215,1112r4,22l219,1134r6,15l230,1164r8,15l245,1196r,l215,1226r,l219,1243r2,7l223,1260r,l217,1263r-9,4l200,1269r-11,2l169,1271r-17,-4l152,1267r,-9l152,1250r,-18l152,1232r-15,l137,1232r-21,-40l107,1170r-8,-23l99,1147r-2,-45l97,1102r-3,-31l92,1039r,-62l94,911,92,880,88,846r,l90,779r,l77,741r,l75,730r,-10l81,702r3,-19l86,674r2,-10l88,664,77,662r-9,-3l58,655r-7,-6l43,642r-5,-8l34,625r-2,-9l32,616r,-8l34,599r4,-8l36,584r,l11,539r,l9,513r,l,483r,l6,430r,l9,404r4,-26l17,352r4,-25l21,327r5,-35l32,275r6,-15l38,260r5,-7l51,245r11,-7l73,232r45,-19l118,213r11,-7l141,196r20,-20l161,176r-2,-15l154,150r-4,-12l146,125r,l146,118r2,-6l150,107r2,-6l152,101r,-6l150,90r-2,-6l146,78r,l150,62r5,-17l165,30,176,17,189,7r8,-2l206,2r9,l225,r11,2l245,4r,l277,15r,l283,19r5,5l292,30r2,7l298,52r,19l296,90r-4,17l283,136r,l279,144r-6,7l270,159r,6l272,170r,l277,172r6,6l290,187r8,11l307,208r,l322,211r,l361,228r,l373,238r9,9l391,258r8,13l404,286r6,13l418,331r,l418,355r,l434,408r2,15l440,436r,15l440,466r,l429,520r-13,53l416,573r-4,45l412,618r-11,24l401,642r-2,45l399,687xm268,13r,l270,15r,l268,13r,xe" fillcolor="black [3213]" stroked="f">
                  <v:path arrowok="t" o:connecttype="custom" o:connectlocs="391,679;350,642;354,668;363,825;373,953;389,986;399,1119;380,1233;412,1248;403,1276;369,1284;350,1295;300,1265;283,1235;281,1190;272,1104;247,925;234,825;225,797;219,902;210,1035;219,1134;245,1196;223,1260;189,1271;152,1250;116,1192;97,1102;92,880;77,741;84,683;68,659;34,625;38,591;9,513;6,430;21,327;43,253;118,213;159,161;146,118;152,95;150,62;197,5;245,4;288,24;296,90;273,151;277,172;307,208;373,238;410,299;434,408;440,466;412,618;268,13;268,13" o:connectangles="0,0,0,0,0,0,0,0,0,0,0,0,0,0,0,0,0,0,0,0,0,0,0,0,0,0,0,0,0,0,0,0,0,0,0,0,0,0,0,0,0,0,0,0,0,0,0,0,0,0,0,0,0,0,0,0,0"/>
                  <o:lock v:ext="edit" verticies="t"/>
                </v:shape>
                <v:shape id="Text Box 4" o:spid="_x0000_s1054" type="#_x0000_t202" style="position:absolute;left:12204;top:177;width:13843;height:5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" strokeweight=".5pt">
                  <v:textbox>
                    <w:txbxContent>
                      <w:p w14:paraId="038DDD60" w14:textId="77777777" w:rsidR="00512977" w:rsidRPr="00CF4770" w:rsidRDefault="00C63786" w:rsidP="00512977">
                        <w:pPr>
                          <w:pStyle w:val="NormalWeb"/>
                          <w:kinsoku w:val="0"/>
                          <w:overflowPunct w:val="0"/>
                          <w:spacing w:before="0" w:beforeAutospacing="0" w:after="0" w:afterAutospacing="0"/>
                          <w:jc w:val="center"/>
                          <w:textAlignment w:val="baseline"/>
                          <w:rPr>
                            <w:sz w:val="20"/>
                          </w:rPr>
                        </w:pPr>
                        <w:r w:rsidRPr="00C63786">
                          <w:rPr>
                            <w:rFonts w:eastAsia="Arial"/>
                            <w:color w:val="000000" w:themeColor="text1"/>
                            <w:kern w:val="24"/>
                            <w:sz w:val="18"/>
                            <w:szCs w:val="22"/>
                          </w:rPr>
                          <w:t>Ramakrishna Mission(RKM)</w:t>
                        </w:r>
                        <w:r w:rsidR="00512977" w:rsidRPr="00CF4770">
                          <w:rPr>
                            <w:rFonts w:eastAsia="Arial"/>
                            <w:color w:val="000000" w:themeColor="text1"/>
                            <w:kern w:val="24"/>
                            <w:sz w:val="18"/>
                            <w:szCs w:val="22"/>
                          </w:rPr>
                          <w:t>Portal</w:t>
                        </w:r>
                      </w:p>
                    </w:txbxContent>
                  </v:textbox>
                </v:shape>
                <v:shape id="Text Box 7" o:spid="_x0000_s1055" type="#_x0000_t202" style="position:absolute;left:29189;top:177;width:13865;height:5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" strokeweight=".5pt">
                  <v:textbox>
                    <w:txbxContent>
                      <w:p w14:paraId="5FE6B237" w14:textId="77777777" w:rsidR="00512977" w:rsidRPr="00CF4770" w:rsidRDefault="00C63786" w:rsidP="00512977">
                        <w:pPr>
                          <w:pStyle w:val="NormalWeb"/>
                          <w:kinsoku w:val="0"/>
                          <w:overflowPunct w:val="0"/>
                          <w:spacing w:before="0" w:beforeAutospacing="0" w:after="0" w:afterAutospacing="0"/>
                          <w:jc w:val="center"/>
                          <w:textAlignment w:val="baseline"/>
                          <w:rPr>
                            <w:rFonts w:eastAsia="Arial"/>
                            <w:color w:val="000000" w:themeColor="text1"/>
                            <w:kern w:val="24"/>
                            <w:sz w:val="18"/>
                            <w:szCs w:val="22"/>
                          </w:rPr>
                        </w:pPr>
                        <w:r w:rsidRPr="00C63786">
                          <w:rPr>
                            <w:rFonts w:eastAsia="Arial"/>
                            <w:color w:val="000000" w:themeColor="text1"/>
                            <w:kern w:val="24"/>
                            <w:sz w:val="18"/>
                            <w:szCs w:val="22"/>
                          </w:rPr>
                          <w:t>Ramakrishna Mission(RKM)</w:t>
                        </w:r>
                        <w:r w:rsidR="00512977" w:rsidRPr="00CF4770">
                          <w:rPr>
                            <w:rFonts w:eastAsia="Arial"/>
                            <w:color w:val="000000" w:themeColor="text1"/>
                            <w:kern w:val="24"/>
                            <w:sz w:val="18"/>
                            <w:szCs w:val="22"/>
                          </w:rPr>
                          <w:t xml:space="preserve"> Blockch</w:t>
                        </w:r>
                        <w:r w:rsidR="00512977">
                          <w:rPr>
                            <w:rFonts w:eastAsia="Arial"/>
                            <w:color w:val="000000" w:themeColor="text1"/>
                            <w:kern w:val="24"/>
                            <w:sz w:val="18"/>
                            <w:szCs w:val="22"/>
                          </w:rPr>
                          <w:t>ain</w:t>
                        </w:r>
                      </w:p>
                    </w:txbxContent>
                  </v:textbox>
                </v:shape>
                <v:shape id="Text Box 320" o:spid="_x0000_s1056" type="#_x0000_t202" style="position:absolute;top:3841;width:965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005DD4DC"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Potential Donor</w:t>
                        </w:r>
                      </w:p>
                    </w:txbxContent>
                  </v:textbox>
                </v:shape>
                <v:rect id="Rectangle 352" o:spid="_x0000_s1057" style="position:absolute;left:3670;top:6127;width:667;height:1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" fillcolor="#a5a5a5 [2092]" stroked="f" strokeweight="1pt"/>
                <v:rect id="Rectangle 364" o:spid="_x0000_s1058" style="position:absolute;left:21386;top:6032;width:667;height:1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" fillcolor="#a5a5a5 [2092]" stroked="f" strokeweight="1pt"/>
                <v:rect id="Rectangle 368" o:spid="_x0000_s1059" style="position:absolute;left:39579;top:5746;width:667;height:1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" fillcolor="#a5a5a5 [2092]" stroked="f" strokeweight="1pt"/>
                <v:shape id="Straight Arrow Connector 372" o:spid="_x0000_s1060" type="#_x0000_t32" style="position:absolute;left:4241;top:7175;width:17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" strokecolor="black [3213]" strokeweight=".5pt">
                  <v:stroke endarrow="block" joinstyle="miter"/>
                </v:shape>
                <v:shape id="Text Box 327" o:spid="_x0000_s1061" type="#_x0000_t202" style="position:absolute;left:8239;top:7461;width:7239;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" stroked="f" strokeweight=".5pt">
                  <v:textbox>
                    <w:txbxContent>
                      <w:p w14:paraId="7CF9F116"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Enters Detail</w:t>
                        </w:r>
                      </w:p>
                    </w:txbxContent>
                  </v:textbox>
                </v:shape>
                <v:shape id="Text Box 329" o:spid="_x0000_s1062" type="#_x0000_t202" style="position:absolute;left:5822;top:10128;width:1504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" stroked="f" strokeweight=".5pt">
                  <v:textbox>
                    <w:txbxContent>
                      <w:p w14:paraId="52591A90"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Is this person already registered?</w:t>
                        </w:r>
                      </w:p>
                    </w:txbxContent>
                  </v:textbox>
                </v:shape>
                <v:shape id="Straight Arrow Connector 382" o:spid="_x0000_s1063" type="#_x0000_t32" style="position:absolute;left:4146;top:12700;width:17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" strokecolor="black [3213]" strokeweight=".5pt">
                  <v:stroke dashstyle="dash" endarrow="block" joinstyle="miter"/>
                </v:shape>
                <v:shape id="Text Box 333" o:spid="_x0000_s1064" type="#_x0000_t202" style="position:absolute;left:6051;top:13375;width:13240;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" stroked="f" strokeweight=".5pt">
                  <v:textbox>
                    <w:txbxContent>
                      <w:p w14:paraId="6C6003B0"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You are already registered</w:t>
                        </w:r>
                      </w:p>
                    </w:txbxContent>
                  </v:textbox>
                </v:shape>
                <v:shape id="Straight Arrow Connector 384" o:spid="_x0000_s1065" type="#_x0000_t32" style="position:absolute;left:4051;top:17557;width:17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" strokecolor="black [3213]" strokeweight=".5pt">
                  <v:stroke dashstyle="dash" endarrow="block" joinstyle="miter"/>
                </v:shape>
                <v:shape id="Straight Arrow Connector 385" o:spid="_x0000_s1066" type="#_x0000_t32" style="position:absolute;left:22053;top:17748;width:17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" strokecolor="black [3213]" strokeweight=".5pt">
                  <v:stroke dashstyle="dash" endarrow="block" joinstyle="miter"/>
                </v:shape>
                <v:shape id="Text Box 346" o:spid="_x0000_s1067" type="#_x0000_t202" style="position:absolute;left:24189;top:18140;width:13660;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" stroked="f" strokeweight=".5pt">
                  <v:textbox>
                    <w:txbxContent>
                      <w:p w14:paraId="0331802F"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Gives the unique address</w:t>
                        </w:r>
                      </w:p>
                    </w:txbxContent>
                  </v:textbox>
                </v:shape>
                <v:shape id="Text Box 347" o:spid="_x0000_s1068" type="#_x0000_t202" style="position:absolute;left:5810;top:17828;width:12096;height:3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" stroked="f" strokeweight=".5pt">
                  <v:textbox>
                    <w:txbxContent>
                      <w:p w14:paraId="6A4D3683" w14:textId="77777777" w:rsidR="00512977" w:rsidRDefault="00512977" w:rsidP="00512977">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You are now registered</w:t>
                        </w:r>
                      </w:p>
                    </w:txbxContent>
                  </v:textbox>
                </v:shape>
              </v:group>
            </w:pict>
          </mc:Fallback>
        </mc:AlternateContent>
      </w:r>
    </w:p>
    <w:p w14:paraId="4E6D4F82" w14:textId="77777777" w:rsidR="00CF45E1" w:rsidRPr="000F713E" w:rsidRDefault="00CF45E1" w:rsidP="00C540D0">
      <w:pPr>
        <w:pStyle w:val="BodyText"/>
        <w:rPr>
          <w:rFonts w:ascii="Georgia" w:hAnsi="Georgia"/>
          <w:sz w:val="22"/>
        </w:rPr>
      </w:pPr>
    </w:p>
    <w:p w14:paraId="529013AE" w14:textId="77777777" w:rsidR="00CF45E1" w:rsidRPr="000F713E" w:rsidRDefault="00CF45E1" w:rsidP="00C540D0">
      <w:pPr>
        <w:pStyle w:val="BodyText"/>
        <w:rPr>
          <w:rFonts w:ascii="Georgia" w:hAnsi="Georgia"/>
          <w:sz w:val="22"/>
        </w:rPr>
      </w:pPr>
    </w:p>
    <w:p w14:paraId="7C4FD1CC" w14:textId="77777777" w:rsidR="00CF45E1" w:rsidRPr="000F713E" w:rsidRDefault="00CF45E1" w:rsidP="00C540D0">
      <w:pPr>
        <w:pStyle w:val="BodyText"/>
        <w:rPr>
          <w:rFonts w:ascii="Georgia" w:hAnsi="Georgia"/>
          <w:sz w:val="22"/>
        </w:rPr>
      </w:pPr>
    </w:p>
    <w:p w14:paraId="1D308C47" w14:textId="77777777" w:rsidR="00A129A4" w:rsidRPr="000F713E" w:rsidRDefault="00A129A4" w:rsidP="00C540D0">
      <w:pPr>
        <w:pStyle w:val="BodyText"/>
        <w:rPr>
          <w:rFonts w:ascii="Georgia" w:hAnsi="Georgia"/>
          <w:sz w:val="22"/>
        </w:rPr>
      </w:pPr>
    </w:p>
    <w:p w14:paraId="6A823B5C" w14:textId="77777777" w:rsidR="00A129A4" w:rsidRPr="000F713E" w:rsidRDefault="00A129A4" w:rsidP="00C540D0">
      <w:pPr>
        <w:pStyle w:val="BodyText"/>
        <w:rPr>
          <w:rFonts w:ascii="Georgia" w:hAnsi="Georgia"/>
          <w:sz w:val="22"/>
        </w:rPr>
      </w:pPr>
    </w:p>
    <w:p w14:paraId="212C21C6" w14:textId="77777777" w:rsidR="00A129A4" w:rsidRPr="000F713E" w:rsidRDefault="00A129A4" w:rsidP="00C540D0">
      <w:pPr>
        <w:pStyle w:val="BodyText"/>
        <w:rPr>
          <w:rFonts w:ascii="Georgia" w:hAnsi="Georgia"/>
          <w:sz w:val="22"/>
        </w:rPr>
      </w:pPr>
    </w:p>
    <w:p w14:paraId="35186B3E" w14:textId="77777777" w:rsidR="00A129A4" w:rsidRPr="000F713E" w:rsidRDefault="00A129A4" w:rsidP="00C540D0">
      <w:pPr>
        <w:pStyle w:val="BodyText"/>
        <w:rPr>
          <w:rFonts w:ascii="Georgia" w:hAnsi="Georgia"/>
          <w:sz w:val="22"/>
        </w:rPr>
      </w:pPr>
    </w:p>
    <w:p w14:paraId="04D6F9DA" w14:textId="77777777" w:rsidR="00A129A4" w:rsidRPr="000F713E" w:rsidRDefault="00A129A4" w:rsidP="00C540D0">
      <w:pPr>
        <w:pStyle w:val="BodyText"/>
        <w:rPr>
          <w:rFonts w:ascii="Georgia" w:hAnsi="Georgia"/>
          <w:sz w:val="22"/>
        </w:rPr>
      </w:pPr>
    </w:p>
    <w:p w14:paraId="463BC8E2" w14:textId="77777777" w:rsidR="00A129A4" w:rsidRPr="000F713E" w:rsidRDefault="00A129A4" w:rsidP="00C540D0">
      <w:pPr>
        <w:pStyle w:val="BodyText"/>
        <w:rPr>
          <w:rFonts w:ascii="Georgia" w:hAnsi="Georgia"/>
          <w:sz w:val="22"/>
        </w:rPr>
      </w:pPr>
    </w:p>
    <w:p w14:paraId="7E9651C7" w14:textId="77777777" w:rsidR="00A129A4" w:rsidRPr="000F713E" w:rsidRDefault="00A129A4" w:rsidP="00C540D0">
      <w:pPr>
        <w:pStyle w:val="BodyText"/>
        <w:rPr>
          <w:rFonts w:ascii="Georgia" w:hAnsi="Georgia"/>
          <w:sz w:val="22"/>
        </w:rPr>
      </w:pPr>
    </w:p>
    <w:p w14:paraId="67CC2AAA" w14:textId="77777777" w:rsidR="00941BE9" w:rsidRPr="000F713E" w:rsidRDefault="00A129A4" w:rsidP="00C540D0">
      <w:pPr>
        <w:pStyle w:val="BodyText"/>
        <w:rPr>
          <w:rFonts w:ascii="Georgia" w:hAnsi="Georgia"/>
          <w:sz w:val="22"/>
        </w:rPr>
      </w:pPr>
      <w:r w:rsidRPr="000F713E">
        <w:rPr>
          <w:rFonts w:ascii="Georgia" w:hAnsi="Georgia"/>
          <w:sz w:val="22"/>
        </w:rPr>
        <w:t xml:space="preserve">Making Donation: To make donation, donor will have to login using the registered user name. Once donor has logged into the system, there is a link “Donate” which will navigate the donor the donation page. After providing the donation detail such as amount, donor address etc. user can finally make payment using Net Banking/Debit Card/Credit Card. After successful completion of payment, a transaction is fired from </w:t>
      </w:r>
      <w:r w:rsidR="000F713E" w:rsidRPr="000F713E">
        <w:rPr>
          <w:rFonts w:ascii="Georgia" w:hAnsi="Georgia"/>
          <w:sz w:val="22"/>
        </w:rPr>
        <w:t xml:space="preserve">Ramakrishna </w:t>
      </w:r>
      <w:proofErr w:type="gramStart"/>
      <w:r w:rsidR="000F713E" w:rsidRPr="000F713E">
        <w:rPr>
          <w:rFonts w:ascii="Georgia" w:hAnsi="Georgia"/>
          <w:sz w:val="22"/>
        </w:rPr>
        <w:t>Mission(</w:t>
      </w:r>
      <w:proofErr w:type="gramEnd"/>
      <w:r w:rsidR="000F713E" w:rsidRPr="000F713E">
        <w:rPr>
          <w:rFonts w:ascii="Georgia" w:hAnsi="Georgia"/>
          <w:sz w:val="22"/>
        </w:rPr>
        <w:t xml:space="preserve">RKM) </w:t>
      </w:r>
      <w:r w:rsidRPr="000F713E">
        <w:rPr>
          <w:rFonts w:ascii="Georgia" w:hAnsi="Georgia"/>
          <w:sz w:val="22"/>
        </w:rPr>
        <w:t xml:space="preserve">account to donor account in Ethereum node. This transaction is </w:t>
      </w:r>
      <w:proofErr w:type="gramStart"/>
      <w:r w:rsidRPr="000F713E">
        <w:rPr>
          <w:rFonts w:ascii="Georgia" w:hAnsi="Georgia"/>
          <w:sz w:val="22"/>
        </w:rPr>
        <w:t>mined</w:t>
      </w:r>
      <w:proofErr w:type="gramEnd"/>
      <w:r w:rsidRPr="000F713E">
        <w:rPr>
          <w:rFonts w:ascii="Georgia" w:hAnsi="Georgia"/>
          <w:sz w:val="22"/>
        </w:rPr>
        <w:t xml:space="preserve"> and a new block is added to the existing Blockchain. The amount of token transferred on Blockchain platform is equal to the INR which was donated. An SMS and email </w:t>
      </w:r>
      <w:proofErr w:type="gramStart"/>
      <w:r w:rsidRPr="000F713E">
        <w:rPr>
          <w:rFonts w:ascii="Georgia" w:hAnsi="Georgia"/>
          <w:sz w:val="22"/>
        </w:rPr>
        <w:t>is</w:t>
      </w:r>
      <w:proofErr w:type="gramEnd"/>
      <w:r w:rsidRPr="000F713E">
        <w:rPr>
          <w:rFonts w:ascii="Georgia" w:hAnsi="Georgia"/>
          <w:sz w:val="22"/>
        </w:rPr>
        <w:t xml:space="preserve"> also sent to user after successful payment.</w:t>
      </w:r>
    </w:p>
    <w:p w14:paraId="1E8DA0D7" w14:textId="77777777" w:rsidR="00EE5863" w:rsidRPr="000F713E" w:rsidRDefault="002E0A7C" w:rsidP="00C540D0">
      <w:pPr>
        <w:pStyle w:val="BodyText"/>
        <w:rPr>
          <w:rFonts w:ascii="Georgia" w:hAnsi="Georgia"/>
          <w:sz w:val="22"/>
        </w:rPr>
      </w:pPr>
      <w:r w:rsidRPr="000F713E">
        <w:rPr>
          <w:rFonts w:ascii="Georgia" w:hAnsi="Georgia" w:cs="Times New Roman"/>
          <w:noProof/>
          <w:color w:val="000000"/>
        </w:rPr>
        <mc:AlternateContent>
          <mc:Choice Requires="wpg">
            <w:drawing>
              <wp:anchor distT="0" distB="0" distL="114300" distR="114300" simplePos="0" relativeHeight="251686912" behindDoc="0" locked="0" layoutInCell="1" allowOverlap="1" wp14:anchorId="52A0DC61" wp14:editId="00335F44">
                <wp:simplePos x="0" y="0"/>
                <wp:positionH relativeFrom="margin">
                  <wp:posOffset>1408430</wp:posOffset>
                </wp:positionH>
                <wp:positionV relativeFrom="paragraph">
                  <wp:posOffset>240030</wp:posOffset>
                </wp:positionV>
                <wp:extent cx="3442335" cy="3463290"/>
                <wp:effectExtent l="19050" t="0" r="24765" b="22860"/>
                <wp:wrapNone/>
                <wp:docPr id="393" name="Group 74"/>
                <wp:cNvGraphicFramePr/>
                <a:graphic xmlns:a="http://schemas.openxmlformats.org/drawingml/2006/main">
                  <a:graphicData uri="http://schemas.microsoft.com/office/word/2010/wordprocessingGroup">
                    <wpg:wgp>
                      <wpg:cNvGrpSpPr/>
                      <wpg:grpSpPr>
                        <a:xfrm>
                          <a:off x="0" y="0"/>
                          <a:ext cx="3442335" cy="3463290"/>
                          <a:chOff x="0" y="-124437"/>
                          <a:chExt cx="6609080" cy="3480411"/>
                        </a:xfrm>
                      </wpg:grpSpPr>
                      <wpg:grpSp>
                        <wpg:cNvPr id="394" name="Group 394"/>
                        <wpg:cNvGrpSpPr/>
                        <wpg:grpSpPr>
                          <a:xfrm>
                            <a:off x="0" y="-124437"/>
                            <a:ext cx="6609080" cy="3480411"/>
                            <a:chOff x="0" y="-124450"/>
                            <a:chExt cx="4092575" cy="3480778"/>
                          </a:xfrm>
                        </wpg:grpSpPr>
                        <wpg:grpSp>
                          <wpg:cNvPr id="395" name="Group 395"/>
                          <wpg:cNvGrpSpPr/>
                          <wpg:grpSpPr>
                            <a:xfrm>
                              <a:off x="0" y="0"/>
                              <a:ext cx="214708" cy="502285"/>
                              <a:chOff x="0" y="0"/>
                              <a:chExt cx="669925" cy="2308225"/>
                            </a:xfrm>
                          </wpg:grpSpPr>
                          <wps:wsp>
                            <wps:cNvPr id="396" name="Freeform 396"/>
                            <wps:cNvSpPr>
                              <a:spLocks/>
                            </wps:cNvSpPr>
                            <wps:spPr bwMode="auto">
                              <a:xfrm>
                                <a:off x="0" y="0"/>
                                <a:ext cx="669925" cy="2308225"/>
                              </a:xfrm>
                              <a:custGeom>
                                <a:avLst/>
                                <a:gdLst>
                                  <a:gd name="T0" fmla="*/ 14 w 422"/>
                                  <a:gd name="T1" fmla="*/ 242 h 1454"/>
                                  <a:gd name="T2" fmla="*/ 76 w 422"/>
                                  <a:gd name="T3" fmla="*/ 222 h 1454"/>
                                  <a:gd name="T4" fmla="*/ 138 w 422"/>
                                  <a:gd name="T5" fmla="*/ 190 h 1454"/>
                                  <a:gd name="T6" fmla="*/ 130 w 422"/>
                                  <a:gd name="T7" fmla="*/ 138 h 1454"/>
                                  <a:gd name="T8" fmla="*/ 116 w 422"/>
                                  <a:gd name="T9" fmla="*/ 88 h 1454"/>
                                  <a:gd name="T10" fmla="*/ 130 w 422"/>
                                  <a:gd name="T11" fmla="*/ 28 h 1454"/>
                                  <a:gd name="T12" fmla="*/ 178 w 422"/>
                                  <a:gd name="T13" fmla="*/ 0 h 1454"/>
                                  <a:gd name="T14" fmla="*/ 244 w 422"/>
                                  <a:gd name="T15" fmla="*/ 34 h 1454"/>
                                  <a:gd name="T16" fmla="*/ 250 w 422"/>
                                  <a:gd name="T17" fmla="*/ 86 h 1454"/>
                                  <a:gd name="T18" fmla="*/ 258 w 422"/>
                                  <a:gd name="T19" fmla="*/ 104 h 1454"/>
                                  <a:gd name="T20" fmla="*/ 250 w 422"/>
                                  <a:gd name="T21" fmla="*/ 138 h 1454"/>
                                  <a:gd name="T22" fmla="*/ 240 w 422"/>
                                  <a:gd name="T23" fmla="*/ 142 h 1454"/>
                                  <a:gd name="T24" fmla="*/ 236 w 422"/>
                                  <a:gd name="T25" fmla="*/ 224 h 1454"/>
                                  <a:gd name="T26" fmla="*/ 310 w 422"/>
                                  <a:gd name="T27" fmla="*/ 274 h 1454"/>
                                  <a:gd name="T28" fmla="*/ 342 w 422"/>
                                  <a:gd name="T29" fmla="*/ 308 h 1454"/>
                                  <a:gd name="T30" fmla="*/ 360 w 422"/>
                                  <a:gd name="T31" fmla="*/ 406 h 1454"/>
                                  <a:gd name="T32" fmla="*/ 412 w 422"/>
                                  <a:gd name="T33" fmla="*/ 656 h 1454"/>
                                  <a:gd name="T34" fmla="*/ 412 w 422"/>
                                  <a:gd name="T35" fmla="*/ 682 h 1454"/>
                                  <a:gd name="T36" fmla="*/ 410 w 422"/>
                                  <a:gd name="T37" fmla="*/ 714 h 1454"/>
                                  <a:gd name="T38" fmla="*/ 398 w 422"/>
                                  <a:gd name="T39" fmla="*/ 746 h 1454"/>
                                  <a:gd name="T40" fmla="*/ 362 w 422"/>
                                  <a:gd name="T41" fmla="*/ 760 h 1454"/>
                                  <a:gd name="T42" fmla="*/ 350 w 422"/>
                                  <a:gd name="T43" fmla="*/ 748 h 1454"/>
                                  <a:gd name="T44" fmla="*/ 380 w 422"/>
                                  <a:gd name="T45" fmla="*/ 740 h 1454"/>
                                  <a:gd name="T46" fmla="*/ 382 w 422"/>
                                  <a:gd name="T47" fmla="*/ 716 h 1454"/>
                                  <a:gd name="T48" fmla="*/ 372 w 422"/>
                                  <a:gd name="T49" fmla="*/ 734 h 1454"/>
                                  <a:gd name="T50" fmla="*/ 360 w 422"/>
                                  <a:gd name="T51" fmla="*/ 740 h 1454"/>
                                  <a:gd name="T52" fmla="*/ 358 w 422"/>
                                  <a:gd name="T53" fmla="*/ 692 h 1454"/>
                                  <a:gd name="T54" fmla="*/ 354 w 422"/>
                                  <a:gd name="T55" fmla="*/ 678 h 1454"/>
                                  <a:gd name="T56" fmla="*/ 338 w 422"/>
                                  <a:gd name="T57" fmla="*/ 630 h 1454"/>
                                  <a:gd name="T58" fmla="*/ 324 w 422"/>
                                  <a:gd name="T59" fmla="*/ 618 h 1454"/>
                                  <a:gd name="T60" fmla="*/ 324 w 422"/>
                                  <a:gd name="T61" fmla="*/ 728 h 1454"/>
                                  <a:gd name="T62" fmla="*/ 308 w 422"/>
                                  <a:gd name="T63" fmla="*/ 748 h 1454"/>
                                  <a:gd name="T64" fmla="*/ 304 w 422"/>
                                  <a:gd name="T65" fmla="*/ 786 h 1454"/>
                                  <a:gd name="T66" fmla="*/ 274 w 422"/>
                                  <a:gd name="T67" fmla="*/ 1068 h 1454"/>
                                  <a:gd name="T68" fmla="*/ 244 w 422"/>
                                  <a:gd name="T69" fmla="*/ 1196 h 1454"/>
                                  <a:gd name="T70" fmla="*/ 240 w 422"/>
                                  <a:gd name="T71" fmla="*/ 1238 h 1454"/>
                                  <a:gd name="T72" fmla="*/ 238 w 422"/>
                                  <a:gd name="T73" fmla="*/ 1264 h 1454"/>
                                  <a:gd name="T74" fmla="*/ 260 w 422"/>
                                  <a:gd name="T75" fmla="*/ 1286 h 1454"/>
                                  <a:gd name="T76" fmla="*/ 324 w 422"/>
                                  <a:gd name="T77" fmla="*/ 1296 h 1454"/>
                                  <a:gd name="T78" fmla="*/ 332 w 422"/>
                                  <a:gd name="T79" fmla="*/ 1322 h 1454"/>
                                  <a:gd name="T80" fmla="*/ 220 w 422"/>
                                  <a:gd name="T81" fmla="*/ 1328 h 1454"/>
                                  <a:gd name="T82" fmla="*/ 184 w 422"/>
                                  <a:gd name="T83" fmla="*/ 1334 h 1454"/>
                                  <a:gd name="T84" fmla="*/ 194 w 422"/>
                                  <a:gd name="T85" fmla="*/ 1382 h 1454"/>
                                  <a:gd name="T86" fmla="*/ 222 w 422"/>
                                  <a:gd name="T87" fmla="*/ 1448 h 1454"/>
                                  <a:gd name="T88" fmla="*/ 158 w 422"/>
                                  <a:gd name="T89" fmla="*/ 1450 h 1454"/>
                                  <a:gd name="T90" fmla="*/ 98 w 422"/>
                                  <a:gd name="T91" fmla="*/ 1412 h 1454"/>
                                  <a:gd name="T92" fmla="*/ 80 w 422"/>
                                  <a:gd name="T93" fmla="*/ 1370 h 1454"/>
                                  <a:gd name="T94" fmla="*/ 74 w 422"/>
                                  <a:gd name="T95" fmla="*/ 1344 h 1454"/>
                                  <a:gd name="T96" fmla="*/ 82 w 422"/>
                                  <a:gd name="T97" fmla="*/ 1302 h 1454"/>
                                  <a:gd name="T98" fmla="*/ 84 w 422"/>
                                  <a:gd name="T99" fmla="*/ 1278 h 1454"/>
                                  <a:gd name="T100" fmla="*/ 84 w 422"/>
                                  <a:gd name="T101" fmla="*/ 1250 h 1454"/>
                                  <a:gd name="T102" fmla="*/ 68 w 422"/>
                                  <a:gd name="T103" fmla="*/ 1180 h 1454"/>
                                  <a:gd name="T104" fmla="*/ 60 w 422"/>
                                  <a:gd name="T105" fmla="*/ 930 h 1454"/>
                                  <a:gd name="T106" fmla="*/ 58 w 422"/>
                                  <a:gd name="T107" fmla="*/ 726 h 1454"/>
                                  <a:gd name="T108" fmla="*/ 46 w 422"/>
                                  <a:gd name="T109" fmla="*/ 616 h 1454"/>
                                  <a:gd name="T110" fmla="*/ 8 w 422"/>
                                  <a:gd name="T111" fmla="*/ 492 h 14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22" h="1454">
                                    <a:moveTo>
                                      <a:pt x="2" y="310"/>
                                    </a:moveTo>
                                    <a:lnTo>
                                      <a:pt x="2" y="310"/>
                                    </a:lnTo>
                                    <a:lnTo>
                                      <a:pt x="4" y="280"/>
                                    </a:lnTo>
                                    <a:lnTo>
                                      <a:pt x="6" y="266"/>
                                    </a:lnTo>
                                    <a:lnTo>
                                      <a:pt x="8" y="254"/>
                                    </a:lnTo>
                                    <a:lnTo>
                                      <a:pt x="14" y="242"/>
                                    </a:lnTo>
                                    <a:lnTo>
                                      <a:pt x="20" y="232"/>
                                    </a:lnTo>
                                    <a:lnTo>
                                      <a:pt x="28" y="226"/>
                                    </a:lnTo>
                                    <a:lnTo>
                                      <a:pt x="36" y="222"/>
                                    </a:lnTo>
                                    <a:lnTo>
                                      <a:pt x="36" y="222"/>
                                    </a:lnTo>
                                    <a:lnTo>
                                      <a:pt x="54" y="222"/>
                                    </a:lnTo>
                                    <a:lnTo>
                                      <a:pt x="76" y="222"/>
                                    </a:lnTo>
                                    <a:lnTo>
                                      <a:pt x="98" y="220"/>
                                    </a:lnTo>
                                    <a:lnTo>
                                      <a:pt x="108" y="216"/>
                                    </a:lnTo>
                                    <a:lnTo>
                                      <a:pt x="116" y="212"/>
                                    </a:lnTo>
                                    <a:lnTo>
                                      <a:pt x="116" y="212"/>
                                    </a:lnTo>
                                    <a:lnTo>
                                      <a:pt x="132" y="196"/>
                                    </a:lnTo>
                                    <a:lnTo>
                                      <a:pt x="138" y="190"/>
                                    </a:lnTo>
                                    <a:lnTo>
                                      <a:pt x="142" y="182"/>
                                    </a:lnTo>
                                    <a:lnTo>
                                      <a:pt x="142" y="174"/>
                                    </a:lnTo>
                                    <a:lnTo>
                                      <a:pt x="140" y="164"/>
                                    </a:lnTo>
                                    <a:lnTo>
                                      <a:pt x="136" y="152"/>
                                    </a:lnTo>
                                    <a:lnTo>
                                      <a:pt x="130" y="138"/>
                                    </a:lnTo>
                                    <a:lnTo>
                                      <a:pt x="130" y="138"/>
                                    </a:lnTo>
                                    <a:lnTo>
                                      <a:pt x="126" y="130"/>
                                    </a:lnTo>
                                    <a:lnTo>
                                      <a:pt x="122" y="126"/>
                                    </a:lnTo>
                                    <a:lnTo>
                                      <a:pt x="120" y="120"/>
                                    </a:lnTo>
                                    <a:lnTo>
                                      <a:pt x="120" y="120"/>
                                    </a:lnTo>
                                    <a:lnTo>
                                      <a:pt x="118" y="104"/>
                                    </a:lnTo>
                                    <a:lnTo>
                                      <a:pt x="116" y="88"/>
                                    </a:lnTo>
                                    <a:lnTo>
                                      <a:pt x="118" y="72"/>
                                    </a:lnTo>
                                    <a:lnTo>
                                      <a:pt x="120" y="58"/>
                                    </a:lnTo>
                                    <a:lnTo>
                                      <a:pt x="120" y="58"/>
                                    </a:lnTo>
                                    <a:lnTo>
                                      <a:pt x="122" y="48"/>
                                    </a:lnTo>
                                    <a:lnTo>
                                      <a:pt x="126" y="38"/>
                                    </a:lnTo>
                                    <a:lnTo>
                                      <a:pt x="130" y="28"/>
                                    </a:lnTo>
                                    <a:lnTo>
                                      <a:pt x="138" y="20"/>
                                    </a:lnTo>
                                    <a:lnTo>
                                      <a:pt x="146" y="12"/>
                                    </a:lnTo>
                                    <a:lnTo>
                                      <a:pt x="156" y="4"/>
                                    </a:lnTo>
                                    <a:lnTo>
                                      <a:pt x="166" y="0"/>
                                    </a:lnTo>
                                    <a:lnTo>
                                      <a:pt x="178" y="0"/>
                                    </a:lnTo>
                                    <a:lnTo>
                                      <a:pt x="178" y="0"/>
                                    </a:lnTo>
                                    <a:lnTo>
                                      <a:pt x="200" y="2"/>
                                    </a:lnTo>
                                    <a:lnTo>
                                      <a:pt x="216" y="8"/>
                                    </a:lnTo>
                                    <a:lnTo>
                                      <a:pt x="226" y="14"/>
                                    </a:lnTo>
                                    <a:lnTo>
                                      <a:pt x="236" y="20"/>
                                    </a:lnTo>
                                    <a:lnTo>
                                      <a:pt x="240" y="28"/>
                                    </a:lnTo>
                                    <a:lnTo>
                                      <a:pt x="244" y="34"/>
                                    </a:lnTo>
                                    <a:lnTo>
                                      <a:pt x="248" y="42"/>
                                    </a:lnTo>
                                    <a:lnTo>
                                      <a:pt x="248" y="42"/>
                                    </a:lnTo>
                                    <a:lnTo>
                                      <a:pt x="250" y="52"/>
                                    </a:lnTo>
                                    <a:lnTo>
                                      <a:pt x="250" y="64"/>
                                    </a:lnTo>
                                    <a:lnTo>
                                      <a:pt x="250" y="78"/>
                                    </a:lnTo>
                                    <a:lnTo>
                                      <a:pt x="250" y="86"/>
                                    </a:lnTo>
                                    <a:lnTo>
                                      <a:pt x="250" y="86"/>
                                    </a:lnTo>
                                    <a:lnTo>
                                      <a:pt x="252" y="94"/>
                                    </a:lnTo>
                                    <a:lnTo>
                                      <a:pt x="254" y="96"/>
                                    </a:lnTo>
                                    <a:lnTo>
                                      <a:pt x="256" y="100"/>
                                    </a:lnTo>
                                    <a:lnTo>
                                      <a:pt x="258" y="104"/>
                                    </a:lnTo>
                                    <a:lnTo>
                                      <a:pt x="258" y="104"/>
                                    </a:lnTo>
                                    <a:lnTo>
                                      <a:pt x="256" y="110"/>
                                    </a:lnTo>
                                    <a:lnTo>
                                      <a:pt x="254" y="118"/>
                                    </a:lnTo>
                                    <a:lnTo>
                                      <a:pt x="252" y="126"/>
                                    </a:lnTo>
                                    <a:lnTo>
                                      <a:pt x="252" y="134"/>
                                    </a:lnTo>
                                    <a:lnTo>
                                      <a:pt x="252" y="134"/>
                                    </a:lnTo>
                                    <a:lnTo>
                                      <a:pt x="250" y="138"/>
                                    </a:lnTo>
                                    <a:lnTo>
                                      <a:pt x="250" y="140"/>
                                    </a:lnTo>
                                    <a:lnTo>
                                      <a:pt x="246" y="140"/>
                                    </a:lnTo>
                                    <a:lnTo>
                                      <a:pt x="242" y="140"/>
                                    </a:lnTo>
                                    <a:lnTo>
                                      <a:pt x="240" y="140"/>
                                    </a:lnTo>
                                    <a:lnTo>
                                      <a:pt x="240" y="142"/>
                                    </a:lnTo>
                                    <a:lnTo>
                                      <a:pt x="240" y="142"/>
                                    </a:lnTo>
                                    <a:lnTo>
                                      <a:pt x="232" y="168"/>
                                    </a:lnTo>
                                    <a:lnTo>
                                      <a:pt x="228" y="194"/>
                                    </a:lnTo>
                                    <a:lnTo>
                                      <a:pt x="228" y="194"/>
                                    </a:lnTo>
                                    <a:lnTo>
                                      <a:pt x="228" y="208"/>
                                    </a:lnTo>
                                    <a:lnTo>
                                      <a:pt x="232" y="216"/>
                                    </a:lnTo>
                                    <a:lnTo>
                                      <a:pt x="236" y="224"/>
                                    </a:lnTo>
                                    <a:lnTo>
                                      <a:pt x="248" y="238"/>
                                    </a:lnTo>
                                    <a:lnTo>
                                      <a:pt x="266" y="254"/>
                                    </a:lnTo>
                                    <a:lnTo>
                                      <a:pt x="266" y="254"/>
                                    </a:lnTo>
                                    <a:lnTo>
                                      <a:pt x="274" y="260"/>
                                    </a:lnTo>
                                    <a:lnTo>
                                      <a:pt x="284" y="264"/>
                                    </a:lnTo>
                                    <a:lnTo>
                                      <a:pt x="310" y="274"/>
                                    </a:lnTo>
                                    <a:lnTo>
                                      <a:pt x="322" y="280"/>
                                    </a:lnTo>
                                    <a:lnTo>
                                      <a:pt x="332" y="288"/>
                                    </a:lnTo>
                                    <a:lnTo>
                                      <a:pt x="340" y="296"/>
                                    </a:lnTo>
                                    <a:lnTo>
                                      <a:pt x="342" y="302"/>
                                    </a:lnTo>
                                    <a:lnTo>
                                      <a:pt x="342" y="308"/>
                                    </a:lnTo>
                                    <a:lnTo>
                                      <a:pt x="342" y="308"/>
                                    </a:lnTo>
                                    <a:lnTo>
                                      <a:pt x="344" y="320"/>
                                    </a:lnTo>
                                    <a:lnTo>
                                      <a:pt x="346" y="332"/>
                                    </a:lnTo>
                                    <a:lnTo>
                                      <a:pt x="350" y="356"/>
                                    </a:lnTo>
                                    <a:lnTo>
                                      <a:pt x="356" y="380"/>
                                    </a:lnTo>
                                    <a:lnTo>
                                      <a:pt x="360" y="406"/>
                                    </a:lnTo>
                                    <a:lnTo>
                                      <a:pt x="360" y="406"/>
                                    </a:lnTo>
                                    <a:lnTo>
                                      <a:pt x="366" y="448"/>
                                    </a:lnTo>
                                    <a:lnTo>
                                      <a:pt x="380" y="528"/>
                                    </a:lnTo>
                                    <a:lnTo>
                                      <a:pt x="398" y="610"/>
                                    </a:lnTo>
                                    <a:lnTo>
                                      <a:pt x="406" y="638"/>
                                    </a:lnTo>
                                    <a:lnTo>
                                      <a:pt x="412" y="656"/>
                                    </a:lnTo>
                                    <a:lnTo>
                                      <a:pt x="412" y="656"/>
                                    </a:lnTo>
                                    <a:lnTo>
                                      <a:pt x="420" y="672"/>
                                    </a:lnTo>
                                    <a:lnTo>
                                      <a:pt x="422" y="678"/>
                                    </a:lnTo>
                                    <a:lnTo>
                                      <a:pt x="420" y="680"/>
                                    </a:lnTo>
                                    <a:lnTo>
                                      <a:pt x="416" y="682"/>
                                    </a:lnTo>
                                    <a:lnTo>
                                      <a:pt x="416" y="682"/>
                                    </a:lnTo>
                                    <a:lnTo>
                                      <a:pt x="412" y="682"/>
                                    </a:lnTo>
                                    <a:lnTo>
                                      <a:pt x="410" y="684"/>
                                    </a:lnTo>
                                    <a:lnTo>
                                      <a:pt x="408" y="688"/>
                                    </a:lnTo>
                                    <a:lnTo>
                                      <a:pt x="408" y="688"/>
                                    </a:lnTo>
                                    <a:lnTo>
                                      <a:pt x="408" y="692"/>
                                    </a:lnTo>
                                    <a:lnTo>
                                      <a:pt x="408" y="692"/>
                                    </a:lnTo>
                                    <a:lnTo>
                                      <a:pt x="410" y="714"/>
                                    </a:lnTo>
                                    <a:lnTo>
                                      <a:pt x="410" y="714"/>
                                    </a:lnTo>
                                    <a:lnTo>
                                      <a:pt x="408" y="726"/>
                                    </a:lnTo>
                                    <a:lnTo>
                                      <a:pt x="406" y="734"/>
                                    </a:lnTo>
                                    <a:lnTo>
                                      <a:pt x="406" y="734"/>
                                    </a:lnTo>
                                    <a:lnTo>
                                      <a:pt x="400" y="740"/>
                                    </a:lnTo>
                                    <a:lnTo>
                                      <a:pt x="398" y="746"/>
                                    </a:lnTo>
                                    <a:lnTo>
                                      <a:pt x="398" y="746"/>
                                    </a:lnTo>
                                    <a:lnTo>
                                      <a:pt x="394" y="750"/>
                                    </a:lnTo>
                                    <a:lnTo>
                                      <a:pt x="390" y="754"/>
                                    </a:lnTo>
                                    <a:lnTo>
                                      <a:pt x="378" y="758"/>
                                    </a:lnTo>
                                    <a:lnTo>
                                      <a:pt x="362" y="760"/>
                                    </a:lnTo>
                                    <a:lnTo>
                                      <a:pt x="362" y="760"/>
                                    </a:lnTo>
                                    <a:lnTo>
                                      <a:pt x="354" y="760"/>
                                    </a:lnTo>
                                    <a:lnTo>
                                      <a:pt x="352" y="758"/>
                                    </a:lnTo>
                                    <a:lnTo>
                                      <a:pt x="348" y="756"/>
                                    </a:lnTo>
                                    <a:lnTo>
                                      <a:pt x="348" y="756"/>
                                    </a:lnTo>
                                    <a:lnTo>
                                      <a:pt x="348" y="752"/>
                                    </a:lnTo>
                                    <a:lnTo>
                                      <a:pt x="350" y="748"/>
                                    </a:lnTo>
                                    <a:lnTo>
                                      <a:pt x="362" y="746"/>
                                    </a:lnTo>
                                    <a:lnTo>
                                      <a:pt x="362" y="746"/>
                                    </a:lnTo>
                                    <a:lnTo>
                                      <a:pt x="370" y="746"/>
                                    </a:lnTo>
                                    <a:lnTo>
                                      <a:pt x="376" y="742"/>
                                    </a:lnTo>
                                    <a:lnTo>
                                      <a:pt x="376" y="742"/>
                                    </a:lnTo>
                                    <a:lnTo>
                                      <a:pt x="380" y="740"/>
                                    </a:lnTo>
                                    <a:lnTo>
                                      <a:pt x="382" y="738"/>
                                    </a:lnTo>
                                    <a:lnTo>
                                      <a:pt x="382" y="732"/>
                                    </a:lnTo>
                                    <a:lnTo>
                                      <a:pt x="382" y="732"/>
                                    </a:lnTo>
                                    <a:lnTo>
                                      <a:pt x="384" y="720"/>
                                    </a:lnTo>
                                    <a:lnTo>
                                      <a:pt x="384" y="720"/>
                                    </a:lnTo>
                                    <a:lnTo>
                                      <a:pt x="382" y="716"/>
                                    </a:lnTo>
                                    <a:lnTo>
                                      <a:pt x="380" y="714"/>
                                    </a:lnTo>
                                    <a:lnTo>
                                      <a:pt x="376" y="714"/>
                                    </a:lnTo>
                                    <a:lnTo>
                                      <a:pt x="372" y="716"/>
                                    </a:lnTo>
                                    <a:lnTo>
                                      <a:pt x="372" y="716"/>
                                    </a:lnTo>
                                    <a:lnTo>
                                      <a:pt x="372" y="726"/>
                                    </a:lnTo>
                                    <a:lnTo>
                                      <a:pt x="372" y="734"/>
                                    </a:lnTo>
                                    <a:lnTo>
                                      <a:pt x="372" y="734"/>
                                    </a:lnTo>
                                    <a:lnTo>
                                      <a:pt x="372" y="738"/>
                                    </a:lnTo>
                                    <a:lnTo>
                                      <a:pt x="370" y="740"/>
                                    </a:lnTo>
                                    <a:lnTo>
                                      <a:pt x="368" y="742"/>
                                    </a:lnTo>
                                    <a:lnTo>
                                      <a:pt x="364" y="742"/>
                                    </a:lnTo>
                                    <a:lnTo>
                                      <a:pt x="360" y="740"/>
                                    </a:lnTo>
                                    <a:lnTo>
                                      <a:pt x="358" y="736"/>
                                    </a:lnTo>
                                    <a:lnTo>
                                      <a:pt x="358" y="736"/>
                                    </a:lnTo>
                                    <a:lnTo>
                                      <a:pt x="358" y="710"/>
                                    </a:lnTo>
                                    <a:lnTo>
                                      <a:pt x="358" y="710"/>
                                    </a:lnTo>
                                    <a:lnTo>
                                      <a:pt x="356" y="700"/>
                                    </a:lnTo>
                                    <a:lnTo>
                                      <a:pt x="358" y="692"/>
                                    </a:lnTo>
                                    <a:lnTo>
                                      <a:pt x="358" y="684"/>
                                    </a:lnTo>
                                    <a:lnTo>
                                      <a:pt x="358" y="684"/>
                                    </a:lnTo>
                                    <a:lnTo>
                                      <a:pt x="360" y="682"/>
                                    </a:lnTo>
                                    <a:lnTo>
                                      <a:pt x="360" y="682"/>
                                    </a:lnTo>
                                    <a:lnTo>
                                      <a:pt x="358" y="680"/>
                                    </a:lnTo>
                                    <a:lnTo>
                                      <a:pt x="354" y="678"/>
                                    </a:lnTo>
                                    <a:lnTo>
                                      <a:pt x="352" y="676"/>
                                    </a:lnTo>
                                    <a:lnTo>
                                      <a:pt x="348" y="672"/>
                                    </a:lnTo>
                                    <a:lnTo>
                                      <a:pt x="348" y="672"/>
                                    </a:lnTo>
                                    <a:lnTo>
                                      <a:pt x="344" y="660"/>
                                    </a:lnTo>
                                    <a:lnTo>
                                      <a:pt x="340" y="640"/>
                                    </a:lnTo>
                                    <a:lnTo>
                                      <a:pt x="338" y="630"/>
                                    </a:lnTo>
                                    <a:lnTo>
                                      <a:pt x="334" y="622"/>
                                    </a:lnTo>
                                    <a:lnTo>
                                      <a:pt x="330" y="618"/>
                                    </a:lnTo>
                                    <a:lnTo>
                                      <a:pt x="328" y="616"/>
                                    </a:lnTo>
                                    <a:lnTo>
                                      <a:pt x="324" y="616"/>
                                    </a:lnTo>
                                    <a:lnTo>
                                      <a:pt x="324" y="616"/>
                                    </a:lnTo>
                                    <a:lnTo>
                                      <a:pt x="324" y="618"/>
                                    </a:lnTo>
                                    <a:lnTo>
                                      <a:pt x="322" y="626"/>
                                    </a:lnTo>
                                    <a:lnTo>
                                      <a:pt x="322" y="646"/>
                                    </a:lnTo>
                                    <a:lnTo>
                                      <a:pt x="322" y="672"/>
                                    </a:lnTo>
                                    <a:lnTo>
                                      <a:pt x="322" y="692"/>
                                    </a:lnTo>
                                    <a:lnTo>
                                      <a:pt x="322" y="692"/>
                                    </a:lnTo>
                                    <a:lnTo>
                                      <a:pt x="324" y="728"/>
                                    </a:lnTo>
                                    <a:lnTo>
                                      <a:pt x="324" y="736"/>
                                    </a:lnTo>
                                    <a:lnTo>
                                      <a:pt x="322" y="744"/>
                                    </a:lnTo>
                                    <a:lnTo>
                                      <a:pt x="318" y="746"/>
                                    </a:lnTo>
                                    <a:lnTo>
                                      <a:pt x="314" y="748"/>
                                    </a:lnTo>
                                    <a:lnTo>
                                      <a:pt x="314" y="748"/>
                                    </a:lnTo>
                                    <a:lnTo>
                                      <a:pt x="308" y="748"/>
                                    </a:lnTo>
                                    <a:lnTo>
                                      <a:pt x="304" y="752"/>
                                    </a:lnTo>
                                    <a:lnTo>
                                      <a:pt x="302" y="758"/>
                                    </a:lnTo>
                                    <a:lnTo>
                                      <a:pt x="300" y="764"/>
                                    </a:lnTo>
                                    <a:lnTo>
                                      <a:pt x="302" y="778"/>
                                    </a:lnTo>
                                    <a:lnTo>
                                      <a:pt x="304" y="786"/>
                                    </a:lnTo>
                                    <a:lnTo>
                                      <a:pt x="304" y="786"/>
                                    </a:lnTo>
                                    <a:lnTo>
                                      <a:pt x="302" y="804"/>
                                    </a:lnTo>
                                    <a:lnTo>
                                      <a:pt x="300" y="830"/>
                                    </a:lnTo>
                                    <a:lnTo>
                                      <a:pt x="292" y="904"/>
                                    </a:lnTo>
                                    <a:lnTo>
                                      <a:pt x="276" y="1026"/>
                                    </a:lnTo>
                                    <a:lnTo>
                                      <a:pt x="276" y="1026"/>
                                    </a:lnTo>
                                    <a:lnTo>
                                      <a:pt x="274" y="1068"/>
                                    </a:lnTo>
                                    <a:lnTo>
                                      <a:pt x="270" y="1102"/>
                                    </a:lnTo>
                                    <a:lnTo>
                                      <a:pt x="266" y="1130"/>
                                    </a:lnTo>
                                    <a:lnTo>
                                      <a:pt x="262" y="1152"/>
                                    </a:lnTo>
                                    <a:lnTo>
                                      <a:pt x="256" y="1168"/>
                                    </a:lnTo>
                                    <a:lnTo>
                                      <a:pt x="252" y="1180"/>
                                    </a:lnTo>
                                    <a:lnTo>
                                      <a:pt x="244" y="1196"/>
                                    </a:lnTo>
                                    <a:lnTo>
                                      <a:pt x="244" y="1196"/>
                                    </a:lnTo>
                                    <a:lnTo>
                                      <a:pt x="236" y="1210"/>
                                    </a:lnTo>
                                    <a:lnTo>
                                      <a:pt x="232" y="1218"/>
                                    </a:lnTo>
                                    <a:lnTo>
                                      <a:pt x="232" y="1224"/>
                                    </a:lnTo>
                                    <a:lnTo>
                                      <a:pt x="232" y="1224"/>
                                    </a:lnTo>
                                    <a:lnTo>
                                      <a:pt x="240" y="1238"/>
                                    </a:lnTo>
                                    <a:lnTo>
                                      <a:pt x="244" y="1246"/>
                                    </a:lnTo>
                                    <a:lnTo>
                                      <a:pt x="244" y="1250"/>
                                    </a:lnTo>
                                    <a:lnTo>
                                      <a:pt x="244" y="1252"/>
                                    </a:lnTo>
                                    <a:lnTo>
                                      <a:pt x="244" y="1252"/>
                                    </a:lnTo>
                                    <a:lnTo>
                                      <a:pt x="240" y="1258"/>
                                    </a:lnTo>
                                    <a:lnTo>
                                      <a:pt x="238" y="1264"/>
                                    </a:lnTo>
                                    <a:lnTo>
                                      <a:pt x="240" y="1268"/>
                                    </a:lnTo>
                                    <a:lnTo>
                                      <a:pt x="242" y="1272"/>
                                    </a:lnTo>
                                    <a:lnTo>
                                      <a:pt x="252" y="1278"/>
                                    </a:lnTo>
                                    <a:lnTo>
                                      <a:pt x="256" y="1282"/>
                                    </a:lnTo>
                                    <a:lnTo>
                                      <a:pt x="260" y="1286"/>
                                    </a:lnTo>
                                    <a:lnTo>
                                      <a:pt x="260" y="1286"/>
                                    </a:lnTo>
                                    <a:lnTo>
                                      <a:pt x="262" y="1286"/>
                                    </a:lnTo>
                                    <a:lnTo>
                                      <a:pt x="264" y="1288"/>
                                    </a:lnTo>
                                    <a:lnTo>
                                      <a:pt x="274" y="1288"/>
                                    </a:lnTo>
                                    <a:lnTo>
                                      <a:pt x="300" y="1290"/>
                                    </a:lnTo>
                                    <a:lnTo>
                                      <a:pt x="312" y="1292"/>
                                    </a:lnTo>
                                    <a:lnTo>
                                      <a:pt x="324" y="1296"/>
                                    </a:lnTo>
                                    <a:lnTo>
                                      <a:pt x="328" y="1300"/>
                                    </a:lnTo>
                                    <a:lnTo>
                                      <a:pt x="332" y="1304"/>
                                    </a:lnTo>
                                    <a:lnTo>
                                      <a:pt x="334" y="1310"/>
                                    </a:lnTo>
                                    <a:lnTo>
                                      <a:pt x="334" y="1318"/>
                                    </a:lnTo>
                                    <a:lnTo>
                                      <a:pt x="334" y="1318"/>
                                    </a:lnTo>
                                    <a:lnTo>
                                      <a:pt x="332" y="1322"/>
                                    </a:lnTo>
                                    <a:lnTo>
                                      <a:pt x="330" y="1324"/>
                                    </a:lnTo>
                                    <a:lnTo>
                                      <a:pt x="320" y="1328"/>
                                    </a:lnTo>
                                    <a:lnTo>
                                      <a:pt x="308" y="1332"/>
                                    </a:lnTo>
                                    <a:lnTo>
                                      <a:pt x="292" y="1332"/>
                                    </a:lnTo>
                                    <a:lnTo>
                                      <a:pt x="258" y="1330"/>
                                    </a:lnTo>
                                    <a:lnTo>
                                      <a:pt x="220" y="1328"/>
                                    </a:lnTo>
                                    <a:lnTo>
                                      <a:pt x="220" y="1328"/>
                                    </a:lnTo>
                                    <a:lnTo>
                                      <a:pt x="204" y="1324"/>
                                    </a:lnTo>
                                    <a:lnTo>
                                      <a:pt x="192" y="1324"/>
                                    </a:lnTo>
                                    <a:lnTo>
                                      <a:pt x="188" y="1324"/>
                                    </a:lnTo>
                                    <a:lnTo>
                                      <a:pt x="186" y="1326"/>
                                    </a:lnTo>
                                    <a:lnTo>
                                      <a:pt x="184" y="1334"/>
                                    </a:lnTo>
                                    <a:lnTo>
                                      <a:pt x="184" y="1334"/>
                                    </a:lnTo>
                                    <a:lnTo>
                                      <a:pt x="182" y="1350"/>
                                    </a:lnTo>
                                    <a:lnTo>
                                      <a:pt x="184" y="1360"/>
                                    </a:lnTo>
                                    <a:lnTo>
                                      <a:pt x="186" y="1370"/>
                                    </a:lnTo>
                                    <a:lnTo>
                                      <a:pt x="186" y="1370"/>
                                    </a:lnTo>
                                    <a:lnTo>
                                      <a:pt x="194" y="1382"/>
                                    </a:lnTo>
                                    <a:lnTo>
                                      <a:pt x="202" y="1394"/>
                                    </a:lnTo>
                                    <a:lnTo>
                                      <a:pt x="216" y="1414"/>
                                    </a:lnTo>
                                    <a:lnTo>
                                      <a:pt x="222" y="1424"/>
                                    </a:lnTo>
                                    <a:lnTo>
                                      <a:pt x="226" y="1432"/>
                                    </a:lnTo>
                                    <a:lnTo>
                                      <a:pt x="226" y="1440"/>
                                    </a:lnTo>
                                    <a:lnTo>
                                      <a:pt x="222" y="1448"/>
                                    </a:lnTo>
                                    <a:lnTo>
                                      <a:pt x="222" y="1448"/>
                                    </a:lnTo>
                                    <a:lnTo>
                                      <a:pt x="216" y="1450"/>
                                    </a:lnTo>
                                    <a:lnTo>
                                      <a:pt x="206" y="1452"/>
                                    </a:lnTo>
                                    <a:lnTo>
                                      <a:pt x="192" y="1454"/>
                                    </a:lnTo>
                                    <a:lnTo>
                                      <a:pt x="176" y="1452"/>
                                    </a:lnTo>
                                    <a:lnTo>
                                      <a:pt x="158" y="1450"/>
                                    </a:lnTo>
                                    <a:lnTo>
                                      <a:pt x="142" y="1446"/>
                                    </a:lnTo>
                                    <a:lnTo>
                                      <a:pt x="126" y="1440"/>
                                    </a:lnTo>
                                    <a:lnTo>
                                      <a:pt x="114" y="1432"/>
                                    </a:lnTo>
                                    <a:lnTo>
                                      <a:pt x="114" y="1432"/>
                                    </a:lnTo>
                                    <a:lnTo>
                                      <a:pt x="104" y="1422"/>
                                    </a:lnTo>
                                    <a:lnTo>
                                      <a:pt x="98" y="1412"/>
                                    </a:lnTo>
                                    <a:lnTo>
                                      <a:pt x="94" y="1404"/>
                                    </a:lnTo>
                                    <a:lnTo>
                                      <a:pt x="92" y="1394"/>
                                    </a:lnTo>
                                    <a:lnTo>
                                      <a:pt x="90" y="1380"/>
                                    </a:lnTo>
                                    <a:lnTo>
                                      <a:pt x="86" y="1374"/>
                                    </a:lnTo>
                                    <a:lnTo>
                                      <a:pt x="80" y="1370"/>
                                    </a:lnTo>
                                    <a:lnTo>
                                      <a:pt x="80" y="1370"/>
                                    </a:lnTo>
                                    <a:lnTo>
                                      <a:pt x="76" y="1366"/>
                                    </a:lnTo>
                                    <a:lnTo>
                                      <a:pt x="74" y="1364"/>
                                    </a:lnTo>
                                    <a:lnTo>
                                      <a:pt x="72" y="1356"/>
                                    </a:lnTo>
                                    <a:lnTo>
                                      <a:pt x="72" y="1348"/>
                                    </a:lnTo>
                                    <a:lnTo>
                                      <a:pt x="74" y="1344"/>
                                    </a:lnTo>
                                    <a:lnTo>
                                      <a:pt x="74" y="1344"/>
                                    </a:lnTo>
                                    <a:lnTo>
                                      <a:pt x="82" y="1332"/>
                                    </a:lnTo>
                                    <a:lnTo>
                                      <a:pt x="88" y="1322"/>
                                    </a:lnTo>
                                    <a:lnTo>
                                      <a:pt x="90" y="1314"/>
                                    </a:lnTo>
                                    <a:lnTo>
                                      <a:pt x="86" y="1308"/>
                                    </a:lnTo>
                                    <a:lnTo>
                                      <a:pt x="86" y="1308"/>
                                    </a:lnTo>
                                    <a:lnTo>
                                      <a:pt x="82" y="1302"/>
                                    </a:lnTo>
                                    <a:lnTo>
                                      <a:pt x="80" y="1298"/>
                                    </a:lnTo>
                                    <a:lnTo>
                                      <a:pt x="78" y="1294"/>
                                    </a:lnTo>
                                    <a:lnTo>
                                      <a:pt x="78" y="1288"/>
                                    </a:lnTo>
                                    <a:lnTo>
                                      <a:pt x="78" y="1288"/>
                                    </a:lnTo>
                                    <a:lnTo>
                                      <a:pt x="80" y="1284"/>
                                    </a:lnTo>
                                    <a:lnTo>
                                      <a:pt x="84" y="1278"/>
                                    </a:lnTo>
                                    <a:lnTo>
                                      <a:pt x="86" y="1270"/>
                                    </a:lnTo>
                                    <a:lnTo>
                                      <a:pt x="88" y="1266"/>
                                    </a:lnTo>
                                    <a:lnTo>
                                      <a:pt x="88" y="1262"/>
                                    </a:lnTo>
                                    <a:lnTo>
                                      <a:pt x="88" y="1262"/>
                                    </a:lnTo>
                                    <a:lnTo>
                                      <a:pt x="86" y="1256"/>
                                    </a:lnTo>
                                    <a:lnTo>
                                      <a:pt x="84" y="1250"/>
                                    </a:lnTo>
                                    <a:lnTo>
                                      <a:pt x="76" y="1240"/>
                                    </a:lnTo>
                                    <a:lnTo>
                                      <a:pt x="68" y="1228"/>
                                    </a:lnTo>
                                    <a:lnTo>
                                      <a:pt x="66" y="1220"/>
                                    </a:lnTo>
                                    <a:lnTo>
                                      <a:pt x="68" y="1214"/>
                                    </a:lnTo>
                                    <a:lnTo>
                                      <a:pt x="68" y="1214"/>
                                    </a:lnTo>
                                    <a:lnTo>
                                      <a:pt x="68" y="1180"/>
                                    </a:lnTo>
                                    <a:lnTo>
                                      <a:pt x="66" y="1148"/>
                                    </a:lnTo>
                                    <a:lnTo>
                                      <a:pt x="60" y="1076"/>
                                    </a:lnTo>
                                    <a:lnTo>
                                      <a:pt x="58" y="1040"/>
                                    </a:lnTo>
                                    <a:lnTo>
                                      <a:pt x="56" y="1002"/>
                                    </a:lnTo>
                                    <a:lnTo>
                                      <a:pt x="58" y="966"/>
                                    </a:lnTo>
                                    <a:lnTo>
                                      <a:pt x="60" y="930"/>
                                    </a:lnTo>
                                    <a:lnTo>
                                      <a:pt x="60" y="930"/>
                                    </a:lnTo>
                                    <a:lnTo>
                                      <a:pt x="62" y="904"/>
                                    </a:lnTo>
                                    <a:lnTo>
                                      <a:pt x="62" y="876"/>
                                    </a:lnTo>
                                    <a:lnTo>
                                      <a:pt x="60" y="816"/>
                                    </a:lnTo>
                                    <a:lnTo>
                                      <a:pt x="58" y="756"/>
                                    </a:lnTo>
                                    <a:lnTo>
                                      <a:pt x="58" y="726"/>
                                    </a:lnTo>
                                    <a:lnTo>
                                      <a:pt x="58" y="700"/>
                                    </a:lnTo>
                                    <a:lnTo>
                                      <a:pt x="58" y="700"/>
                                    </a:lnTo>
                                    <a:lnTo>
                                      <a:pt x="58" y="676"/>
                                    </a:lnTo>
                                    <a:lnTo>
                                      <a:pt x="54" y="654"/>
                                    </a:lnTo>
                                    <a:lnTo>
                                      <a:pt x="50" y="634"/>
                                    </a:lnTo>
                                    <a:lnTo>
                                      <a:pt x="46" y="616"/>
                                    </a:lnTo>
                                    <a:lnTo>
                                      <a:pt x="36" y="584"/>
                                    </a:lnTo>
                                    <a:lnTo>
                                      <a:pt x="26" y="554"/>
                                    </a:lnTo>
                                    <a:lnTo>
                                      <a:pt x="26" y="554"/>
                                    </a:lnTo>
                                    <a:lnTo>
                                      <a:pt x="20" y="542"/>
                                    </a:lnTo>
                                    <a:lnTo>
                                      <a:pt x="14" y="526"/>
                                    </a:lnTo>
                                    <a:lnTo>
                                      <a:pt x="8" y="492"/>
                                    </a:lnTo>
                                    <a:lnTo>
                                      <a:pt x="2" y="454"/>
                                    </a:lnTo>
                                    <a:lnTo>
                                      <a:pt x="0" y="416"/>
                                    </a:lnTo>
                                    <a:lnTo>
                                      <a:pt x="0" y="350"/>
                                    </a:lnTo>
                                    <a:lnTo>
                                      <a:pt x="2" y="310"/>
                                    </a:lnTo>
                                    <a:lnTo>
                                      <a:pt x="2" y="3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7" name="Freeform 397"/>
                            <wps:cNvSpPr>
                              <a:spLocks/>
                            </wps:cNvSpPr>
                            <wps:spPr bwMode="auto">
                              <a:xfrm>
                                <a:off x="215900" y="285750"/>
                                <a:ext cx="238125" cy="330200"/>
                              </a:xfrm>
                              <a:custGeom>
                                <a:avLst/>
                                <a:gdLst>
                                  <a:gd name="T0" fmla="*/ 92 w 150"/>
                                  <a:gd name="T1" fmla="*/ 30 h 208"/>
                                  <a:gd name="T2" fmla="*/ 92 w 150"/>
                                  <a:gd name="T3" fmla="*/ 30 h 208"/>
                                  <a:gd name="T4" fmla="*/ 96 w 150"/>
                                  <a:gd name="T5" fmla="*/ 38 h 208"/>
                                  <a:gd name="T6" fmla="*/ 102 w 150"/>
                                  <a:gd name="T7" fmla="*/ 48 h 208"/>
                                  <a:gd name="T8" fmla="*/ 118 w 150"/>
                                  <a:gd name="T9" fmla="*/ 68 h 208"/>
                                  <a:gd name="T10" fmla="*/ 134 w 150"/>
                                  <a:gd name="T11" fmla="*/ 90 h 208"/>
                                  <a:gd name="T12" fmla="*/ 142 w 150"/>
                                  <a:gd name="T13" fmla="*/ 102 h 208"/>
                                  <a:gd name="T14" fmla="*/ 146 w 150"/>
                                  <a:gd name="T15" fmla="*/ 112 h 208"/>
                                  <a:gd name="T16" fmla="*/ 146 w 150"/>
                                  <a:gd name="T17" fmla="*/ 112 h 208"/>
                                  <a:gd name="T18" fmla="*/ 148 w 150"/>
                                  <a:gd name="T19" fmla="*/ 136 h 208"/>
                                  <a:gd name="T20" fmla="*/ 150 w 150"/>
                                  <a:gd name="T21" fmla="*/ 166 h 208"/>
                                  <a:gd name="T22" fmla="*/ 150 w 150"/>
                                  <a:gd name="T23" fmla="*/ 166 h 208"/>
                                  <a:gd name="T24" fmla="*/ 150 w 150"/>
                                  <a:gd name="T25" fmla="*/ 190 h 208"/>
                                  <a:gd name="T26" fmla="*/ 148 w 150"/>
                                  <a:gd name="T27" fmla="*/ 202 h 208"/>
                                  <a:gd name="T28" fmla="*/ 148 w 150"/>
                                  <a:gd name="T29" fmla="*/ 206 h 208"/>
                                  <a:gd name="T30" fmla="*/ 146 w 150"/>
                                  <a:gd name="T31" fmla="*/ 208 h 208"/>
                                  <a:gd name="T32" fmla="*/ 142 w 150"/>
                                  <a:gd name="T33" fmla="*/ 208 h 208"/>
                                  <a:gd name="T34" fmla="*/ 140 w 150"/>
                                  <a:gd name="T35" fmla="*/ 208 h 208"/>
                                  <a:gd name="T36" fmla="*/ 140 w 150"/>
                                  <a:gd name="T37" fmla="*/ 208 h 208"/>
                                  <a:gd name="T38" fmla="*/ 138 w 150"/>
                                  <a:gd name="T39" fmla="*/ 206 h 208"/>
                                  <a:gd name="T40" fmla="*/ 136 w 150"/>
                                  <a:gd name="T41" fmla="*/ 200 h 208"/>
                                  <a:gd name="T42" fmla="*/ 132 w 150"/>
                                  <a:gd name="T43" fmla="*/ 188 h 208"/>
                                  <a:gd name="T44" fmla="*/ 126 w 150"/>
                                  <a:gd name="T45" fmla="*/ 152 h 208"/>
                                  <a:gd name="T46" fmla="*/ 126 w 150"/>
                                  <a:gd name="T47" fmla="*/ 152 h 208"/>
                                  <a:gd name="T48" fmla="*/ 124 w 150"/>
                                  <a:gd name="T49" fmla="*/ 142 h 208"/>
                                  <a:gd name="T50" fmla="*/ 122 w 150"/>
                                  <a:gd name="T51" fmla="*/ 134 h 208"/>
                                  <a:gd name="T52" fmla="*/ 118 w 150"/>
                                  <a:gd name="T53" fmla="*/ 128 h 208"/>
                                  <a:gd name="T54" fmla="*/ 114 w 150"/>
                                  <a:gd name="T55" fmla="*/ 122 h 208"/>
                                  <a:gd name="T56" fmla="*/ 98 w 150"/>
                                  <a:gd name="T57" fmla="*/ 108 h 208"/>
                                  <a:gd name="T58" fmla="*/ 72 w 150"/>
                                  <a:gd name="T59" fmla="*/ 84 h 208"/>
                                  <a:gd name="T60" fmla="*/ 72 w 150"/>
                                  <a:gd name="T61" fmla="*/ 84 h 208"/>
                                  <a:gd name="T62" fmla="*/ 56 w 150"/>
                                  <a:gd name="T63" fmla="*/ 64 h 208"/>
                                  <a:gd name="T64" fmla="*/ 38 w 150"/>
                                  <a:gd name="T65" fmla="*/ 44 h 208"/>
                                  <a:gd name="T66" fmla="*/ 38 w 150"/>
                                  <a:gd name="T67" fmla="*/ 44 h 208"/>
                                  <a:gd name="T68" fmla="*/ 24 w 150"/>
                                  <a:gd name="T69" fmla="*/ 32 h 208"/>
                                  <a:gd name="T70" fmla="*/ 8 w 150"/>
                                  <a:gd name="T71" fmla="*/ 24 h 208"/>
                                  <a:gd name="T72" fmla="*/ 8 w 150"/>
                                  <a:gd name="T73" fmla="*/ 24 h 208"/>
                                  <a:gd name="T74" fmla="*/ 2 w 150"/>
                                  <a:gd name="T75" fmla="*/ 18 h 208"/>
                                  <a:gd name="T76" fmla="*/ 0 w 150"/>
                                  <a:gd name="T77" fmla="*/ 16 h 208"/>
                                  <a:gd name="T78" fmla="*/ 4 w 150"/>
                                  <a:gd name="T79" fmla="*/ 6 h 208"/>
                                  <a:gd name="T80" fmla="*/ 4 w 150"/>
                                  <a:gd name="T81" fmla="*/ 6 h 208"/>
                                  <a:gd name="T82" fmla="*/ 6 w 150"/>
                                  <a:gd name="T83" fmla="*/ 0 h 208"/>
                                  <a:gd name="T84" fmla="*/ 8 w 150"/>
                                  <a:gd name="T85" fmla="*/ 0 h 208"/>
                                  <a:gd name="T86" fmla="*/ 14 w 150"/>
                                  <a:gd name="T87" fmla="*/ 2 h 208"/>
                                  <a:gd name="T88" fmla="*/ 14 w 150"/>
                                  <a:gd name="T89" fmla="*/ 2 h 208"/>
                                  <a:gd name="T90" fmla="*/ 34 w 150"/>
                                  <a:gd name="T91" fmla="*/ 12 h 208"/>
                                  <a:gd name="T92" fmla="*/ 50 w 150"/>
                                  <a:gd name="T93" fmla="*/ 22 h 208"/>
                                  <a:gd name="T94" fmla="*/ 62 w 150"/>
                                  <a:gd name="T95" fmla="*/ 30 h 208"/>
                                  <a:gd name="T96" fmla="*/ 76 w 150"/>
                                  <a:gd name="T97" fmla="*/ 40 h 208"/>
                                  <a:gd name="T98" fmla="*/ 76 w 150"/>
                                  <a:gd name="T99" fmla="*/ 40 h 208"/>
                                  <a:gd name="T100" fmla="*/ 78 w 150"/>
                                  <a:gd name="T101" fmla="*/ 42 h 208"/>
                                  <a:gd name="T102" fmla="*/ 82 w 150"/>
                                  <a:gd name="T103" fmla="*/ 40 h 208"/>
                                  <a:gd name="T104" fmla="*/ 86 w 150"/>
                                  <a:gd name="T105" fmla="*/ 36 h 208"/>
                                  <a:gd name="T106" fmla="*/ 90 w 150"/>
                                  <a:gd name="T107" fmla="*/ 30 h 208"/>
                                  <a:gd name="T108" fmla="*/ 92 w 150"/>
                                  <a:gd name="T109" fmla="*/ 28 h 208"/>
                                  <a:gd name="T110" fmla="*/ 92 w 150"/>
                                  <a:gd name="T111" fmla="*/ 30 h 208"/>
                                  <a:gd name="T112" fmla="*/ 92 w 150"/>
                                  <a:gd name="T113" fmla="*/ 30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0" h="208">
                                    <a:moveTo>
                                      <a:pt x="92" y="30"/>
                                    </a:moveTo>
                                    <a:lnTo>
                                      <a:pt x="92" y="30"/>
                                    </a:lnTo>
                                    <a:lnTo>
                                      <a:pt x="96" y="38"/>
                                    </a:lnTo>
                                    <a:lnTo>
                                      <a:pt x="102" y="48"/>
                                    </a:lnTo>
                                    <a:lnTo>
                                      <a:pt x="118" y="68"/>
                                    </a:lnTo>
                                    <a:lnTo>
                                      <a:pt x="134" y="90"/>
                                    </a:lnTo>
                                    <a:lnTo>
                                      <a:pt x="142" y="102"/>
                                    </a:lnTo>
                                    <a:lnTo>
                                      <a:pt x="146" y="112"/>
                                    </a:lnTo>
                                    <a:lnTo>
                                      <a:pt x="146" y="112"/>
                                    </a:lnTo>
                                    <a:lnTo>
                                      <a:pt x="148" y="136"/>
                                    </a:lnTo>
                                    <a:lnTo>
                                      <a:pt x="150" y="166"/>
                                    </a:lnTo>
                                    <a:lnTo>
                                      <a:pt x="150" y="166"/>
                                    </a:lnTo>
                                    <a:lnTo>
                                      <a:pt x="150" y="190"/>
                                    </a:lnTo>
                                    <a:lnTo>
                                      <a:pt x="148" y="202"/>
                                    </a:lnTo>
                                    <a:lnTo>
                                      <a:pt x="148" y="206"/>
                                    </a:lnTo>
                                    <a:lnTo>
                                      <a:pt x="146" y="208"/>
                                    </a:lnTo>
                                    <a:lnTo>
                                      <a:pt x="142" y="208"/>
                                    </a:lnTo>
                                    <a:lnTo>
                                      <a:pt x="140" y="208"/>
                                    </a:lnTo>
                                    <a:lnTo>
                                      <a:pt x="140" y="208"/>
                                    </a:lnTo>
                                    <a:lnTo>
                                      <a:pt x="138" y="206"/>
                                    </a:lnTo>
                                    <a:lnTo>
                                      <a:pt x="136" y="200"/>
                                    </a:lnTo>
                                    <a:lnTo>
                                      <a:pt x="132" y="188"/>
                                    </a:lnTo>
                                    <a:lnTo>
                                      <a:pt x="126" y="152"/>
                                    </a:lnTo>
                                    <a:lnTo>
                                      <a:pt x="126" y="152"/>
                                    </a:lnTo>
                                    <a:lnTo>
                                      <a:pt x="124" y="142"/>
                                    </a:lnTo>
                                    <a:lnTo>
                                      <a:pt x="122" y="134"/>
                                    </a:lnTo>
                                    <a:lnTo>
                                      <a:pt x="118" y="128"/>
                                    </a:lnTo>
                                    <a:lnTo>
                                      <a:pt x="114" y="122"/>
                                    </a:lnTo>
                                    <a:lnTo>
                                      <a:pt x="98" y="108"/>
                                    </a:lnTo>
                                    <a:lnTo>
                                      <a:pt x="72" y="84"/>
                                    </a:lnTo>
                                    <a:lnTo>
                                      <a:pt x="72" y="84"/>
                                    </a:lnTo>
                                    <a:lnTo>
                                      <a:pt x="56" y="64"/>
                                    </a:lnTo>
                                    <a:lnTo>
                                      <a:pt x="38" y="44"/>
                                    </a:lnTo>
                                    <a:lnTo>
                                      <a:pt x="38" y="44"/>
                                    </a:lnTo>
                                    <a:lnTo>
                                      <a:pt x="24" y="32"/>
                                    </a:lnTo>
                                    <a:lnTo>
                                      <a:pt x="8" y="24"/>
                                    </a:lnTo>
                                    <a:lnTo>
                                      <a:pt x="8" y="24"/>
                                    </a:lnTo>
                                    <a:lnTo>
                                      <a:pt x="2" y="18"/>
                                    </a:lnTo>
                                    <a:lnTo>
                                      <a:pt x="0" y="16"/>
                                    </a:lnTo>
                                    <a:lnTo>
                                      <a:pt x="4" y="6"/>
                                    </a:lnTo>
                                    <a:lnTo>
                                      <a:pt x="4" y="6"/>
                                    </a:lnTo>
                                    <a:lnTo>
                                      <a:pt x="6" y="0"/>
                                    </a:lnTo>
                                    <a:lnTo>
                                      <a:pt x="8" y="0"/>
                                    </a:lnTo>
                                    <a:lnTo>
                                      <a:pt x="14" y="2"/>
                                    </a:lnTo>
                                    <a:lnTo>
                                      <a:pt x="14" y="2"/>
                                    </a:lnTo>
                                    <a:lnTo>
                                      <a:pt x="34" y="12"/>
                                    </a:lnTo>
                                    <a:lnTo>
                                      <a:pt x="50" y="22"/>
                                    </a:lnTo>
                                    <a:lnTo>
                                      <a:pt x="62" y="30"/>
                                    </a:lnTo>
                                    <a:lnTo>
                                      <a:pt x="76" y="40"/>
                                    </a:lnTo>
                                    <a:lnTo>
                                      <a:pt x="76" y="40"/>
                                    </a:lnTo>
                                    <a:lnTo>
                                      <a:pt x="78" y="42"/>
                                    </a:lnTo>
                                    <a:lnTo>
                                      <a:pt x="82" y="40"/>
                                    </a:lnTo>
                                    <a:lnTo>
                                      <a:pt x="86" y="36"/>
                                    </a:lnTo>
                                    <a:lnTo>
                                      <a:pt x="90" y="30"/>
                                    </a:lnTo>
                                    <a:lnTo>
                                      <a:pt x="92" y="28"/>
                                    </a:lnTo>
                                    <a:lnTo>
                                      <a:pt x="92" y="30"/>
                                    </a:lnTo>
                                    <a:lnTo>
                                      <a:pt x="92"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8" name="Freeform 398"/>
                            <wps:cNvSpPr>
                              <a:spLocks/>
                            </wps:cNvSpPr>
                            <wps:spPr bwMode="auto">
                              <a:xfrm>
                                <a:off x="317500" y="349250"/>
                                <a:ext cx="127000" cy="279400"/>
                              </a:xfrm>
                              <a:custGeom>
                                <a:avLst/>
                                <a:gdLst>
                                  <a:gd name="T0" fmla="*/ 30 w 80"/>
                                  <a:gd name="T1" fmla="*/ 16 h 176"/>
                                  <a:gd name="T2" fmla="*/ 30 w 80"/>
                                  <a:gd name="T3" fmla="*/ 16 h 176"/>
                                  <a:gd name="T4" fmla="*/ 32 w 80"/>
                                  <a:gd name="T5" fmla="*/ 22 h 176"/>
                                  <a:gd name="T6" fmla="*/ 32 w 80"/>
                                  <a:gd name="T7" fmla="*/ 28 h 176"/>
                                  <a:gd name="T8" fmla="*/ 32 w 80"/>
                                  <a:gd name="T9" fmla="*/ 34 h 176"/>
                                  <a:gd name="T10" fmla="*/ 34 w 80"/>
                                  <a:gd name="T11" fmla="*/ 42 h 176"/>
                                  <a:gd name="T12" fmla="*/ 34 w 80"/>
                                  <a:gd name="T13" fmla="*/ 42 h 176"/>
                                  <a:gd name="T14" fmla="*/ 40 w 80"/>
                                  <a:gd name="T15" fmla="*/ 56 h 176"/>
                                  <a:gd name="T16" fmla="*/ 48 w 80"/>
                                  <a:gd name="T17" fmla="*/ 70 h 176"/>
                                  <a:gd name="T18" fmla="*/ 58 w 80"/>
                                  <a:gd name="T19" fmla="*/ 86 h 176"/>
                                  <a:gd name="T20" fmla="*/ 66 w 80"/>
                                  <a:gd name="T21" fmla="*/ 110 h 176"/>
                                  <a:gd name="T22" fmla="*/ 66 w 80"/>
                                  <a:gd name="T23" fmla="*/ 110 h 176"/>
                                  <a:gd name="T24" fmla="*/ 76 w 80"/>
                                  <a:gd name="T25" fmla="*/ 138 h 176"/>
                                  <a:gd name="T26" fmla="*/ 80 w 80"/>
                                  <a:gd name="T27" fmla="*/ 160 h 176"/>
                                  <a:gd name="T28" fmla="*/ 80 w 80"/>
                                  <a:gd name="T29" fmla="*/ 160 h 176"/>
                                  <a:gd name="T30" fmla="*/ 80 w 80"/>
                                  <a:gd name="T31" fmla="*/ 172 h 176"/>
                                  <a:gd name="T32" fmla="*/ 78 w 80"/>
                                  <a:gd name="T33" fmla="*/ 176 h 176"/>
                                  <a:gd name="T34" fmla="*/ 78 w 80"/>
                                  <a:gd name="T35" fmla="*/ 176 h 176"/>
                                  <a:gd name="T36" fmla="*/ 78 w 80"/>
                                  <a:gd name="T37" fmla="*/ 176 h 176"/>
                                  <a:gd name="T38" fmla="*/ 72 w 80"/>
                                  <a:gd name="T39" fmla="*/ 172 h 176"/>
                                  <a:gd name="T40" fmla="*/ 68 w 80"/>
                                  <a:gd name="T41" fmla="*/ 162 h 176"/>
                                  <a:gd name="T42" fmla="*/ 54 w 80"/>
                                  <a:gd name="T43" fmla="*/ 134 h 176"/>
                                  <a:gd name="T44" fmla="*/ 54 w 80"/>
                                  <a:gd name="T45" fmla="*/ 134 h 176"/>
                                  <a:gd name="T46" fmla="*/ 36 w 80"/>
                                  <a:gd name="T47" fmla="*/ 94 h 176"/>
                                  <a:gd name="T48" fmla="*/ 36 w 80"/>
                                  <a:gd name="T49" fmla="*/ 94 h 176"/>
                                  <a:gd name="T50" fmla="*/ 26 w 80"/>
                                  <a:gd name="T51" fmla="*/ 76 h 176"/>
                                  <a:gd name="T52" fmla="*/ 18 w 80"/>
                                  <a:gd name="T53" fmla="*/ 64 h 176"/>
                                  <a:gd name="T54" fmla="*/ 14 w 80"/>
                                  <a:gd name="T55" fmla="*/ 58 h 176"/>
                                  <a:gd name="T56" fmla="*/ 12 w 80"/>
                                  <a:gd name="T57" fmla="*/ 54 h 176"/>
                                  <a:gd name="T58" fmla="*/ 12 w 80"/>
                                  <a:gd name="T59" fmla="*/ 46 h 176"/>
                                  <a:gd name="T60" fmla="*/ 14 w 80"/>
                                  <a:gd name="T61" fmla="*/ 38 h 176"/>
                                  <a:gd name="T62" fmla="*/ 14 w 80"/>
                                  <a:gd name="T63" fmla="*/ 38 h 176"/>
                                  <a:gd name="T64" fmla="*/ 14 w 80"/>
                                  <a:gd name="T65" fmla="*/ 34 h 176"/>
                                  <a:gd name="T66" fmla="*/ 12 w 80"/>
                                  <a:gd name="T67" fmla="*/ 30 h 176"/>
                                  <a:gd name="T68" fmla="*/ 6 w 80"/>
                                  <a:gd name="T69" fmla="*/ 24 h 176"/>
                                  <a:gd name="T70" fmla="*/ 2 w 80"/>
                                  <a:gd name="T71" fmla="*/ 20 h 176"/>
                                  <a:gd name="T72" fmla="*/ 0 w 80"/>
                                  <a:gd name="T73" fmla="*/ 18 h 176"/>
                                  <a:gd name="T74" fmla="*/ 2 w 80"/>
                                  <a:gd name="T75" fmla="*/ 14 h 176"/>
                                  <a:gd name="T76" fmla="*/ 2 w 80"/>
                                  <a:gd name="T77" fmla="*/ 14 h 176"/>
                                  <a:gd name="T78" fmla="*/ 6 w 80"/>
                                  <a:gd name="T79" fmla="*/ 8 h 176"/>
                                  <a:gd name="T80" fmla="*/ 8 w 80"/>
                                  <a:gd name="T81" fmla="*/ 4 h 176"/>
                                  <a:gd name="T82" fmla="*/ 10 w 80"/>
                                  <a:gd name="T83" fmla="*/ 0 h 176"/>
                                  <a:gd name="T84" fmla="*/ 16 w 80"/>
                                  <a:gd name="T85" fmla="*/ 0 h 176"/>
                                  <a:gd name="T86" fmla="*/ 16 w 80"/>
                                  <a:gd name="T87" fmla="*/ 0 h 176"/>
                                  <a:gd name="T88" fmla="*/ 22 w 80"/>
                                  <a:gd name="T89" fmla="*/ 2 h 176"/>
                                  <a:gd name="T90" fmla="*/ 26 w 80"/>
                                  <a:gd name="T91" fmla="*/ 6 h 176"/>
                                  <a:gd name="T92" fmla="*/ 30 w 80"/>
                                  <a:gd name="T93" fmla="*/ 16 h 176"/>
                                  <a:gd name="T94" fmla="*/ 30 w 80"/>
                                  <a:gd name="T95" fmla="*/ 16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0" h="176">
                                    <a:moveTo>
                                      <a:pt x="30" y="16"/>
                                    </a:moveTo>
                                    <a:lnTo>
                                      <a:pt x="30" y="16"/>
                                    </a:lnTo>
                                    <a:lnTo>
                                      <a:pt x="32" y="22"/>
                                    </a:lnTo>
                                    <a:lnTo>
                                      <a:pt x="32" y="28"/>
                                    </a:lnTo>
                                    <a:lnTo>
                                      <a:pt x="32" y="34"/>
                                    </a:lnTo>
                                    <a:lnTo>
                                      <a:pt x="34" y="42"/>
                                    </a:lnTo>
                                    <a:lnTo>
                                      <a:pt x="34" y="42"/>
                                    </a:lnTo>
                                    <a:lnTo>
                                      <a:pt x="40" y="56"/>
                                    </a:lnTo>
                                    <a:lnTo>
                                      <a:pt x="48" y="70"/>
                                    </a:lnTo>
                                    <a:lnTo>
                                      <a:pt x="58" y="86"/>
                                    </a:lnTo>
                                    <a:lnTo>
                                      <a:pt x="66" y="110"/>
                                    </a:lnTo>
                                    <a:lnTo>
                                      <a:pt x="66" y="110"/>
                                    </a:lnTo>
                                    <a:lnTo>
                                      <a:pt x="76" y="138"/>
                                    </a:lnTo>
                                    <a:lnTo>
                                      <a:pt x="80" y="160"/>
                                    </a:lnTo>
                                    <a:lnTo>
                                      <a:pt x="80" y="160"/>
                                    </a:lnTo>
                                    <a:lnTo>
                                      <a:pt x="80" y="172"/>
                                    </a:lnTo>
                                    <a:lnTo>
                                      <a:pt x="78" y="176"/>
                                    </a:lnTo>
                                    <a:lnTo>
                                      <a:pt x="78" y="176"/>
                                    </a:lnTo>
                                    <a:lnTo>
                                      <a:pt x="78" y="176"/>
                                    </a:lnTo>
                                    <a:lnTo>
                                      <a:pt x="72" y="172"/>
                                    </a:lnTo>
                                    <a:lnTo>
                                      <a:pt x="68" y="162"/>
                                    </a:lnTo>
                                    <a:lnTo>
                                      <a:pt x="54" y="134"/>
                                    </a:lnTo>
                                    <a:lnTo>
                                      <a:pt x="54" y="134"/>
                                    </a:lnTo>
                                    <a:lnTo>
                                      <a:pt x="36" y="94"/>
                                    </a:lnTo>
                                    <a:lnTo>
                                      <a:pt x="36" y="94"/>
                                    </a:lnTo>
                                    <a:lnTo>
                                      <a:pt x="26" y="76"/>
                                    </a:lnTo>
                                    <a:lnTo>
                                      <a:pt x="18" y="64"/>
                                    </a:lnTo>
                                    <a:lnTo>
                                      <a:pt x="14" y="58"/>
                                    </a:lnTo>
                                    <a:lnTo>
                                      <a:pt x="12" y="54"/>
                                    </a:lnTo>
                                    <a:lnTo>
                                      <a:pt x="12" y="46"/>
                                    </a:lnTo>
                                    <a:lnTo>
                                      <a:pt x="14" y="38"/>
                                    </a:lnTo>
                                    <a:lnTo>
                                      <a:pt x="14" y="38"/>
                                    </a:lnTo>
                                    <a:lnTo>
                                      <a:pt x="14" y="34"/>
                                    </a:lnTo>
                                    <a:lnTo>
                                      <a:pt x="12" y="30"/>
                                    </a:lnTo>
                                    <a:lnTo>
                                      <a:pt x="6" y="24"/>
                                    </a:lnTo>
                                    <a:lnTo>
                                      <a:pt x="2" y="20"/>
                                    </a:lnTo>
                                    <a:lnTo>
                                      <a:pt x="0" y="18"/>
                                    </a:lnTo>
                                    <a:lnTo>
                                      <a:pt x="2" y="14"/>
                                    </a:lnTo>
                                    <a:lnTo>
                                      <a:pt x="2" y="14"/>
                                    </a:lnTo>
                                    <a:lnTo>
                                      <a:pt x="6" y="8"/>
                                    </a:lnTo>
                                    <a:lnTo>
                                      <a:pt x="8" y="4"/>
                                    </a:lnTo>
                                    <a:lnTo>
                                      <a:pt x="10" y="0"/>
                                    </a:lnTo>
                                    <a:lnTo>
                                      <a:pt x="16" y="0"/>
                                    </a:lnTo>
                                    <a:lnTo>
                                      <a:pt x="16" y="0"/>
                                    </a:lnTo>
                                    <a:lnTo>
                                      <a:pt x="22" y="2"/>
                                    </a:lnTo>
                                    <a:lnTo>
                                      <a:pt x="26" y="6"/>
                                    </a:lnTo>
                                    <a:lnTo>
                                      <a:pt x="30" y="16"/>
                                    </a:lnTo>
                                    <a:lnTo>
                                      <a:pt x="3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9" name="Freeform 399"/>
                            <wps:cNvSpPr>
                              <a:spLocks/>
                            </wps:cNvSpPr>
                            <wps:spPr bwMode="auto">
                              <a:xfrm>
                                <a:off x="130175" y="1035050"/>
                                <a:ext cx="120650" cy="76200"/>
                              </a:xfrm>
                              <a:custGeom>
                                <a:avLst/>
                                <a:gdLst>
                                  <a:gd name="T0" fmla="*/ 48 w 76"/>
                                  <a:gd name="T1" fmla="*/ 30 h 48"/>
                                  <a:gd name="T2" fmla="*/ 48 w 76"/>
                                  <a:gd name="T3" fmla="*/ 30 h 48"/>
                                  <a:gd name="T4" fmla="*/ 54 w 76"/>
                                  <a:gd name="T5" fmla="*/ 28 h 48"/>
                                  <a:gd name="T6" fmla="*/ 62 w 76"/>
                                  <a:gd name="T7" fmla="*/ 26 h 48"/>
                                  <a:gd name="T8" fmla="*/ 72 w 76"/>
                                  <a:gd name="T9" fmla="*/ 28 h 48"/>
                                  <a:gd name="T10" fmla="*/ 76 w 76"/>
                                  <a:gd name="T11" fmla="*/ 26 h 48"/>
                                  <a:gd name="T12" fmla="*/ 76 w 76"/>
                                  <a:gd name="T13" fmla="*/ 24 h 48"/>
                                  <a:gd name="T14" fmla="*/ 70 w 76"/>
                                  <a:gd name="T15" fmla="*/ 10 h 48"/>
                                  <a:gd name="T16" fmla="*/ 70 w 76"/>
                                  <a:gd name="T17" fmla="*/ 10 h 48"/>
                                  <a:gd name="T18" fmla="*/ 64 w 76"/>
                                  <a:gd name="T19" fmla="*/ 4 h 48"/>
                                  <a:gd name="T20" fmla="*/ 60 w 76"/>
                                  <a:gd name="T21" fmla="*/ 0 h 48"/>
                                  <a:gd name="T22" fmla="*/ 56 w 76"/>
                                  <a:gd name="T23" fmla="*/ 0 h 48"/>
                                  <a:gd name="T24" fmla="*/ 44 w 76"/>
                                  <a:gd name="T25" fmla="*/ 0 h 48"/>
                                  <a:gd name="T26" fmla="*/ 26 w 76"/>
                                  <a:gd name="T27" fmla="*/ 6 h 48"/>
                                  <a:gd name="T28" fmla="*/ 26 w 76"/>
                                  <a:gd name="T29" fmla="*/ 6 h 48"/>
                                  <a:gd name="T30" fmla="*/ 12 w 76"/>
                                  <a:gd name="T31" fmla="*/ 12 h 48"/>
                                  <a:gd name="T32" fmla="*/ 4 w 76"/>
                                  <a:gd name="T33" fmla="*/ 16 h 48"/>
                                  <a:gd name="T34" fmla="*/ 0 w 76"/>
                                  <a:gd name="T35" fmla="*/ 22 h 48"/>
                                  <a:gd name="T36" fmla="*/ 2 w 76"/>
                                  <a:gd name="T37" fmla="*/ 28 h 48"/>
                                  <a:gd name="T38" fmla="*/ 2 w 76"/>
                                  <a:gd name="T39" fmla="*/ 28 h 48"/>
                                  <a:gd name="T40" fmla="*/ 4 w 76"/>
                                  <a:gd name="T41" fmla="*/ 40 h 48"/>
                                  <a:gd name="T42" fmla="*/ 8 w 76"/>
                                  <a:gd name="T43" fmla="*/ 46 h 48"/>
                                  <a:gd name="T44" fmla="*/ 12 w 76"/>
                                  <a:gd name="T45" fmla="*/ 48 h 48"/>
                                  <a:gd name="T46" fmla="*/ 18 w 76"/>
                                  <a:gd name="T47" fmla="*/ 46 h 48"/>
                                  <a:gd name="T48" fmla="*/ 32 w 76"/>
                                  <a:gd name="T49" fmla="*/ 38 h 48"/>
                                  <a:gd name="T50" fmla="*/ 38 w 76"/>
                                  <a:gd name="T51" fmla="*/ 34 h 48"/>
                                  <a:gd name="T52" fmla="*/ 48 w 76"/>
                                  <a:gd name="T53" fmla="*/ 30 h 48"/>
                                  <a:gd name="T54" fmla="*/ 48 w 76"/>
                                  <a:gd name="T55" fmla="*/ 3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6" h="48">
                                    <a:moveTo>
                                      <a:pt x="48" y="30"/>
                                    </a:moveTo>
                                    <a:lnTo>
                                      <a:pt x="48" y="30"/>
                                    </a:lnTo>
                                    <a:lnTo>
                                      <a:pt x="54" y="28"/>
                                    </a:lnTo>
                                    <a:lnTo>
                                      <a:pt x="62" y="26"/>
                                    </a:lnTo>
                                    <a:lnTo>
                                      <a:pt x="72" y="28"/>
                                    </a:lnTo>
                                    <a:lnTo>
                                      <a:pt x="76" y="26"/>
                                    </a:lnTo>
                                    <a:lnTo>
                                      <a:pt x="76" y="24"/>
                                    </a:lnTo>
                                    <a:lnTo>
                                      <a:pt x="70" y="10"/>
                                    </a:lnTo>
                                    <a:lnTo>
                                      <a:pt x="70" y="10"/>
                                    </a:lnTo>
                                    <a:lnTo>
                                      <a:pt x="64" y="4"/>
                                    </a:lnTo>
                                    <a:lnTo>
                                      <a:pt x="60" y="0"/>
                                    </a:lnTo>
                                    <a:lnTo>
                                      <a:pt x="56" y="0"/>
                                    </a:lnTo>
                                    <a:lnTo>
                                      <a:pt x="44" y="0"/>
                                    </a:lnTo>
                                    <a:lnTo>
                                      <a:pt x="26" y="6"/>
                                    </a:lnTo>
                                    <a:lnTo>
                                      <a:pt x="26" y="6"/>
                                    </a:lnTo>
                                    <a:lnTo>
                                      <a:pt x="12" y="12"/>
                                    </a:lnTo>
                                    <a:lnTo>
                                      <a:pt x="4" y="16"/>
                                    </a:lnTo>
                                    <a:lnTo>
                                      <a:pt x="0" y="22"/>
                                    </a:lnTo>
                                    <a:lnTo>
                                      <a:pt x="2" y="28"/>
                                    </a:lnTo>
                                    <a:lnTo>
                                      <a:pt x="2" y="28"/>
                                    </a:lnTo>
                                    <a:lnTo>
                                      <a:pt x="4" y="40"/>
                                    </a:lnTo>
                                    <a:lnTo>
                                      <a:pt x="8" y="46"/>
                                    </a:lnTo>
                                    <a:lnTo>
                                      <a:pt x="12" y="48"/>
                                    </a:lnTo>
                                    <a:lnTo>
                                      <a:pt x="18" y="46"/>
                                    </a:lnTo>
                                    <a:lnTo>
                                      <a:pt x="32" y="38"/>
                                    </a:lnTo>
                                    <a:lnTo>
                                      <a:pt x="38" y="34"/>
                                    </a:lnTo>
                                    <a:lnTo>
                                      <a:pt x="48" y="30"/>
                                    </a:lnTo>
                                    <a:lnTo>
                                      <a:pt x="48"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0" name="Freeform 400"/>
                            <wps:cNvSpPr>
                              <a:spLocks/>
                            </wps:cNvSpPr>
                            <wps:spPr bwMode="auto">
                              <a:xfrm>
                                <a:off x="565150" y="1063625"/>
                                <a:ext cx="85725" cy="38100"/>
                              </a:xfrm>
                              <a:custGeom>
                                <a:avLst/>
                                <a:gdLst>
                                  <a:gd name="T0" fmla="*/ 30 w 54"/>
                                  <a:gd name="T1" fmla="*/ 0 h 24"/>
                                  <a:gd name="T2" fmla="*/ 30 w 54"/>
                                  <a:gd name="T3" fmla="*/ 0 h 24"/>
                                  <a:gd name="T4" fmla="*/ 42 w 54"/>
                                  <a:gd name="T5" fmla="*/ 0 h 24"/>
                                  <a:gd name="T6" fmla="*/ 50 w 54"/>
                                  <a:gd name="T7" fmla="*/ 2 h 24"/>
                                  <a:gd name="T8" fmla="*/ 54 w 54"/>
                                  <a:gd name="T9" fmla="*/ 6 h 24"/>
                                  <a:gd name="T10" fmla="*/ 54 w 54"/>
                                  <a:gd name="T11" fmla="*/ 12 h 24"/>
                                  <a:gd name="T12" fmla="*/ 54 w 54"/>
                                  <a:gd name="T13" fmla="*/ 12 h 24"/>
                                  <a:gd name="T14" fmla="*/ 52 w 54"/>
                                  <a:gd name="T15" fmla="*/ 20 h 24"/>
                                  <a:gd name="T16" fmla="*/ 52 w 54"/>
                                  <a:gd name="T17" fmla="*/ 22 h 24"/>
                                  <a:gd name="T18" fmla="*/ 52 w 54"/>
                                  <a:gd name="T19" fmla="*/ 24 h 24"/>
                                  <a:gd name="T20" fmla="*/ 44 w 54"/>
                                  <a:gd name="T21" fmla="*/ 24 h 24"/>
                                  <a:gd name="T22" fmla="*/ 22 w 54"/>
                                  <a:gd name="T23" fmla="*/ 22 h 24"/>
                                  <a:gd name="T24" fmla="*/ 22 w 54"/>
                                  <a:gd name="T25" fmla="*/ 22 h 24"/>
                                  <a:gd name="T26" fmla="*/ 6 w 54"/>
                                  <a:gd name="T27" fmla="*/ 20 h 24"/>
                                  <a:gd name="T28" fmla="*/ 2 w 54"/>
                                  <a:gd name="T29" fmla="*/ 20 h 24"/>
                                  <a:gd name="T30" fmla="*/ 0 w 54"/>
                                  <a:gd name="T31" fmla="*/ 18 h 24"/>
                                  <a:gd name="T32" fmla="*/ 0 w 54"/>
                                  <a:gd name="T33" fmla="*/ 18 h 24"/>
                                  <a:gd name="T34" fmla="*/ 0 w 54"/>
                                  <a:gd name="T35" fmla="*/ 16 h 24"/>
                                  <a:gd name="T36" fmla="*/ 0 w 54"/>
                                  <a:gd name="T37" fmla="*/ 14 h 24"/>
                                  <a:gd name="T38" fmla="*/ 4 w 54"/>
                                  <a:gd name="T39" fmla="*/ 10 h 24"/>
                                  <a:gd name="T40" fmla="*/ 14 w 54"/>
                                  <a:gd name="T41" fmla="*/ 4 h 24"/>
                                  <a:gd name="T42" fmla="*/ 30 w 54"/>
                                  <a:gd name="T43" fmla="*/ 0 h 24"/>
                                  <a:gd name="T44" fmla="*/ 30 w 54"/>
                                  <a:gd name="T45"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4" h="24">
                                    <a:moveTo>
                                      <a:pt x="30" y="0"/>
                                    </a:moveTo>
                                    <a:lnTo>
                                      <a:pt x="30" y="0"/>
                                    </a:lnTo>
                                    <a:lnTo>
                                      <a:pt x="42" y="0"/>
                                    </a:lnTo>
                                    <a:lnTo>
                                      <a:pt x="50" y="2"/>
                                    </a:lnTo>
                                    <a:lnTo>
                                      <a:pt x="54" y="6"/>
                                    </a:lnTo>
                                    <a:lnTo>
                                      <a:pt x="54" y="12"/>
                                    </a:lnTo>
                                    <a:lnTo>
                                      <a:pt x="54" y="12"/>
                                    </a:lnTo>
                                    <a:lnTo>
                                      <a:pt x="52" y="20"/>
                                    </a:lnTo>
                                    <a:lnTo>
                                      <a:pt x="52" y="22"/>
                                    </a:lnTo>
                                    <a:lnTo>
                                      <a:pt x="52" y="24"/>
                                    </a:lnTo>
                                    <a:lnTo>
                                      <a:pt x="44" y="24"/>
                                    </a:lnTo>
                                    <a:lnTo>
                                      <a:pt x="22" y="22"/>
                                    </a:lnTo>
                                    <a:lnTo>
                                      <a:pt x="22" y="22"/>
                                    </a:lnTo>
                                    <a:lnTo>
                                      <a:pt x="6" y="20"/>
                                    </a:lnTo>
                                    <a:lnTo>
                                      <a:pt x="2" y="20"/>
                                    </a:lnTo>
                                    <a:lnTo>
                                      <a:pt x="0" y="18"/>
                                    </a:lnTo>
                                    <a:lnTo>
                                      <a:pt x="0" y="18"/>
                                    </a:lnTo>
                                    <a:lnTo>
                                      <a:pt x="0" y="16"/>
                                    </a:lnTo>
                                    <a:lnTo>
                                      <a:pt x="0" y="14"/>
                                    </a:lnTo>
                                    <a:lnTo>
                                      <a:pt x="4" y="10"/>
                                    </a:lnTo>
                                    <a:lnTo>
                                      <a:pt x="14" y="4"/>
                                    </a:lnTo>
                                    <a:lnTo>
                                      <a:pt x="30" y="0"/>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1" name="Freeform 401"/>
                            <wps:cNvSpPr>
                              <a:spLocks/>
                            </wps:cNvSpPr>
                            <wps:spPr bwMode="auto">
                              <a:xfrm>
                                <a:off x="301625" y="342900"/>
                                <a:ext cx="38100" cy="53975"/>
                              </a:xfrm>
                              <a:custGeom>
                                <a:avLst/>
                                <a:gdLst>
                                  <a:gd name="T0" fmla="*/ 0 w 24"/>
                                  <a:gd name="T1" fmla="*/ 32 h 34"/>
                                  <a:gd name="T2" fmla="*/ 2 w 24"/>
                                  <a:gd name="T3" fmla="*/ 34 h 34"/>
                                  <a:gd name="T4" fmla="*/ 24 w 24"/>
                                  <a:gd name="T5" fmla="*/ 4 h 34"/>
                                  <a:gd name="T6" fmla="*/ 22 w 24"/>
                                  <a:gd name="T7" fmla="*/ 0 h 34"/>
                                  <a:gd name="T8" fmla="*/ 0 w 24"/>
                                  <a:gd name="T9" fmla="*/ 32 h 34"/>
                                </a:gdLst>
                                <a:ahLst/>
                                <a:cxnLst>
                                  <a:cxn ang="0">
                                    <a:pos x="T0" y="T1"/>
                                  </a:cxn>
                                  <a:cxn ang="0">
                                    <a:pos x="T2" y="T3"/>
                                  </a:cxn>
                                  <a:cxn ang="0">
                                    <a:pos x="T4" y="T5"/>
                                  </a:cxn>
                                  <a:cxn ang="0">
                                    <a:pos x="T6" y="T7"/>
                                  </a:cxn>
                                  <a:cxn ang="0">
                                    <a:pos x="T8" y="T9"/>
                                  </a:cxn>
                                </a:cxnLst>
                                <a:rect l="0" t="0" r="r" b="b"/>
                                <a:pathLst>
                                  <a:path w="24" h="34">
                                    <a:moveTo>
                                      <a:pt x="0" y="32"/>
                                    </a:moveTo>
                                    <a:lnTo>
                                      <a:pt x="2" y="34"/>
                                    </a:lnTo>
                                    <a:lnTo>
                                      <a:pt x="24" y="4"/>
                                    </a:lnTo>
                                    <a:lnTo>
                                      <a:pt x="22" y="0"/>
                                    </a:lnTo>
                                    <a:lnTo>
                                      <a:pt x="0"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2" name="Freeform 402"/>
                            <wps:cNvSpPr>
                              <a:spLocks/>
                            </wps:cNvSpPr>
                            <wps:spPr bwMode="auto">
                              <a:xfrm>
                                <a:off x="209550" y="304800"/>
                                <a:ext cx="98425" cy="88900"/>
                              </a:xfrm>
                              <a:custGeom>
                                <a:avLst/>
                                <a:gdLst>
                                  <a:gd name="T0" fmla="*/ 6 w 62"/>
                                  <a:gd name="T1" fmla="*/ 0 h 56"/>
                                  <a:gd name="T2" fmla="*/ 0 w 62"/>
                                  <a:gd name="T3" fmla="*/ 4 h 56"/>
                                  <a:gd name="T4" fmla="*/ 60 w 62"/>
                                  <a:gd name="T5" fmla="*/ 56 h 56"/>
                                  <a:gd name="T6" fmla="*/ 62 w 62"/>
                                  <a:gd name="T7" fmla="*/ 52 h 56"/>
                                  <a:gd name="T8" fmla="*/ 6 w 62"/>
                                  <a:gd name="T9" fmla="*/ 0 h 56"/>
                                </a:gdLst>
                                <a:ahLst/>
                                <a:cxnLst>
                                  <a:cxn ang="0">
                                    <a:pos x="T0" y="T1"/>
                                  </a:cxn>
                                  <a:cxn ang="0">
                                    <a:pos x="T2" y="T3"/>
                                  </a:cxn>
                                  <a:cxn ang="0">
                                    <a:pos x="T4" y="T5"/>
                                  </a:cxn>
                                  <a:cxn ang="0">
                                    <a:pos x="T6" y="T7"/>
                                  </a:cxn>
                                  <a:cxn ang="0">
                                    <a:pos x="T8" y="T9"/>
                                  </a:cxn>
                                </a:cxnLst>
                                <a:rect l="0" t="0" r="r" b="b"/>
                                <a:pathLst>
                                  <a:path w="62" h="56">
                                    <a:moveTo>
                                      <a:pt x="6" y="0"/>
                                    </a:moveTo>
                                    <a:lnTo>
                                      <a:pt x="0" y="4"/>
                                    </a:lnTo>
                                    <a:lnTo>
                                      <a:pt x="60" y="56"/>
                                    </a:lnTo>
                                    <a:lnTo>
                                      <a:pt x="62" y="5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3" name="Freeform 403"/>
                            <wps:cNvSpPr>
                              <a:spLocks/>
                            </wps:cNvSpPr>
                            <wps:spPr bwMode="auto">
                              <a:xfrm>
                                <a:off x="330200" y="342900"/>
                                <a:ext cx="69850" cy="44450"/>
                              </a:xfrm>
                              <a:custGeom>
                                <a:avLst/>
                                <a:gdLst>
                                  <a:gd name="T0" fmla="*/ 34 w 44"/>
                                  <a:gd name="T1" fmla="*/ 18 h 28"/>
                                  <a:gd name="T2" fmla="*/ 44 w 44"/>
                                  <a:gd name="T3" fmla="*/ 28 h 28"/>
                                  <a:gd name="T4" fmla="*/ 0 w 44"/>
                                  <a:gd name="T5" fmla="*/ 4 h 28"/>
                                  <a:gd name="T6" fmla="*/ 2 w 44"/>
                                  <a:gd name="T7" fmla="*/ 0 h 28"/>
                                  <a:gd name="T8" fmla="*/ 34 w 44"/>
                                  <a:gd name="T9" fmla="*/ 18 h 28"/>
                                </a:gdLst>
                                <a:ahLst/>
                                <a:cxnLst>
                                  <a:cxn ang="0">
                                    <a:pos x="T0" y="T1"/>
                                  </a:cxn>
                                  <a:cxn ang="0">
                                    <a:pos x="T2" y="T3"/>
                                  </a:cxn>
                                  <a:cxn ang="0">
                                    <a:pos x="T4" y="T5"/>
                                  </a:cxn>
                                  <a:cxn ang="0">
                                    <a:pos x="T6" y="T7"/>
                                  </a:cxn>
                                  <a:cxn ang="0">
                                    <a:pos x="T8" y="T9"/>
                                  </a:cxn>
                                </a:cxnLst>
                                <a:rect l="0" t="0" r="r" b="b"/>
                                <a:pathLst>
                                  <a:path w="44" h="28">
                                    <a:moveTo>
                                      <a:pt x="34" y="18"/>
                                    </a:moveTo>
                                    <a:lnTo>
                                      <a:pt x="44" y="28"/>
                                    </a:lnTo>
                                    <a:lnTo>
                                      <a:pt x="0" y="4"/>
                                    </a:lnTo>
                                    <a:lnTo>
                                      <a:pt x="2" y="0"/>
                                    </a:lnTo>
                                    <a:lnTo>
                                      <a:pt x="34"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04" name="Text Box 362"/>
                          <wps:cNvSpPr txBox="1"/>
                          <wps:spPr>
                            <a:xfrm>
                              <a:off x="690779" y="56445"/>
                              <a:ext cx="1411073"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BD5639" w14:textId="77777777" w:rsidR="00EE5863" w:rsidRPr="00CF4770" w:rsidRDefault="00C63786" w:rsidP="00EE5863">
                                <w:pPr>
                                  <w:pStyle w:val="NormalWeb"/>
                                  <w:spacing w:before="0" w:beforeAutospacing="0" w:after="160" w:afterAutospacing="0" w:line="256" w:lineRule="auto"/>
                                  <w:jc w:val="center"/>
                                  <w:rPr>
                                    <w:rFonts w:eastAsia="Arial"/>
                                    <w:color w:val="000000" w:themeColor="dark1"/>
                                    <w:kern w:val="24"/>
                                    <w:sz w:val="16"/>
                                    <w:szCs w:val="22"/>
                                  </w:rPr>
                                </w:pPr>
                                <w:r w:rsidRPr="00C63786">
                                  <w:rPr>
                                    <w:rFonts w:eastAsia="Arial"/>
                                    <w:color w:val="000000" w:themeColor="dark1"/>
                                    <w:kern w:val="24"/>
                                    <w:sz w:val="16"/>
                                    <w:szCs w:val="22"/>
                                  </w:rPr>
                                  <w:t>Ramakrishna Mission(RKM)</w:t>
                                </w:r>
                                <w:r>
                                  <w:rPr>
                                    <w:rFonts w:eastAsia="Arial"/>
                                    <w:color w:val="000000" w:themeColor="dark1"/>
                                    <w:kern w:val="24"/>
                                    <w:sz w:val="16"/>
                                    <w:szCs w:val="22"/>
                                  </w:rPr>
                                  <w:t xml:space="preserve"> </w:t>
                                </w:r>
                                <w:r w:rsidR="00EE5863" w:rsidRPr="00CF4770">
                                  <w:rPr>
                                    <w:rFonts w:eastAsia="Arial"/>
                                    <w:color w:val="000000" w:themeColor="dark1"/>
                                    <w:kern w:val="24"/>
                                    <w:sz w:val="16"/>
                                    <w:szCs w:val="22"/>
                                  </w:rPr>
                                  <w:t>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Text Box 363"/>
                          <wps:cNvSpPr txBox="1"/>
                          <wps:spPr>
                            <a:xfrm>
                              <a:off x="2559275" y="-124450"/>
                              <a:ext cx="1533300" cy="5661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48BE36" w14:textId="77777777" w:rsidR="00EE5863" w:rsidRPr="00CF4770" w:rsidRDefault="00C63786" w:rsidP="00EE5863">
                                <w:pPr>
                                  <w:pStyle w:val="NormalWeb"/>
                                  <w:spacing w:before="0" w:beforeAutospacing="0" w:after="160" w:afterAutospacing="0" w:line="256" w:lineRule="auto"/>
                                  <w:jc w:val="center"/>
                                  <w:rPr>
                                    <w:sz w:val="18"/>
                                  </w:rPr>
                                </w:pPr>
                                <w:r w:rsidRPr="00C63786">
                                  <w:rPr>
                                    <w:rFonts w:eastAsia="Arial"/>
                                    <w:color w:val="000000" w:themeColor="dark1"/>
                                    <w:kern w:val="24"/>
                                    <w:sz w:val="16"/>
                                    <w:szCs w:val="22"/>
                                  </w:rPr>
                                  <w:t>Ramakrishna Mission(RKM)</w:t>
                                </w:r>
                                <w:r>
                                  <w:rPr>
                                    <w:rFonts w:eastAsia="Arial"/>
                                    <w:color w:val="000000" w:themeColor="dark1"/>
                                    <w:kern w:val="24"/>
                                    <w:sz w:val="16"/>
                                    <w:szCs w:val="22"/>
                                  </w:rPr>
                                  <w:t xml:space="preserve"> </w:t>
                                </w:r>
                                <w:r w:rsidR="00EE5863" w:rsidRPr="00CF4770">
                                  <w:rPr>
                                    <w:rFonts w:eastAsia="Arial"/>
                                    <w:color w:val="000000" w:themeColor="dark1"/>
                                    <w:kern w:val="24"/>
                                    <w:sz w:val="16"/>
                                    <w:szCs w:val="22"/>
                                  </w:rPr>
                                  <w:t>Blockchain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Rectangle 406"/>
                          <wps:cNvSpPr/>
                          <wps:spPr>
                            <a:xfrm>
                              <a:off x="79022" y="587022"/>
                              <a:ext cx="45085" cy="2314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1670756" y="575734"/>
                              <a:ext cx="45085" cy="2314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3330222" y="587022"/>
                              <a:ext cx="45085" cy="2314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wps:spPr>
                            <a:xfrm>
                              <a:off x="124178" y="711200"/>
                              <a:ext cx="15551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Text Box 370"/>
                          <wps:cNvSpPr txBox="1"/>
                          <wps:spPr>
                            <a:xfrm>
                              <a:off x="492895" y="507175"/>
                              <a:ext cx="1134650" cy="190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A5EEE"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Here are my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1" name="Straight Arrow Connector 411"/>
                          <wps:cNvCnPr/>
                          <wps:spPr>
                            <a:xfrm flipH="1">
                              <a:off x="101600" y="1162756"/>
                              <a:ext cx="157670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12" name="Straight Arrow Connector 412"/>
                          <wps:cNvCnPr/>
                          <wps:spPr>
                            <a:xfrm flipH="1">
                              <a:off x="90311" y="1885245"/>
                              <a:ext cx="157670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13" name="Straight Arrow Connector 413"/>
                          <wps:cNvCnPr/>
                          <wps:spPr>
                            <a:xfrm>
                              <a:off x="135467" y="2449689"/>
                              <a:ext cx="15551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Text Box 377"/>
                          <wps:cNvSpPr txBox="1"/>
                          <wps:spPr>
                            <a:xfrm>
                              <a:off x="439921" y="2234074"/>
                              <a:ext cx="1083316" cy="1997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77816"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 xml:space="preserve">Donor Donates </w:t>
                                </w:r>
                                <w:r>
                                  <w:rPr>
                                    <w:rFonts w:asciiTheme="minorHAnsi" w:eastAsia="Arial" w:hAnsi="Arial"/>
                                    <w:color w:val="000000" w:themeColor="dark1"/>
                                    <w:kern w:val="24"/>
                                    <w:sz w:val="14"/>
                                    <w:szCs w:val="14"/>
                                  </w:rPr>
                                  <w:t>‘</w:t>
                                </w:r>
                                <w:r>
                                  <w:rPr>
                                    <w:rFonts w:asciiTheme="minorHAnsi" w:eastAsia="Arial" w:hAnsi="Arial"/>
                                    <w:color w:val="000000" w:themeColor="dark1"/>
                                    <w:kern w:val="24"/>
                                    <w:sz w:val="14"/>
                                    <w:szCs w:val="14"/>
                                  </w:rPr>
                                  <w:t>X</w:t>
                                </w:r>
                                <w:r>
                                  <w:rPr>
                                    <w:rFonts w:asciiTheme="minorHAnsi" w:eastAsia="Arial" w:hAnsi="Arial"/>
                                    <w:color w:val="000000" w:themeColor="dark1"/>
                                    <w:kern w:val="24"/>
                                    <w:sz w:val="14"/>
                                    <w:szCs w:val="14"/>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5" name="Text Box 379"/>
                          <wps:cNvSpPr txBox="1"/>
                          <wps:spPr>
                            <a:xfrm>
                              <a:off x="1555133" y="2012530"/>
                              <a:ext cx="1820174"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5682D" w14:textId="77777777" w:rsidR="00EE5863" w:rsidRDefault="00EE5863" w:rsidP="00EE5863">
                                <w:pPr>
                                  <w:pStyle w:val="NormalWeb"/>
                                  <w:spacing w:before="0" w:beforeAutospacing="0" w:after="160" w:afterAutospacing="0" w:line="256" w:lineRule="auto"/>
                                  <w:jc w:val="center"/>
                                </w:pPr>
                                <w:r>
                                  <w:rPr>
                                    <w:rFonts w:asciiTheme="minorHAnsi" w:eastAsia="Arial" w:hAnsi="Arial"/>
                                    <w:color w:val="000000" w:themeColor="dark1"/>
                                    <w:kern w:val="24"/>
                                    <w:sz w:val="14"/>
                                    <w:szCs w:val="14"/>
                                  </w:rPr>
                                  <w:t>Transaction from Admin account to Donor Account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6" name="Text Box 380"/>
                          <wps:cNvSpPr txBox="1"/>
                          <wps:spPr>
                            <a:xfrm>
                              <a:off x="1634310" y="2491637"/>
                              <a:ext cx="2200603" cy="199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8B799"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Credit the account of the donor with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7" name="Straight Arrow Connector 417"/>
                          <wps:cNvCnPr/>
                          <wps:spPr>
                            <a:xfrm flipH="1">
                              <a:off x="1682045" y="2731911"/>
                              <a:ext cx="164528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18" name="Text Box 387"/>
                          <wps:cNvSpPr txBox="1"/>
                          <wps:spPr>
                            <a:xfrm>
                              <a:off x="2244642" y="2775303"/>
                              <a:ext cx="854574" cy="1997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CE7E95"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Confirmation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9" name="Straight Arrow Connector 419"/>
                          <wps:cNvCnPr/>
                          <wps:spPr>
                            <a:xfrm flipH="1">
                              <a:off x="79022" y="2720622"/>
                              <a:ext cx="1576705"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 Box 390"/>
                          <wps:cNvSpPr txBox="1"/>
                          <wps:spPr>
                            <a:xfrm>
                              <a:off x="518860" y="2741458"/>
                              <a:ext cx="854574" cy="1997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7841E"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Confirmation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1" name="Text Box 391"/>
                          <wps:cNvSpPr txBox="1"/>
                          <wps:spPr>
                            <a:xfrm>
                              <a:off x="846667" y="3070578"/>
                              <a:ext cx="18288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1BFF80" w14:textId="77777777" w:rsidR="00EE5863" w:rsidRPr="00B07759" w:rsidRDefault="00EE5863" w:rsidP="00EE5863">
                                <w:pPr>
                                  <w:pStyle w:val="NormalWeb"/>
                                  <w:spacing w:before="0" w:beforeAutospacing="0" w:after="160" w:afterAutospacing="0" w:line="256" w:lineRule="auto"/>
                                  <w:rPr>
                                    <w:sz w:val="20"/>
                                  </w:rPr>
                                </w:pPr>
                                <w:r w:rsidRPr="00B07759">
                                  <w:rPr>
                                    <w:rFonts w:eastAsia="Arial"/>
                                    <w:i/>
                                    <w:iCs/>
                                    <w:color w:val="000000" w:themeColor="dark1"/>
                                    <w:kern w:val="24"/>
                                    <w:sz w:val="18"/>
                                    <w:szCs w:val="22"/>
                                  </w:rPr>
                                  <w:t>Donation Flow Diagram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Text Box 336"/>
                          <wps:cNvSpPr txBox="1"/>
                          <wps:spPr>
                            <a:xfrm>
                              <a:off x="191668" y="940891"/>
                              <a:ext cx="1679789" cy="3204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5E26D"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In case a donation was made by the donor will be shown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23" name="Text Box 374"/>
                        <wps:cNvSpPr txBox="1">
                          <a:spLocks noChangeArrowheads="1"/>
                        </wps:cNvSpPr>
                        <wps:spPr bwMode="auto">
                          <a:xfrm>
                            <a:off x="615638" y="1700161"/>
                            <a:ext cx="2183449" cy="199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B2CF87" w14:textId="77777777" w:rsidR="00EE5863" w:rsidRDefault="00EE5863" w:rsidP="00EE5863">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 xml:space="preserve">If donor wants to donate </w:t>
                              </w:r>
                            </w:p>
                          </w:txbxContent>
                        </wps:txbx>
                        <wps:bodyPr vert="horz" wrap="none" lIns="91440" tIns="45720" rIns="91440" bIns="45720" numCol="1" anchor="t" anchorCtr="0" compatLnSpc="1">
                          <a:prstTxWarp prst="textNoShape">
                            <a:avLst/>
                          </a:prstTxWarp>
                        </wps:bodyPr>
                      </wps:wsp>
                      <wps:wsp>
                        <wps:cNvPr id="424" name="Text Box 375"/>
                        <wps:cNvSpPr txBox="1">
                          <a:spLocks noChangeArrowheads="1"/>
                        </wps:cNvSpPr>
                        <wps:spPr bwMode="auto">
                          <a:xfrm>
                            <a:off x="777059" y="1930802"/>
                            <a:ext cx="1338597" cy="19973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6070171" w14:textId="77777777" w:rsidR="00EE5863" w:rsidRDefault="00EE5863" w:rsidP="00EE5863">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Give Amount</w:t>
                              </w:r>
                            </w:p>
                          </w:txbxContent>
                        </wps:txbx>
                        <wps:bodyPr vert="horz" wrap="none" lIns="91440" tIns="45720" rIns="91440" bIns="45720" numCol="1" anchor="t" anchorCtr="0" compatLnSpc="1">
                          <a:prstTxWarp prst="textNoShape">
                            <a:avLst/>
                          </a:prstTxWarp>
                        </wps:bodyPr>
                      </wps:wsp>
                      <wps:wsp>
                        <wps:cNvPr id="425" name="Straight Arrow Connector 425"/>
                        <wps:cNvCnPr/>
                        <wps:spPr>
                          <a:xfrm>
                            <a:off x="2789413" y="2434990"/>
                            <a:ext cx="2510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A0DC61" id="Group 74" o:spid="_x0000_s1069" style="position:absolute;margin-left:110.9pt;margin-top:18.9pt;width:271.05pt;height:272.7pt;z-index:251686912;mso-position-horizontal-relative:margin;mso-width-relative:margin;mso-height-relative:margin" coordorigin=",-1244" coordsize="66090,34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">
                <v:group id="Group 394" o:spid="_x0000_s1070" style="position:absolute;top:-1244;width:66090;height:34803" coordorigin=",-1244" coordsize="40925,3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group id="Group 395" o:spid="_x0000_s1071" style="position:absolute;width:2147;height:5022" coordsize="6699,2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Freeform 396" o:spid="_x0000_s1072" style="position:absolute;width:6699;height:23082;visibility:visible;mso-wrap-style:square;v-text-anchor:top" coordsize="42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" path="m2,310r,l4,280,6,266,8,254r6,-12l20,232r8,-6l36,222r,l54,222r22,l98,220r10,-4l116,212r,l132,196r6,-6l142,182r,-8l140,164r-4,-12l130,138r,l126,130r-4,-4l120,120r,l118,104,116,88r2,-16l120,58r,l122,48r4,-10l130,28r8,-8l146,12,156,4,166,r12,l178,r22,2l216,8r10,6l236,20r4,8l244,34r4,8l248,42r2,10l250,64r,14l250,86r,l252,94r2,2l256,100r2,4l258,104r-2,6l254,118r-2,8l252,134r,l250,138r,2l246,140r-4,l240,140r,2l240,142r-8,26l228,194r,l228,208r4,8l236,224r12,14l266,254r,l274,260r10,4l310,274r12,6l332,288r8,8l342,302r,6l342,308r2,12l346,332r4,24l356,380r4,26l360,406r6,42l380,528r18,82l406,638r6,18l412,656r8,16l422,678r-2,2l416,682r,l412,682r-2,2l408,688r,l408,692r,l410,714r,l408,726r-2,8l406,734r-6,6l398,746r,l394,750r-4,4l378,758r-16,2l362,760r-8,l352,758r-4,-2l348,756r,-4l350,748r12,-2l362,746r8,l376,742r,l380,740r2,-2l382,732r,l384,720r,l382,716r-2,-2l376,714r-4,2l372,716r,10l372,734r,l372,738r-2,2l368,742r-4,l360,740r-2,-4l358,736r,-26l358,710r-2,-10l358,692r,-8l358,684r2,-2l360,682r-2,-2l354,678r-2,-2l348,672r,l344,660r-4,-20l338,630r-4,-8l330,618r-2,-2l324,616r,l324,618r-2,8l322,646r,26l322,692r,l324,728r,8l322,744r-4,2l314,748r,l308,748r-4,4l302,758r-2,6l302,778r2,8l304,786r-2,18l300,830r-8,74l276,1026r,l274,1068r-4,34l266,1130r-4,22l256,1168r-4,12l244,1196r,l236,1210r-4,8l232,1224r,l240,1238r4,8l244,1250r,2l244,1252r-4,6l238,1264r2,4l242,1272r10,6l256,1282r4,4l260,1286r2,l264,1288r10,l300,1290r12,2l324,1296r4,4l332,1304r2,6l334,1318r,l332,1322r-2,2l320,1328r-12,4l292,1332r-34,-2l220,1328r,l204,1324r-12,l188,1324r-2,2l184,1334r,l182,1350r2,10l186,1370r,l194,1382r8,12l216,1414r6,10l226,1432r,8l222,1448r,l216,1450r-10,2l192,1454r-16,-2l158,1450r-16,-4l126,1440r-12,-8l114,1432r-10,-10l98,1412r-4,-8l92,1394r-2,-14l86,1374r-6,-4l80,1370r-4,-4l74,1364r-2,-8l72,1348r2,-4l74,1344r8,-12l88,1322r2,-8l86,1308r,l82,1302r-2,-4l78,1294r,-6l78,1288r2,-4l84,1278r2,-8l88,1266r,-4l88,1262r-2,-6l84,1250r-8,-10l68,1228r-2,-8l68,1214r,l68,1180r-2,-32l60,1076r-2,-36l56,1002r2,-36l60,930r,l62,904r,-28l60,816,58,756r,-30l58,700r,l58,676,54,654,50,634,46,616,36,584,26,554r,l20,542,14,526,8,492,2,454,,416,,350,2,310r,xe" fillcolor="black" stroked="f">
                      <v:path arrowok="t" o:connecttype="custom" o:connectlocs="22225,384175;120650,352425;219075,301625;206375,219075;184150,139700;206375,44450;282575,0;387350,53975;396875,136525;409575,165100;396875,219075;381000,225425;374650,355600;492125,434975;542925,488950;571500,644525;654050,1041400;654050,1082675;650875,1133475;631825,1184275;574675,1206500;555625,1187450;603250,1174750;606425,1136650;590550,1165225;571500,1174750;568325,1098550;561975,1076325;536575,1000125;514350,981075;514350,1155700;488950,1187450;482600,1247775;434975,1695450;387350,1898650;381000,1965325;377825,2006600;412750,2041525;514350,2057400;527050,2098675;349250,2108200;292100,2117725;307975,2193925;352425,2298700;250825,2301875;155575,2241550;127000,2174875;117475,2133600;130175,2066925;133350,2028825;133350,1984375;107950,1873250;95250,1476375;92075,1152525;73025,977900;12700,781050" o:connectangles="0,0,0,0,0,0,0,0,0,0,0,0,0,0,0,0,0,0,0,0,0,0,0,0,0,0,0,0,0,0,0,0,0,0,0,0,0,0,0,0,0,0,0,0,0,0,0,0,0,0,0,0,0,0,0,0"/>
                    </v:shape>
                    <v:shape id="Freeform 397" o:spid="_x0000_s1073" style="position:absolute;left:2159;top:2857;width:2381;height:3302;visibility:visible;mso-wrap-style:square;v-text-anchor:top" coordsize="15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" path="m92,30r,l96,38r6,10l118,68r16,22l142,102r4,10l146,112r2,24l150,166r,l150,190r-2,12l148,206r-2,2l142,208r-2,l140,208r-2,-2l136,200r-4,-12l126,152r,l124,142r-2,-8l118,128r-4,-6l98,108,72,84r,l56,64,38,44r,l24,32,8,24r,l2,18,,16,4,6r,l6,,8,r6,2l14,2,34,12,50,22r12,8l76,40r,l78,42r4,-2l86,36r4,-6l92,28r,2l92,30xe" stroked="f">
                      <v:path arrowok="t" o:connecttype="custom" o:connectlocs="146050,47625;146050,47625;152400,60325;161925,76200;187325,107950;212725,142875;225425,161925;231775,177800;231775,177800;234950,215900;238125,263525;238125,263525;238125,301625;234950,320675;234950,327025;231775,330200;225425,330200;222250,330200;222250,330200;219075,327025;215900,317500;209550,298450;200025,241300;200025,241300;196850,225425;193675,212725;187325,203200;180975,193675;155575,171450;114300,133350;114300,133350;88900,101600;60325,69850;60325,69850;38100,50800;12700,38100;12700,38100;3175,28575;0,25400;6350,9525;6350,9525;9525,0;12700,0;22225,3175;22225,3175;53975,19050;79375,34925;98425,47625;120650,63500;120650,63500;123825,66675;130175,63500;136525,57150;142875,47625;146050,44450;146050,47625;146050,47625" o:connectangles="0,0,0,0,0,0,0,0,0,0,0,0,0,0,0,0,0,0,0,0,0,0,0,0,0,0,0,0,0,0,0,0,0,0,0,0,0,0,0,0,0,0,0,0,0,0,0,0,0,0,0,0,0,0,0,0,0"/>
                    </v:shape>
                    <v:shape id="Freeform 398" o:spid="_x0000_s1074" style="position:absolute;left:3175;top:3492;width:1270;height:2794;visibility:visible;mso-wrap-style:square;v-text-anchor:top" coordsize="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" path="m30,16r,l32,22r,6l32,34r2,8l34,42r6,14l48,70,58,86r8,24l66,110r10,28l80,160r,l80,172r-2,4l78,176r,l72,172,68,162,54,134r,l36,94r,l26,76,18,64,14,58,12,54r,-8l14,38r,l14,34,12,30,6,24,2,20,,18,2,14r,l6,8,8,4,10,r6,l16,r6,2l26,6r4,10l30,16xe" fillcolor="black" stroked="f">
                      <v:path arrowok="t" o:connecttype="custom" o:connectlocs="47625,25400;47625,25400;50800,34925;50800,44450;50800,53975;53975,66675;53975,66675;63500,88900;76200,111125;92075,136525;104775,174625;104775,174625;120650,219075;127000,254000;127000,254000;127000,273050;123825,279400;123825,279400;123825,279400;114300,273050;107950,257175;85725,212725;85725,212725;57150,149225;57150,149225;41275,120650;28575,101600;22225,92075;19050,85725;19050,73025;22225,60325;22225,60325;22225,53975;19050,47625;9525,38100;3175,31750;0,28575;3175,22225;3175,22225;9525,12700;12700,6350;15875,0;25400,0;25400,0;34925,3175;41275,9525;47625,25400;47625,25400" o:connectangles="0,0,0,0,0,0,0,0,0,0,0,0,0,0,0,0,0,0,0,0,0,0,0,0,0,0,0,0,0,0,0,0,0,0,0,0,0,0,0,0,0,0,0,0,0,0,0,0"/>
                    </v:shape>
                    <v:shape id="Freeform 399" o:spid="_x0000_s1075" style="position:absolute;left:1301;top:10350;width:1207;height:762;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" path="m48,30r,l54,28r8,-2l72,28r4,-2l76,24,70,10r,l64,4,60,,56,,44,,26,6r,l12,12,4,16,,22r2,6l2,28,4,40r4,6l12,48r6,-2l32,38r6,-4l48,30r,xe" stroked="f">
                      <v:path arrowok="t" o:connecttype="custom" o:connectlocs="76200,47625;76200,47625;85725,44450;98425,41275;114300,44450;120650,41275;120650,38100;111125,15875;111125,15875;101600,6350;95250,0;88900,0;69850,0;41275,9525;41275,9525;19050,19050;6350,25400;0,34925;3175,44450;3175,44450;6350,63500;12700,73025;19050,76200;28575,73025;50800,60325;60325,53975;76200,47625;76200,47625" o:connectangles="0,0,0,0,0,0,0,0,0,0,0,0,0,0,0,0,0,0,0,0,0,0,0,0,0,0,0,0"/>
                    </v:shape>
                    <v:shape id="Freeform 400" o:spid="_x0000_s1076" style="position:absolute;left:5651;top:10636;width:857;height:381;visibility:visible;mso-wrap-style:square;v-text-anchor:top" coordsize="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" path="m30,r,l42,r8,2l54,6r,6l54,12r-2,8l52,22r,2l44,24,22,22r,l6,20r-4,l,18r,l,16,,14,4,10,14,4,30,r,xe" stroked="f">
                      <v:path arrowok="t" o:connecttype="custom" o:connectlocs="47625,0;47625,0;66675,0;79375,3175;85725,9525;85725,19050;85725,19050;82550,31750;82550,34925;82550,38100;69850,38100;34925,34925;34925,34925;9525,31750;3175,31750;0,28575;0,28575;0,25400;0,22225;6350,15875;22225,6350;47625,0;47625,0" o:connectangles="0,0,0,0,0,0,0,0,0,0,0,0,0,0,0,0,0,0,0,0,0,0,0"/>
                    </v:shape>
                    <v:shape id="Freeform 401" o:spid="_x0000_s1077" style="position:absolute;left:3016;top:3429;width:381;height:539;visibility:visible;mso-wrap-style:square;v-text-anchor:top" coordsize="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" path="m,32r2,2l24,4,22,,,32xe" fillcolor="#231f20" stroked="f">
                      <v:path arrowok="t" o:connecttype="custom" o:connectlocs="0,50800;3175,53975;38100,6350;34925,0;0,50800" o:connectangles="0,0,0,0,0"/>
                    </v:shape>
                    <v:shape id="Freeform 402" o:spid="_x0000_s1078" style="position:absolute;left:2095;top:3048;width:984;height:889;visibility:visible;mso-wrap-style:square;v-text-anchor:top" coordsize="6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" path="m6,l,4,60,56r2,-4l6,xe" fillcolor="black" stroked="f">
                      <v:path arrowok="t" o:connecttype="custom" o:connectlocs="9525,0;0,6350;95250,88900;98425,82550;9525,0" o:connectangles="0,0,0,0,0"/>
                    </v:shape>
                    <v:shape id="Freeform 403" o:spid="_x0000_s1079" style="position:absolute;left:3302;top:3429;width:698;height:444;visibility:visible;mso-wrap-style:square;v-text-anchor:top" coordsize="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" path="m34,18l44,28,,4,2,,34,18xe" fillcolor="black" stroked="f">
                      <v:path arrowok="t" o:connecttype="custom" o:connectlocs="53975,28575;69850,44450;0,6350;3175,0;53975,28575" o:connectangles="0,0,0,0,0"/>
                    </v:shape>
                  </v:group>
                  <v:shape id="Text Box 362" o:spid="_x0000_s1080" type="#_x0000_t202" style="position:absolute;left:6907;top:564;width:14111;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0ABD5639" w14:textId="77777777" w:rsidR="00EE5863" w:rsidRPr="00CF4770" w:rsidRDefault="00C63786" w:rsidP="00EE5863">
                          <w:pPr>
                            <w:pStyle w:val="NormalWeb"/>
                            <w:spacing w:before="0" w:beforeAutospacing="0" w:after="160" w:afterAutospacing="0" w:line="256" w:lineRule="auto"/>
                            <w:jc w:val="center"/>
                            <w:rPr>
                              <w:rFonts w:eastAsia="Arial"/>
                              <w:color w:val="000000" w:themeColor="dark1"/>
                              <w:kern w:val="24"/>
                              <w:sz w:val="16"/>
                              <w:szCs w:val="22"/>
                            </w:rPr>
                          </w:pPr>
                          <w:r w:rsidRPr="00C63786">
                            <w:rPr>
                              <w:rFonts w:eastAsia="Arial"/>
                              <w:color w:val="000000" w:themeColor="dark1"/>
                              <w:kern w:val="24"/>
                              <w:sz w:val="16"/>
                              <w:szCs w:val="22"/>
                            </w:rPr>
                            <w:t>Ramakrishna Mission(RKM)</w:t>
                          </w:r>
                          <w:r>
                            <w:rPr>
                              <w:rFonts w:eastAsia="Arial"/>
                              <w:color w:val="000000" w:themeColor="dark1"/>
                              <w:kern w:val="24"/>
                              <w:sz w:val="16"/>
                              <w:szCs w:val="22"/>
                            </w:rPr>
                            <w:t xml:space="preserve"> </w:t>
                          </w:r>
                          <w:r w:rsidR="00EE5863" w:rsidRPr="00CF4770">
                            <w:rPr>
                              <w:rFonts w:eastAsia="Arial"/>
                              <w:color w:val="000000" w:themeColor="dark1"/>
                              <w:kern w:val="24"/>
                              <w:sz w:val="16"/>
                              <w:szCs w:val="22"/>
                            </w:rPr>
                            <w:t>Portal</w:t>
                          </w:r>
                        </w:p>
                      </w:txbxContent>
                    </v:textbox>
                  </v:shape>
                  <v:shape id="Text Box 363" o:spid="_x0000_s1081" type="#_x0000_t202" style="position:absolute;left:25592;top:-1244;width:15333;height: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9NwwAAANwAAAAPAAAAZHJzL2Rvd25yZXYueG1sRI9BSwMx&#10;FITvgv8hPMGbzSqt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Yh6PTcMAAADcAAAADwAA&#10;AAAAAAAAAAAAAAAHAgAAZHJzL2Rvd25yZXYueG1sUEsFBgAAAAADAAMAtwAAAPcCAAAAAA==&#10;" fillcolor="white [3201]" strokeweight=".5pt">
                    <v:textbox>
                      <w:txbxContent>
                        <w:p w14:paraId="7848BE36" w14:textId="77777777" w:rsidR="00EE5863" w:rsidRPr="00CF4770" w:rsidRDefault="00C63786" w:rsidP="00EE5863">
                          <w:pPr>
                            <w:pStyle w:val="NormalWeb"/>
                            <w:spacing w:before="0" w:beforeAutospacing="0" w:after="160" w:afterAutospacing="0" w:line="256" w:lineRule="auto"/>
                            <w:jc w:val="center"/>
                            <w:rPr>
                              <w:sz w:val="18"/>
                            </w:rPr>
                          </w:pPr>
                          <w:r w:rsidRPr="00C63786">
                            <w:rPr>
                              <w:rFonts w:eastAsia="Arial"/>
                              <w:color w:val="000000" w:themeColor="dark1"/>
                              <w:kern w:val="24"/>
                              <w:sz w:val="16"/>
                              <w:szCs w:val="22"/>
                            </w:rPr>
                            <w:t>Ramakrishna Mission(RKM)</w:t>
                          </w:r>
                          <w:r>
                            <w:rPr>
                              <w:rFonts w:eastAsia="Arial"/>
                              <w:color w:val="000000" w:themeColor="dark1"/>
                              <w:kern w:val="24"/>
                              <w:sz w:val="16"/>
                              <w:szCs w:val="22"/>
                            </w:rPr>
                            <w:t xml:space="preserve"> </w:t>
                          </w:r>
                          <w:r w:rsidR="00EE5863" w:rsidRPr="00CF4770">
                            <w:rPr>
                              <w:rFonts w:eastAsia="Arial"/>
                              <w:color w:val="000000" w:themeColor="dark1"/>
                              <w:kern w:val="24"/>
                              <w:sz w:val="16"/>
                              <w:szCs w:val="22"/>
                            </w:rPr>
                            <w:t>Blockchain Node</w:t>
                          </w:r>
                        </w:p>
                      </w:txbxContent>
                    </v:textbox>
                  </v:shape>
                  <v:rect id="Rectangle 406" o:spid="_x0000_s1082" style="position:absolute;left:790;top:5870;width:451;height:2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" fillcolor="#a5a5a5 [2092]" stroked="f" strokeweight="1pt"/>
                  <v:rect id="Rectangle 407" o:spid="_x0000_s1083" style="position:absolute;left:16707;top:5757;width:451;height:2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" fillcolor="#a5a5a5 [2092]" stroked="f" strokeweight="1pt"/>
                  <v:rect id="Rectangle 408" o:spid="_x0000_s1084" style="position:absolute;left:33302;top:5870;width:451;height:2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" fillcolor="#a5a5a5 [2092]" stroked="f" strokeweight="1pt"/>
                  <v:shape id="Straight Arrow Connector 409" o:spid="_x0000_s1085" type="#_x0000_t32" style="position:absolute;left:1241;top:7112;width:155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Text Box 370" o:spid="_x0000_s1086" type="#_x0000_t202" style="position:absolute;left:4928;top:5071;width:11347;height:1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ufOwwAAANwAAAAPAAAAZHJzL2Rvd25yZXYueG1sRE/LagIx&#10;FN0X/IdwC92IZixF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lOLnzsMAAADcAAAADwAA&#10;AAAAAAAAAAAAAAAHAgAAZHJzL2Rvd25yZXYueG1sUEsFBgAAAAADAAMAtwAAAPcCAAAAAA==&#10;" filled="f" stroked="f" strokeweight=".5pt">
                    <v:textbox>
                      <w:txbxContent>
                        <w:p w14:paraId="799A5EEE"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Here are my details</w:t>
                          </w:r>
                        </w:p>
                      </w:txbxContent>
                    </v:textbox>
                  </v:shape>
                  <v:shape id="Straight Arrow Connector 411" o:spid="_x0000_s1087" type="#_x0000_t32" style="position:absolute;left:1016;top:11627;width:15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" strokecolor="black [3213]" strokeweight=".5pt">
                    <v:stroke dashstyle="dash" endarrow="block" joinstyle="miter"/>
                  </v:shape>
                  <v:shape id="Straight Arrow Connector 412" o:spid="_x0000_s1088" type="#_x0000_t32" style="position:absolute;left:903;top:18852;width:15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" strokecolor="black [3213]" strokeweight=".5pt">
                    <v:stroke dashstyle="dash" endarrow="block" joinstyle="miter"/>
                  </v:shape>
                  <v:shape id="Straight Arrow Connector 413" o:spid="_x0000_s1089" type="#_x0000_t32" style="position:absolute;left:1354;top:24496;width:155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Text Box 377" o:spid="_x0000_s1090" type="#_x0000_t202" style="position:absolute;left:4399;top:22340;width:10833;height:1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" fillcolor="white [3201]" stroked="f" strokeweight=".5pt">
                    <v:textbox>
                      <w:txbxContent>
                        <w:p w14:paraId="48F77816"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 xml:space="preserve">Donor Donates </w:t>
                          </w:r>
                          <w:r>
                            <w:rPr>
                              <w:rFonts w:asciiTheme="minorHAnsi" w:eastAsia="Arial" w:hAnsi="Arial"/>
                              <w:color w:val="000000" w:themeColor="dark1"/>
                              <w:kern w:val="24"/>
                              <w:sz w:val="14"/>
                              <w:szCs w:val="14"/>
                            </w:rPr>
                            <w:t>‘</w:t>
                          </w:r>
                          <w:r>
                            <w:rPr>
                              <w:rFonts w:asciiTheme="minorHAnsi" w:eastAsia="Arial" w:hAnsi="Arial"/>
                              <w:color w:val="000000" w:themeColor="dark1"/>
                              <w:kern w:val="24"/>
                              <w:sz w:val="14"/>
                              <w:szCs w:val="14"/>
                            </w:rPr>
                            <w:t>X</w:t>
                          </w:r>
                          <w:r>
                            <w:rPr>
                              <w:rFonts w:asciiTheme="minorHAnsi" w:eastAsia="Arial" w:hAnsi="Arial"/>
                              <w:color w:val="000000" w:themeColor="dark1"/>
                              <w:kern w:val="24"/>
                              <w:sz w:val="14"/>
                              <w:szCs w:val="14"/>
                            </w:rPr>
                            <w:t>’</w:t>
                          </w:r>
                        </w:p>
                      </w:txbxContent>
                    </v:textbox>
                  </v:shape>
                  <v:shape id="Text Box 379" o:spid="_x0000_s1091" type="#_x0000_t202" style="position:absolute;left:15551;top:20125;width:1820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zC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JFUnMLHAAAA3AAA&#10;AA8AAAAAAAAAAAAAAAAABwIAAGRycy9kb3ducmV2LnhtbFBLBQYAAAAAAwADALcAAAD7AgAAAAA=&#10;" filled="f" stroked="f" strokeweight=".5pt">
                    <v:textbox>
                      <w:txbxContent>
                        <w:p w14:paraId="5E05682D" w14:textId="77777777" w:rsidR="00EE5863" w:rsidRDefault="00EE5863" w:rsidP="00EE5863">
                          <w:pPr>
                            <w:pStyle w:val="NormalWeb"/>
                            <w:spacing w:before="0" w:beforeAutospacing="0" w:after="160" w:afterAutospacing="0" w:line="256" w:lineRule="auto"/>
                            <w:jc w:val="center"/>
                          </w:pPr>
                          <w:r>
                            <w:rPr>
                              <w:rFonts w:asciiTheme="minorHAnsi" w:eastAsia="Arial" w:hAnsi="Arial"/>
                              <w:color w:val="000000" w:themeColor="dark1"/>
                              <w:kern w:val="24"/>
                              <w:sz w:val="14"/>
                              <w:szCs w:val="14"/>
                            </w:rPr>
                            <w:t>Transaction from Admin account to Donor Account</w:t>
                          </w:r>
                        </w:p>
                      </w:txbxContent>
                    </v:textbox>
                  </v:shape>
                  <v:shape id="Text Box 380" o:spid="_x0000_s1092" type="#_x0000_t202" style="position:absolute;left:16343;top:24916;width:22006;height:19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9ohxgAAANwAAAAPAAAAZHJzL2Rvd25yZXYueG1sRI/dagIx&#10;FITvBd8hHKE3RbMWWc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dEfaIcYAAADcAAAA&#10;DwAAAAAAAAAAAAAAAAAHAgAAZHJzL2Rvd25yZXYueG1sUEsFBgAAAAADAAMAtwAAAPoCAAAAAA==&#10;" filled="f" stroked="f" strokeweight=".5pt">
                    <v:textbox>
                      <w:txbxContent>
                        <w:p w14:paraId="42C8B799"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Credit the account of the donor with token</w:t>
                          </w:r>
                        </w:p>
                      </w:txbxContent>
                    </v:textbox>
                  </v:shape>
                  <v:shape id="Straight Arrow Connector 417" o:spid="_x0000_s1093" type="#_x0000_t32" style="position:absolute;left:16820;top:27319;width:16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" strokecolor="black [3213]" strokeweight=".5pt">
                    <v:stroke dashstyle="dash" endarrow="block" joinstyle="miter"/>
                  </v:shape>
                  <v:shape id="Text Box 387" o:spid="_x0000_s1094" type="#_x0000_t202" style="position:absolute;left:22446;top:27753;width:8546;height:1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" fillcolor="white [3201]" stroked="f" strokeweight=".5pt">
                    <v:textbox>
                      <w:txbxContent>
                        <w:p w14:paraId="70CE7E95"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Confirmation</w:t>
                          </w:r>
                        </w:p>
                      </w:txbxContent>
                    </v:textbox>
                  </v:shape>
                  <v:shape id="Straight Arrow Connector 419" o:spid="_x0000_s1095" type="#_x0000_t32" style="position:absolute;left:790;top:27206;width:15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" strokecolor="black [3213]" strokeweight=".5pt">
                    <v:stroke dashstyle="dash" endarrow="block" joinstyle="miter"/>
                  </v:shape>
                  <v:shape id="Text Box 390" o:spid="_x0000_s1096" type="#_x0000_t202" style="position:absolute;left:5188;top:27414;width:8546;height:1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" fillcolor="white [3201]" stroked="f" strokeweight=".5pt">
                    <v:textbox>
                      <w:txbxContent>
                        <w:p w14:paraId="3977841E"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Confirmation</w:t>
                          </w:r>
                        </w:p>
                      </w:txbxContent>
                    </v:textbox>
                  </v:shape>
                  <v:shape id="Text Box 391" o:spid="_x0000_s1097" type="#_x0000_t202" style="position:absolute;left:8466;top:30705;width:1828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UuwwAAANwAAAAPAAAAZHJzL2Rvd25yZXYueG1sRI9BawIx&#10;FITvhf6H8Aq91axS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VpDVLsMAAADcAAAADwAA&#10;AAAAAAAAAAAAAAAHAgAAZHJzL2Rvd25yZXYueG1sUEsFBgAAAAADAAMAtwAAAPcCAAAAAA==&#10;" fillcolor="white [3201]" strokeweight=".5pt">
                    <v:textbox>
                      <w:txbxContent>
                        <w:p w14:paraId="581BFF80" w14:textId="77777777" w:rsidR="00EE5863" w:rsidRPr="00B07759" w:rsidRDefault="00EE5863" w:rsidP="00EE5863">
                          <w:pPr>
                            <w:pStyle w:val="NormalWeb"/>
                            <w:spacing w:before="0" w:beforeAutospacing="0" w:after="160" w:afterAutospacing="0" w:line="256" w:lineRule="auto"/>
                            <w:rPr>
                              <w:sz w:val="20"/>
                            </w:rPr>
                          </w:pPr>
                          <w:r w:rsidRPr="00B07759">
                            <w:rPr>
                              <w:rFonts w:eastAsia="Arial"/>
                              <w:i/>
                              <w:iCs/>
                              <w:color w:val="000000" w:themeColor="dark1"/>
                              <w:kern w:val="24"/>
                              <w:sz w:val="18"/>
                              <w:szCs w:val="22"/>
                            </w:rPr>
                            <w:t>Donation Flow Diagram</w:t>
                          </w:r>
                        </w:p>
                      </w:txbxContent>
                    </v:textbox>
                  </v:shape>
                  <v:shape id="Text Box 336" o:spid="_x0000_s1098" type="#_x0000_t202" style="position:absolute;left:1916;top:9408;width:16798;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075E26D" w14:textId="77777777" w:rsidR="00EE5863" w:rsidRDefault="00EE5863" w:rsidP="00EE5863">
                          <w:pPr>
                            <w:pStyle w:val="NormalWeb"/>
                            <w:spacing w:before="0" w:beforeAutospacing="0" w:after="160" w:afterAutospacing="0" w:line="256" w:lineRule="auto"/>
                          </w:pPr>
                          <w:r>
                            <w:rPr>
                              <w:rFonts w:asciiTheme="minorHAnsi" w:eastAsia="Arial" w:hAnsi="Arial"/>
                              <w:color w:val="000000" w:themeColor="dark1"/>
                              <w:kern w:val="24"/>
                              <w:sz w:val="14"/>
                              <w:szCs w:val="14"/>
                            </w:rPr>
                            <w:t>In case a donation was made by the donor will be shown</w:t>
                          </w:r>
                        </w:p>
                      </w:txbxContent>
                    </v:textbox>
                  </v:shape>
                </v:group>
                <v:shape id="Text Box 374" o:spid="_x0000_s1099" type="#_x0000_t202" style="position:absolute;left:6156;top:17001;width:21834;height:1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" filled="f" stroked="f" strokeweight=".5pt">
                  <v:textbox>
                    <w:txbxContent>
                      <w:p w14:paraId="1AB2CF87" w14:textId="77777777" w:rsidR="00EE5863" w:rsidRDefault="00EE5863" w:rsidP="00EE5863">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 xml:space="preserve">If donor wants to donate </w:t>
                        </w:r>
                      </w:p>
                    </w:txbxContent>
                  </v:textbox>
                </v:shape>
                <v:shape id="Text Box 375" o:spid="_x0000_s1100" type="#_x0000_t202" style="position:absolute;left:7770;top:19308;width:13386;height:1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" stroked="f" strokeweight=".5pt">
                  <v:textbox>
                    <w:txbxContent>
                      <w:p w14:paraId="46070171" w14:textId="77777777" w:rsidR="00EE5863" w:rsidRDefault="00EE5863" w:rsidP="00EE5863">
                        <w:pPr>
                          <w:pStyle w:val="NormalWeb"/>
                          <w:kinsoku w:val="0"/>
                          <w:overflowPunct w:val="0"/>
                          <w:spacing w:before="0" w:beforeAutospacing="0" w:after="0" w:afterAutospacing="0"/>
                          <w:textAlignment w:val="baseline"/>
                        </w:pPr>
                        <w:r>
                          <w:rPr>
                            <w:rFonts w:ascii="Arial" w:eastAsia="Arial" w:hAnsi="Arial"/>
                            <w:color w:val="000000" w:themeColor="text1"/>
                            <w:kern w:val="24"/>
                            <w:sz w:val="14"/>
                            <w:szCs w:val="14"/>
                          </w:rPr>
                          <w:t>Give Amount</w:t>
                        </w:r>
                      </w:p>
                    </w:txbxContent>
                  </v:textbox>
                </v:shape>
                <v:shape id="Straight Arrow Connector 425" o:spid="_x0000_s1101" type="#_x0000_t32" style="position:absolute;left:27894;top:24349;width:25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" strokecolor="black [3213]" strokeweight=".5pt">
                  <v:stroke endarrow="block" joinstyle="miter"/>
                </v:shape>
                <w10:wrap anchorx="margin"/>
              </v:group>
            </w:pict>
          </mc:Fallback>
        </mc:AlternateContent>
      </w:r>
    </w:p>
    <w:p w14:paraId="3A600CDB" w14:textId="77777777" w:rsidR="00EE5863" w:rsidRPr="000F713E" w:rsidRDefault="00EE5863" w:rsidP="00C540D0">
      <w:pPr>
        <w:pStyle w:val="BodyText"/>
        <w:rPr>
          <w:rFonts w:ascii="Georgia" w:hAnsi="Georgia"/>
          <w:sz w:val="22"/>
        </w:rPr>
      </w:pPr>
    </w:p>
    <w:p w14:paraId="11DA029B" w14:textId="77777777" w:rsidR="00EE5863" w:rsidRPr="000F713E" w:rsidRDefault="00EE5863" w:rsidP="00C540D0">
      <w:pPr>
        <w:pStyle w:val="BodyText"/>
        <w:rPr>
          <w:rFonts w:ascii="Georgia" w:hAnsi="Georgia"/>
          <w:sz w:val="22"/>
        </w:rPr>
      </w:pPr>
    </w:p>
    <w:p w14:paraId="73A2AE00" w14:textId="77777777" w:rsidR="00EE5863" w:rsidRPr="000F713E" w:rsidRDefault="00EE5863" w:rsidP="00C540D0">
      <w:pPr>
        <w:pStyle w:val="BodyText"/>
        <w:rPr>
          <w:rFonts w:ascii="Georgia" w:hAnsi="Georgia"/>
          <w:sz w:val="22"/>
        </w:rPr>
      </w:pPr>
    </w:p>
    <w:p w14:paraId="42FA30F5" w14:textId="77777777" w:rsidR="00EE5863" w:rsidRPr="000F713E" w:rsidRDefault="00EE5863" w:rsidP="00C540D0">
      <w:pPr>
        <w:pStyle w:val="BodyText"/>
        <w:rPr>
          <w:rFonts w:ascii="Georgia" w:hAnsi="Georgia"/>
          <w:sz w:val="22"/>
        </w:rPr>
      </w:pPr>
    </w:p>
    <w:p w14:paraId="133503B1" w14:textId="77777777" w:rsidR="00EE5863" w:rsidRPr="000F713E" w:rsidRDefault="00EE5863" w:rsidP="00C540D0">
      <w:pPr>
        <w:pStyle w:val="BodyText"/>
        <w:rPr>
          <w:rFonts w:ascii="Georgia" w:hAnsi="Georgia"/>
          <w:sz w:val="22"/>
        </w:rPr>
      </w:pPr>
    </w:p>
    <w:p w14:paraId="73DB6B39" w14:textId="77777777" w:rsidR="00EE5863" w:rsidRPr="000F713E" w:rsidRDefault="00EE5863" w:rsidP="00C540D0">
      <w:pPr>
        <w:pStyle w:val="BodyText"/>
        <w:rPr>
          <w:rFonts w:ascii="Georgia" w:hAnsi="Georgia"/>
          <w:sz w:val="22"/>
        </w:rPr>
      </w:pPr>
    </w:p>
    <w:p w14:paraId="43AD6650" w14:textId="77777777" w:rsidR="00EE5863" w:rsidRPr="000F713E" w:rsidRDefault="00EE5863" w:rsidP="00C540D0">
      <w:pPr>
        <w:pStyle w:val="BodyText"/>
        <w:rPr>
          <w:rFonts w:ascii="Georgia" w:hAnsi="Georgia"/>
          <w:sz w:val="22"/>
        </w:rPr>
      </w:pPr>
    </w:p>
    <w:p w14:paraId="6E3AE799" w14:textId="77777777" w:rsidR="00EE5863" w:rsidRPr="000F713E" w:rsidRDefault="00EE5863" w:rsidP="00C540D0">
      <w:pPr>
        <w:pStyle w:val="BodyText"/>
        <w:rPr>
          <w:rFonts w:ascii="Georgia" w:hAnsi="Georgia"/>
          <w:sz w:val="22"/>
        </w:rPr>
      </w:pPr>
    </w:p>
    <w:p w14:paraId="64D3BEEF" w14:textId="77777777" w:rsidR="00EE5863" w:rsidRPr="000F713E" w:rsidRDefault="00EE5863" w:rsidP="00C540D0">
      <w:pPr>
        <w:pStyle w:val="BodyText"/>
        <w:rPr>
          <w:rFonts w:ascii="Georgia" w:hAnsi="Georgia"/>
          <w:sz w:val="22"/>
        </w:rPr>
      </w:pPr>
    </w:p>
    <w:p w14:paraId="2A50B576" w14:textId="77777777" w:rsidR="00EE5863" w:rsidRPr="000F713E" w:rsidRDefault="00EE5863" w:rsidP="00C540D0">
      <w:pPr>
        <w:pStyle w:val="BodyText"/>
        <w:rPr>
          <w:rFonts w:ascii="Georgia" w:hAnsi="Georgia"/>
          <w:sz w:val="22"/>
        </w:rPr>
      </w:pPr>
    </w:p>
    <w:p w14:paraId="754E3326" w14:textId="77777777" w:rsidR="00EE5863" w:rsidRPr="000F713E" w:rsidRDefault="00EE5863" w:rsidP="00C540D0">
      <w:pPr>
        <w:pStyle w:val="BodyText"/>
        <w:rPr>
          <w:rFonts w:ascii="Georgia" w:hAnsi="Georgia"/>
          <w:sz w:val="22"/>
        </w:rPr>
      </w:pPr>
    </w:p>
    <w:p w14:paraId="540D3D5A" w14:textId="77777777" w:rsidR="00EE5863" w:rsidRPr="000F713E" w:rsidRDefault="00EE5863" w:rsidP="00C540D0">
      <w:pPr>
        <w:pStyle w:val="BodyText"/>
        <w:rPr>
          <w:rFonts w:ascii="Georgia" w:hAnsi="Georgia"/>
          <w:sz w:val="22"/>
        </w:rPr>
      </w:pPr>
    </w:p>
    <w:p w14:paraId="1AF78BFA" w14:textId="77777777" w:rsidR="00EE5863" w:rsidRPr="000F713E" w:rsidRDefault="00EE5863" w:rsidP="00C540D0">
      <w:pPr>
        <w:pStyle w:val="BodyText"/>
        <w:rPr>
          <w:rFonts w:ascii="Georgia" w:hAnsi="Georgia"/>
          <w:sz w:val="22"/>
        </w:rPr>
      </w:pPr>
    </w:p>
    <w:p w14:paraId="25C1A6FA" w14:textId="77777777" w:rsidR="00EE5863" w:rsidRPr="000F713E" w:rsidRDefault="00EE5863" w:rsidP="00C540D0">
      <w:pPr>
        <w:pStyle w:val="BodyText"/>
        <w:rPr>
          <w:rFonts w:ascii="Georgia" w:hAnsi="Georgia"/>
          <w:sz w:val="22"/>
        </w:rPr>
      </w:pPr>
    </w:p>
    <w:p w14:paraId="112F7E4B" w14:textId="77777777" w:rsidR="00A129A4" w:rsidRPr="000F713E" w:rsidRDefault="00A129A4" w:rsidP="00C540D0">
      <w:pPr>
        <w:pStyle w:val="BodyText"/>
        <w:rPr>
          <w:rFonts w:ascii="Georgia" w:hAnsi="Georgia"/>
          <w:sz w:val="22"/>
        </w:rPr>
      </w:pPr>
      <w:r w:rsidRPr="000F713E">
        <w:rPr>
          <w:rFonts w:ascii="Georgia" w:hAnsi="Georgia"/>
          <w:sz w:val="22"/>
        </w:rPr>
        <w:t>Viewing Donation Record: User can see the details of all the donations which he/she has made previously. User can also download a donation certificate for Exemption of Income tax under section 80G of Income Tax Act, 1961.</w:t>
      </w:r>
    </w:p>
    <w:p w14:paraId="660CC2EF" w14:textId="77777777" w:rsidR="00941BE9" w:rsidRPr="000F713E" w:rsidRDefault="00941BE9" w:rsidP="00C540D0">
      <w:pPr>
        <w:pStyle w:val="BodyText"/>
        <w:rPr>
          <w:rFonts w:ascii="Georgia" w:hAnsi="Georgia"/>
          <w:sz w:val="22"/>
        </w:rPr>
      </w:pPr>
    </w:p>
    <w:p w14:paraId="129F33CD" w14:textId="77777777" w:rsidR="00CF45E1" w:rsidRPr="000F713E" w:rsidRDefault="00CF45E1" w:rsidP="00C540D0">
      <w:pPr>
        <w:pStyle w:val="BodyText"/>
        <w:rPr>
          <w:rFonts w:ascii="Georgia" w:hAnsi="Georgia"/>
          <w:sz w:val="22"/>
        </w:rPr>
      </w:pPr>
    </w:p>
    <w:p w14:paraId="0093054F" w14:textId="77777777" w:rsidR="00941BE9" w:rsidRPr="000F713E" w:rsidRDefault="00941BE9" w:rsidP="00C540D0">
      <w:pPr>
        <w:pStyle w:val="BodyText"/>
        <w:rPr>
          <w:rFonts w:ascii="Georgia" w:hAnsi="Georgia"/>
          <w:sz w:val="22"/>
        </w:rPr>
      </w:pPr>
    </w:p>
    <w:p w14:paraId="233F6644" w14:textId="77777777" w:rsidR="00941BE9" w:rsidRPr="000F713E" w:rsidRDefault="006F0D0D" w:rsidP="006F0D0D">
      <w:pPr>
        <w:pStyle w:val="Heading2"/>
        <w:numPr>
          <w:ilvl w:val="0"/>
          <w:numId w:val="0"/>
        </w:numPr>
        <w:rPr>
          <w:rFonts w:ascii="Georgia" w:hAnsi="Georgia"/>
          <w:color w:val="000000" w:themeColor="text1"/>
        </w:rPr>
      </w:pPr>
      <w:bookmarkStart w:id="5" w:name="_Toc534293456"/>
      <w:r w:rsidRPr="000F713E">
        <w:rPr>
          <w:rFonts w:ascii="Georgia" w:hAnsi="Georgia"/>
          <w:color w:val="000000" w:themeColor="text1"/>
        </w:rPr>
        <w:t xml:space="preserve">1.4 </w:t>
      </w:r>
      <w:r w:rsidR="00A73613" w:rsidRPr="000F713E">
        <w:rPr>
          <w:rFonts w:ascii="Georgia" w:hAnsi="Georgia"/>
          <w:color w:val="000000" w:themeColor="text1"/>
        </w:rPr>
        <w:t>Advantages:</w:t>
      </w:r>
      <w:bookmarkEnd w:id="5"/>
    </w:p>
    <w:p w14:paraId="52430BE1" w14:textId="77777777" w:rsidR="00A129A4" w:rsidRPr="002E0A7C" w:rsidRDefault="00A129A4" w:rsidP="00A129A4">
      <w:pPr>
        <w:pStyle w:val="BodyText"/>
        <w:rPr>
          <w:rFonts w:ascii="Georgia" w:hAnsi="Georgia"/>
          <w:sz w:val="22"/>
          <w:szCs w:val="22"/>
        </w:rPr>
      </w:pPr>
      <w:r w:rsidRPr="002E0A7C">
        <w:rPr>
          <w:rFonts w:ascii="Georgia" w:hAnsi="Georgia"/>
          <w:sz w:val="22"/>
          <w:szCs w:val="22"/>
        </w:rPr>
        <w:t>Blockchain allows different parties that do not trust each other to share information and do business. Transactions are processed by a network of users acting as a consensus mechanism so that everyone is creating the same shared system of record simultaneously. Therefore</w:t>
      </w:r>
      <w:r w:rsidR="00280A7F" w:rsidRPr="002E0A7C">
        <w:rPr>
          <w:rFonts w:ascii="Georgia" w:hAnsi="Georgia"/>
          <w:sz w:val="22"/>
          <w:szCs w:val="22"/>
        </w:rPr>
        <w:t>,</w:t>
      </w:r>
      <w:r w:rsidRPr="002E0A7C">
        <w:rPr>
          <w:rFonts w:ascii="Georgia" w:hAnsi="Georgia"/>
          <w:sz w:val="22"/>
          <w:szCs w:val="22"/>
        </w:rPr>
        <w:t xml:space="preserve"> no manual reconciliation is required.</w:t>
      </w:r>
    </w:p>
    <w:p w14:paraId="712B9F86" w14:textId="77777777" w:rsidR="00A129A4" w:rsidRPr="002E0A7C" w:rsidRDefault="00A129A4" w:rsidP="00A129A4">
      <w:pPr>
        <w:pStyle w:val="BodyText"/>
        <w:rPr>
          <w:rFonts w:ascii="Georgia" w:hAnsi="Georgia"/>
          <w:sz w:val="22"/>
          <w:szCs w:val="22"/>
        </w:rPr>
      </w:pPr>
      <w:r w:rsidRPr="002E0A7C">
        <w:rPr>
          <w:rFonts w:ascii="Georgia" w:hAnsi="Georgia"/>
          <w:sz w:val="22"/>
          <w:szCs w:val="22"/>
        </w:rPr>
        <w:t>The value of decentralized control is that it eliminates the risks of centralized control. With a conventional enterprise application, anybody with sufficient access to that system can destroy or corrupt the data within. This makes users dependent on the administrators.</w:t>
      </w:r>
    </w:p>
    <w:p w14:paraId="3193C5AD" w14:textId="77777777" w:rsidR="00CF45E1" w:rsidRPr="002E0A7C" w:rsidRDefault="00A129A4" w:rsidP="00941BE9">
      <w:pPr>
        <w:pStyle w:val="BodyText"/>
        <w:rPr>
          <w:rFonts w:ascii="Georgia" w:hAnsi="Georgia"/>
          <w:sz w:val="22"/>
          <w:szCs w:val="22"/>
        </w:rPr>
      </w:pPr>
      <w:r w:rsidRPr="002E0A7C">
        <w:rPr>
          <w:rFonts w:ascii="Georgia" w:hAnsi="Georgia"/>
          <w:sz w:val="22"/>
          <w:szCs w:val="22"/>
        </w:rPr>
        <w:t>Blockchain can speed up process execution in multi-party scenarios – and allow for faster transactions that aren’t limited by office hours. Distributed ledgers will provide quick ROI by helping businesses create leaner, more efficient, and more profitable processes.</w:t>
      </w:r>
    </w:p>
    <w:p w14:paraId="0D134A34" w14:textId="77777777" w:rsidR="004E003E" w:rsidRPr="000F713E" w:rsidRDefault="004E003E" w:rsidP="00941BE9">
      <w:pPr>
        <w:pStyle w:val="BodyText"/>
        <w:rPr>
          <w:rFonts w:ascii="Georgia" w:hAnsi="Georgia"/>
        </w:rPr>
      </w:pPr>
    </w:p>
    <w:p w14:paraId="381263E4" w14:textId="77777777" w:rsidR="004E003E" w:rsidRPr="000F713E" w:rsidRDefault="004E003E" w:rsidP="00941BE9">
      <w:pPr>
        <w:pStyle w:val="BodyText"/>
        <w:rPr>
          <w:rFonts w:ascii="Georgia" w:hAnsi="Georgia"/>
        </w:rPr>
      </w:pPr>
    </w:p>
    <w:p w14:paraId="348EE1BE" w14:textId="77777777" w:rsidR="00941BE9" w:rsidRPr="000F713E" w:rsidRDefault="00F21912" w:rsidP="00813369">
      <w:pPr>
        <w:pStyle w:val="Heading2"/>
        <w:numPr>
          <w:ilvl w:val="1"/>
          <w:numId w:val="8"/>
        </w:numPr>
        <w:rPr>
          <w:rFonts w:ascii="Georgia" w:hAnsi="Georgia"/>
          <w:color w:val="000000" w:themeColor="text1"/>
        </w:rPr>
      </w:pPr>
      <w:bookmarkStart w:id="6" w:name="_Toc534293457"/>
      <w:r w:rsidRPr="000F713E">
        <w:rPr>
          <w:rFonts w:ascii="Georgia" w:hAnsi="Georgia"/>
          <w:color w:val="000000" w:themeColor="text1"/>
        </w:rPr>
        <w:t>Application</w:t>
      </w:r>
      <w:r w:rsidR="00941BE9" w:rsidRPr="000F713E">
        <w:rPr>
          <w:rFonts w:ascii="Georgia" w:hAnsi="Georgia"/>
          <w:color w:val="000000" w:themeColor="text1"/>
        </w:rPr>
        <w:t xml:space="preserve"> </w:t>
      </w:r>
      <w:r w:rsidR="00A73613" w:rsidRPr="000F713E">
        <w:rPr>
          <w:rFonts w:ascii="Georgia" w:hAnsi="Georgia"/>
          <w:color w:val="000000" w:themeColor="text1"/>
        </w:rPr>
        <w:t>Architecture:</w:t>
      </w:r>
      <w:bookmarkEnd w:id="6"/>
    </w:p>
    <w:p w14:paraId="68770D8A" w14:textId="77777777" w:rsidR="00941BE9" w:rsidRPr="000F713E" w:rsidRDefault="002E3389" w:rsidP="00941BE9">
      <w:pPr>
        <w:pStyle w:val="BodyText"/>
        <w:rPr>
          <w:rFonts w:ascii="Georgia" w:hAnsi="Georgia"/>
        </w:rPr>
      </w:pPr>
      <w:r w:rsidRPr="000F713E">
        <w:rPr>
          <w:rFonts w:ascii="Georgia" w:hAnsi="Georgia"/>
          <w:noProof/>
        </w:rPr>
        <mc:AlternateContent>
          <mc:Choice Requires="wpg">
            <w:drawing>
              <wp:anchor distT="0" distB="0" distL="114300" distR="114300" simplePos="0" relativeHeight="251688960" behindDoc="0" locked="0" layoutInCell="1" allowOverlap="1" wp14:anchorId="4DDA6801" wp14:editId="4ED4BFF6">
                <wp:simplePos x="0" y="0"/>
                <wp:positionH relativeFrom="column">
                  <wp:posOffset>-410845</wp:posOffset>
                </wp:positionH>
                <wp:positionV relativeFrom="paragraph">
                  <wp:posOffset>318770</wp:posOffset>
                </wp:positionV>
                <wp:extent cx="6546022" cy="3818255"/>
                <wp:effectExtent l="0" t="0" r="7620" b="10795"/>
                <wp:wrapNone/>
                <wp:docPr id="441" name="Group 178"/>
                <wp:cNvGraphicFramePr/>
                <a:graphic xmlns:a="http://schemas.openxmlformats.org/drawingml/2006/main">
                  <a:graphicData uri="http://schemas.microsoft.com/office/word/2010/wordprocessingGroup">
                    <wpg:wgp>
                      <wpg:cNvGrpSpPr/>
                      <wpg:grpSpPr>
                        <a:xfrm>
                          <a:off x="0" y="0"/>
                          <a:ext cx="6546022" cy="3818255"/>
                          <a:chOff x="0" y="0"/>
                          <a:chExt cx="7591469" cy="4552301"/>
                        </a:xfrm>
                      </wpg:grpSpPr>
                      <wps:wsp>
                        <wps:cNvPr id="442" name="Rectangle 442"/>
                        <wps:cNvSpPr/>
                        <wps:spPr bwMode="ltGray">
                          <a:xfrm>
                            <a:off x="0" y="0"/>
                            <a:ext cx="7543089" cy="3092825"/>
                          </a:xfrm>
                          <a:prstGeom prst="rect">
                            <a:avLst/>
                          </a:prstGeom>
                          <a:noFill/>
                          <a:ln w="3175" cap="flat" cmpd="sng" algn="ctr">
                            <a:solidFill>
                              <a:srgbClr val="A32020">
                                <a:lumMod val="50000"/>
                              </a:srgbClr>
                            </a:solidFill>
                            <a:prstDash val="solid"/>
                          </a:ln>
                          <a:effectLst/>
                        </wps:spPr>
                        <wps:bodyPr rtlCol="0" anchor="ctr"/>
                      </wps:wsp>
                      <wpg:grpSp>
                        <wpg:cNvPr id="443" name="Group 443"/>
                        <wpg:cNvGrpSpPr/>
                        <wpg:grpSpPr>
                          <a:xfrm>
                            <a:off x="5022722" y="1190365"/>
                            <a:ext cx="1030600" cy="1014951"/>
                            <a:chOff x="5032060" y="1190365"/>
                            <a:chExt cx="1228244" cy="1014951"/>
                          </a:xfrm>
                        </wpg:grpSpPr>
                        <wps:wsp>
                          <wps:cNvPr id="444" name="Rectangle 444"/>
                          <wps:cNvSpPr/>
                          <wps:spPr bwMode="ltGray">
                            <a:xfrm>
                              <a:off x="5032060" y="1190365"/>
                              <a:ext cx="874059" cy="1014951"/>
                            </a:xfrm>
                            <a:prstGeom prst="rect">
                              <a:avLst/>
                            </a:prstGeom>
                            <a:solidFill>
                              <a:srgbClr val="FFFFFF"/>
                            </a:solidFill>
                            <a:ln w="3175" cap="flat" cmpd="sng" algn="ctr">
                              <a:solidFill>
                                <a:srgbClr val="A32020">
                                  <a:lumMod val="50000"/>
                                </a:srgbClr>
                              </a:solidFill>
                              <a:prstDash val="solid"/>
                            </a:ln>
                            <a:effectLst/>
                          </wps:spPr>
                          <wps:bodyPr rtlCol="0" anchor="ctr"/>
                        </wps:wsp>
                        <wps:wsp>
                          <wps:cNvPr id="445" name="Freeform 4968"/>
                          <wps:cNvSpPr>
                            <a:spLocks noEditPoints="1"/>
                          </wps:cNvSpPr>
                          <wps:spPr bwMode="auto">
                            <a:xfrm>
                              <a:off x="5309715" y="1357675"/>
                              <a:ext cx="373225" cy="355474"/>
                            </a:xfrm>
                            <a:custGeom>
                              <a:avLst/>
                              <a:gdLst>
                                <a:gd name="T0" fmla="*/ 354 w 396"/>
                                <a:gd name="T1" fmla="*/ 78 h 400"/>
                                <a:gd name="T2" fmla="*/ 198 w 396"/>
                                <a:gd name="T3" fmla="*/ 0 h 400"/>
                                <a:gd name="T4" fmla="*/ 130 w 396"/>
                                <a:gd name="T5" fmla="*/ 14 h 400"/>
                                <a:gd name="T6" fmla="*/ 38 w 396"/>
                                <a:gd name="T7" fmla="*/ 82 h 400"/>
                                <a:gd name="T8" fmla="*/ 0 w 396"/>
                                <a:gd name="T9" fmla="*/ 190 h 400"/>
                                <a:gd name="T10" fmla="*/ 18 w 396"/>
                                <a:gd name="T11" fmla="*/ 282 h 400"/>
                                <a:gd name="T12" fmla="*/ 110 w 396"/>
                                <a:gd name="T13" fmla="*/ 378 h 400"/>
                                <a:gd name="T14" fmla="*/ 232 w 396"/>
                                <a:gd name="T15" fmla="*/ 396 h 400"/>
                                <a:gd name="T16" fmla="*/ 318 w 396"/>
                                <a:gd name="T17" fmla="*/ 358 h 400"/>
                                <a:gd name="T18" fmla="*/ 386 w 396"/>
                                <a:gd name="T19" fmla="*/ 266 h 400"/>
                                <a:gd name="T20" fmla="*/ 390 w 396"/>
                                <a:gd name="T21" fmla="*/ 152 h 400"/>
                                <a:gd name="T22" fmla="*/ 360 w 396"/>
                                <a:gd name="T23" fmla="*/ 232 h 400"/>
                                <a:gd name="T24" fmla="*/ 322 w 396"/>
                                <a:gd name="T25" fmla="*/ 174 h 400"/>
                                <a:gd name="T26" fmla="*/ 354 w 396"/>
                                <a:gd name="T27" fmla="*/ 120 h 400"/>
                                <a:gd name="T28" fmla="*/ 372 w 396"/>
                                <a:gd name="T29" fmla="*/ 198 h 400"/>
                                <a:gd name="T30" fmla="*/ 326 w 396"/>
                                <a:gd name="T31" fmla="*/ 122 h 400"/>
                                <a:gd name="T32" fmla="*/ 248 w 396"/>
                                <a:gd name="T33" fmla="*/ 110 h 400"/>
                                <a:gd name="T34" fmla="*/ 248 w 396"/>
                                <a:gd name="T35" fmla="*/ 42 h 400"/>
                                <a:gd name="T36" fmla="*/ 318 w 396"/>
                                <a:gd name="T37" fmla="*/ 74 h 400"/>
                                <a:gd name="T38" fmla="*/ 24 w 396"/>
                                <a:gd name="T39" fmla="*/ 180 h 400"/>
                                <a:gd name="T40" fmla="*/ 58 w 396"/>
                                <a:gd name="T41" fmla="*/ 94 h 400"/>
                                <a:gd name="T42" fmla="*/ 88 w 396"/>
                                <a:gd name="T43" fmla="*/ 158 h 400"/>
                                <a:gd name="T44" fmla="*/ 66 w 396"/>
                                <a:gd name="T45" fmla="*/ 234 h 400"/>
                                <a:gd name="T46" fmla="*/ 28 w 396"/>
                                <a:gd name="T47" fmla="*/ 190 h 400"/>
                                <a:gd name="T48" fmla="*/ 176 w 396"/>
                                <a:gd name="T49" fmla="*/ 58 h 400"/>
                                <a:gd name="T50" fmla="*/ 230 w 396"/>
                                <a:gd name="T51" fmla="*/ 44 h 400"/>
                                <a:gd name="T52" fmla="*/ 240 w 396"/>
                                <a:gd name="T53" fmla="*/ 92 h 400"/>
                                <a:gd name="T54" fmla="*/ 186 w 396"/>
                                <a:gd name="T55" fmla="*/ 28 h 400"/>
                                <a:gd name="T56" fmla="*/ 162 w 396"/>
                                <a:gd name="T57" fmla="*/ 28 h 400"/>
                                <a:gd name="T58" fmla="*/ 118 w 396"/>
                                <a:gd name="T59" fmla="*/ 62 h 400"/>
                                <a:gd name="T60" fmla="*/ 130 w 396"/>
                                <a:gd name="T61" fmla="*/ 38 h 400"/>
                                <a:gd name="T62" fmla="*/ 124 w 396"/>
                                <a:gd name="T63" fmla="*/ 78 h 400"/>
                                <a:gd name="T64" fmla="*/ 96 w 396"/>
                                <a:gd name="T65" fmla="*/ 144 h 400"/>
                                <a:gd name="T66" fmla="*/ 74 w 396"/>
                                <a:gd name="T67" fmla="*/ 100 h 400"/>
                                <a:gd name="T68" fmla="*/ 170 w 396"/>
                                <a:gd name="T69" fmla="*/ 148 h 400"/>
                                <a:gd name="T70" fmla="*/ 136 w 396"/>
                                <a:gd name="T71" fmla="*/ 122 h 400"/>
                                <a:gd name="T72" fmla="*/ 226 w 396"/>
                                <a:gd name="T73" fmla="*/ 116 h 400"/>
                                <a:gd name="T74" fmla="*/ 166 w 396"/>
                                <a:gd name="T75" fmla="*/ 88 h 400"/>
                                <a:gd name="T76" fmla="*/ 176 w 396"/>
                                <a:gd name="T77" fmla="*/ 164 h 400"/>
                                <a:gd name="T78" fmla="*/ 140 w 396"/>
                                <a:gd name="T79" fmla="*/ 252 h 400"/>
                                <a:gd name="T80" fmla="*/ 108 w 396"/>
                                <a:gd name="T81" fmla="*/ 208 h 400"/>
                                <a:gd name="T82" fmla="*/ 218 w 396"/>
                                <a:gd name="T83" fmla="*/ 144 h 400"/>
                                <a:gd name="T84" fmla="*/ 302 w 396"/>
                                <a:gd name="T85" fmla="*/ 176 h 400"/>
                                <a:gd name="T86" fmla="*/ 86 w 396"/>
                                <a:gd name="T87" fmla="*/ 260 h 400"/>
                                <a:gd name="T88" fmla="*/ 94 w 396"/>
                                <a:gd name="T89" fmla="*/ 328 h 400"/>
                                <a:gd name="T90" fmla="*/ 40 w 396"/>
                                <a:gd name="T91" fmla="*/ 274 h 400"/>
                                <a:gd name="T92" fmla="*/ 36 w 396"/>
                                <a:gd name="T93" fmla="*/ 232 h 400"/>
                                <a:gd name="T94" fmla="*/ 112 w 396"/>
                                <a:gd name="T95" fmla="*/ 332 h 400"/>
                                <a:gd name="T96" fmla="*/ 120 w 396"/>
                                <a:gd name="T97" fmla="*/ 266 h 400"/>
                                <a:gd name="T98" fmla="*/ 192 w 396"/>
                                <a:gd name="T99" fmla="*/ 260 h 400"/>
                                <a:gd name="T100" fmla="*/ 142 w 396"/>
                                <a:gd name="T101" fmla="*/ 338 h 400"/>
                                <a:gd name="T102" fmla="*/ 224 w 396"/>
                                <a:gd name="T103" fmla="*/ 250 h 400"/>
                                <a:gd name="T104" fmla="*/ 324 w 396"/>
                                <a:gd name="T105" fmla="*/ 202 h 400"/>
                                <a:gd name="T106" fmla="*/ 350 w 396"/>
                                <a:gd name="T107" fmla="*/ 248 h 400"/>
                                <a:gd name="T108" fmla="*/ 128 w 396"/>
                                <a:gd name="T109" fmla="*/ 360 h 400"/>
                                <a:gd name="T110" fmla="*/ 160 w 396"/>
                                <a:gd name="T111" fmla="*/ 356 h 400"/>
                                <a:gd name="T112" fmla="*/ 250 w 396"/>
                                <a:gd name="T113" fmla="*/ 366 h 400"/>
                                <a:gd name="T114" fmla="*/ 144 w 396"/>
                                <a:gd name="T115" fmla="*/ 366 h 400"/>
                                <a:gd name="T116" fmla="*/ 284 w 396"/>
                                <a:gd name="T117" fmla="*/ 322 h 400"/>
                                <a:gd name="T118" fmla="*/ 354 w 396"/>
                                <a:gd name="T119" fmla="*/ 278 h 400"/>
                                <a:gd name="T120" fmla="*/ 294 w 396"/>
                                <a:gd name="T121" fmla="*/ 34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96" h="400">
                                  <a:moveTo>
                                    <a:pt x="384" y="132"/>
                                  </a:moveTo>
                                  <a:lnTo>
                                    <a:pt x="384" y="132"/>
                                  </a:lnTo>
                                  <a:lnTo>
                                    <a:pt x="378" y="118"/>
                                  </a:lnTo>
                                  <a:lnTo>
                                    <a:pt x="372" y="104"/>
                                  </a:lnTo>
                                  <a:lnTo>
                                    <a:pt x="364" y="90"/>
                                  </a:lnTo>
                                  <a:lnTo>
                                    <a:pt x="354" y="78"/>
                                  </a:lnTo>
                                  <a:lnTo>
                                    <a:pt x="334" y="54"/>
                                  </a:lnTo>
                                  <a:lnTo>
                                    <a:pt x="310" y="36"/>
                                  </a:lnTo>
                                  <a:lnTo>
                                    <a:pt x="286" y="22"/>
                                  </a:lnTo>
                                  <a:lnTo>
                                    <a:pt x="258" y="10"/>
                                  </a:lnTo>
                                  <a:lnTo>
                                    <a:pt x="228" y="4"/>
                                  </a:lnTo>
                                  <a:lnTo>
                                    <a:pt x="198" y="0"/>
                                  </a:lnTo>
                                  <a:lnTo>
                                    <a:pt x="198" y="0"/>
                                  </a:lnTo>
                                  <a:lnTo>
                                    <a:pt x="180" y="2"/>
                                  </a:lnTo>
                                  <a:lnTo>
                                    <a:pt x="164" y="4"/>
                                  </a:lnTo>
                                  <a:lnTo>
                                    <a:pt x="146" y="8"/>
                                  </a:lnTo>
                                  <a:lnTo>
                                    <a:pt x="130" y="14"/>
                                  </a:lnTo>
                                  <a:lnTo>
                                    <a:pt x="130" y="14"/>
                                  </a:lnTo>
                                  <a:lnTo>
                                    <a:pt x="112" y="20"/>
                                  </a:lnTo>
                                  <a:lnTo>
                                    <a:pt x="94" y="30"/>
                                  </a:lnTo>
                                  <a:lnTo>
                                    <a:pt x="78" y="42"/>
                                  </a:lnTo>
                                  <a:lnTo>
                                    <a:pt x="62" y="54"/>
                                  </a:lnTo>
                                  <a:lnTo>
                                    <a:pt x="50" y="68"/>
                                  </a:lnTo>
                                  <a:lnTo>
                                    <a:pt x="38" y="82"/>
                                  </a:lnTo>
                                  <a:lnTo>
                                    <a:pt x="26" y="98"/>
                                  </a:lnTo>
                                  <a:lnTo>
                                    <a:pt x="18" y="116"/>
                                  </a:lnTo>
                                  <a:lnTo>
                                    <a:pt x="10" y="134"/>
                                  </a:lnTo>
                                  <a:lnTo>
                                    <a:pt x="4" y="152"/>
                                  </a:lnTo>
                                  <a:lnTo>
                                    <a:pt x="2" y="170"/>
                                  </a:lnTo>
                                  <a:lnTo>
                                    <a:pt x="0" y="190"/>
                                  </a:lnTo>
                                  <a:lnTo>
                                    <a:pt x="0" y="210"/>
                                  </a:lnTo>
                                  <a:lnTo>
                                    <a:pt x="2" y="228"/>
                                  </a:lnTo>
                                  <a:lnTo>
                                    <a:pt x="6" y="248"/>
                                  </a:lnTo>
                                  <a:lnTo>
                                    <a:pt x="12" y="268"/>
                                  </a:lnTo>
                                  <a:lnTo>
                                    <a:pt x="12" y="268"/>
                                  </a:lnTo>
                                  <a:lnTo>
                                    <a:pt x="18" y="282"/>
                                  </a:lnTo>
                                  <a:lnTo>
                                    <a:pt x="24" y="296"/>
                                  </a:lnTo>
                                  <a:lnTo>
                                    <a:pt x="32" y="310"/>
                                  </a:lnTo>
                                  <a:lnTo>
                                    <a:pt x="42" y="322"/>
                                  </a:lnTo>
                                  <a:lnTo>
                                    <a:pt x="62" y="344"/>
                                  </a:lnTo>
                                  <a:lnTo>
                                    <a:pt x="86" y="364"/>
                                  </a:lnTo>
                                  <a:lnTo>
                                    <a:pt x="110" y="378"/>
                                  </a:lnTo>
                                  <a:lnTo>
                                    <a:pt x="138" y="390"/>
                                  </a:lnTo>
                                  <a:lnTo>
                                    <a:pt x="168" y="396"/>
                                  </a:lnTo>
                                  <a:lnTo>
                                    <a:pt x="198" y="400"/>
                                  </a:lnTo>
                                  <a:lnTo>
                                    <a:pt x="198" y="400"/>
                                  </a:lnTo>
                                  <a:lnTo>
                                    <a:pt x="216" y="398"/>
                                  </a:lnTo>
                                  <a:lnTo>
                                    <a:pt x="232" y="396"/>
                                  </a:lnTo>
                                  <a:lnTo>
                                    <a:pt x="250" y="392"/>
                                  </a:lnTo>
                                  <a:lnTo>
                                    <a:pt x="266" y="386"/>
                                  </a:lnTo>
                                  <a:lnTo>
                                    <a:pt x="266" y="386"/>
                                  </a:lnTo>
                                  <a:lnTo>
                                    <a:pt x="284" y="380"/>
                                  </a:lnTo>
                                  <a:lnTo>
                                    <a:pt x="302" y="370"/>
                                  </a:lnTo>
                                  <a:lnTo>
                                    <a:pt x="318" y="358"/>
                                  </a:lnTo>
                                  <a:lnTo>
                                    <a:pt x="334" y="346"/>
                                  </a:lnTo>
                                  <a:lnTo>
                                    <a:pt x="346" y="332"/>
                                  </a:lnTo>
                                  <a:lnTo>
                                    <a:pt x="358" y="316"/>
                                  </a:lnTo>
                                  <a:lnTo>
                                    <a:pt x="370" y="300"/>
                                  </a:lnTo>
                                  <a:lnTo>
                                    <a:pt x="378" y="284"/>
                                  </a:lnTo>
                                  <a:lnTo>
                                    <a:pt x="386" y="266"/>
                                  </a:lnTo>
                                  <a:lnTo>
                                    <a:pt x="392" y="248"/>
                                  </a:lnTo>
                                  <a:lnTo>
                                    <a:pt x="394" y="230"/>
                                  </a:lnTo>
                                  <a:lnTo>
                                    <a:pt x="396" y="210"/>
                                  </a:lnTo>
                                  <a:lnTo>
                                    <a:pt x="396" y="190"/>
                                  </a:lnTo>
                                  <a:lnTo>
                                    <a:pt x="394" y="170"/>
                                  </a:lnTo>
                                  <a:lnTo>
                                    <a:pt x="390" y="152"/>
                                  </a:lnTo>
                                  <a:lnTo>
                                    <a:pt x="384" y="132"/>
                                  </a:lnTo>
                                  <a:lnTo>
                                    <a:pt x="384" y="132"/>
                                  </a:lnTo>
                                  <a:close/>
                                  <a:moveTo>
                                    <a:pt x="372" y="198"/>
                                  </a:moveTo>
                                  <a:lnTo>
                                    <a:pt x="372" y="198"/>
                                  </a:lnTo>
                                  <a:lnTo>
                                    <a:pt x="368" y="214"/>
                                  </a:lnTo>
                                  <a:lnTo>
                                    <a:pt x="360" y="232"/>
                                  </a:lnTo>
                                  <a:lnTo>
                                    <a:pt x="360" y="232"/>
                                  </a:lnTo>
                                  <a:lnTo>
                                    <a:pt x="352" y="216"/>
                                  </a:lnTo>
                                  <a:lnTo>
                                    <a:pt x="344" y="202"/>
                                  </a:lnTo>
                                  <a:lnTo>
                                    <a:pt x="334" y="188"/>
                                  </a:lnTo>
                                  <a:lnTo>
                                    <a:pt x="322" y="174"/>
                                  </a:lnTo>
                                  <a:lnTo>
                                    <a:pt x="322" y="174"/>
                                  </a:lnTo>
                                  <a:lnTo>
                                    <a:pt x="332" y="156"/>
                                  </a:lnTo>
                                  <a:lnTo>
                                    <a:pt x="338" y="138"/>
                                  </a:lnTo>
                                  <a:lnTo>
                                    <a:pt x="342" y="120"/>
                                  </a:lnTo>
                                  <a:lnTo>
                                    <a:pt x="344" y="102"/>
                                  </a:lnTo>
                                  <a:lnTo>
                                    <a:pt x="344" y="102"/>
                                  </a:lnTo>
                                  <a:lnTo>
                                    <a:pt x="354" y="120"/>
                                  </a:lnTo>
                                  <a:lnTo>
                                    <a:pt x="362" y="140"/>
                                  </a:lnTo>
                                  <a:lnTo>
                                    <a:pt x="362" y="140"/>
                                  </a:lnTo>
                                  <a:lnTo>
                                    <a:pt x="366" y="154"/>
                                  </a:lnTo>
                                  <a:lnTo>
                                    <a:pt x="370" y="168"/>
                                  </a:lnTo>
                                  <a:lnTo>
                                    <a:pt x="372" y="198"/>
                                  </a:lnTo>
                                  <a:lnTo>
                                    <a:pt x="372" y="198"/>
                                  </a:lnTo>
                                  <a:close/>
                                  <a:moveTo>
                                    <a:pt x="322" y="82"/>
                                  </a:moveTo>
                                  <a:lnTo>
                                    <a:pt x="322" y="82"/>
                                  </a:lnTo>
                                  <a:lnTo>
                                    <a:pt x="326" y="92"/>
                                  </a:lnTo>
                                  <a:lnTo>
                                    <a:pt x="328" y="102"/>
                                  </a:lnTo>
                                  <a:lnTo>
                                    <a:pt x="328" y="112"/>
                                  </a:lnTo>
                                  <a:lnTo>
                                    <a:pt x="326" y="122"/>
                                  </a:lnTo>
                                  <a:lnTo>
                                    <a:pt x="320" y="142"/>
                                  </a:lnTo>
                                  <a:lnTo>
                                    <a:pt x="312" y="162"/>
                                  </a:lnTo>
                                  <a:lnTo>
                                    <a:pt x="312" y="162"/>
                                  </a:lnTo>
                                  <a:lnTo>
                                    <a:pt x="282" y="136"/>
                                  </a:lnTo>
                                  <a:lnTo>
                                    <a:pt x="248" y="110"/>
                                  </a:lnTo>
                                  <a:lnTo>
                                    <a:pt x="248" y="110"/>
                                  </a:lnTo>
                                  <a:lnTo>
                                    <a:pt x="256" y="96"/>
                                  </a:lnTo>
                                  <a:lnTo>
                                    <a:pt x="258" y="82"/>
                                  </a:lnTo>
                                  <a:lnTo>
                                    <a:pt x="258" y="68"/>
                                  </a:lnTo>
                                  <a:lnTo>
                                    <a:pt x="256" y="56"/>
                                  </a:lnTo>
                                  <a:lnTo>
                                    <a:pt x="256" y="56"/>
                                  </a:lnTo>
                                  <a:lnTo>
                                    <a:pt x="248" y="42"/>
                                  </a:lnTo>
                                  <a:lnTo>
                                    <a:pt x="236" y="30"/>
                                  </a:lnTo>
                                  <a:lnTo>
                                    <a:pt x="236" y="30"/>
                                  </a:lnTo>
                                  <a:lnTo>
                                    <a:pt x="260" y="36"/>
                                  </a:lnTo>
                                  <a:lnTo>
                                    <a:pt x="280" y="46"/>
                                  </a:lnTo>
                                  <a:lnTo>
                                    <a:pt x="300" y="58"/>
                                  </a:lnTo>
                                  <a:lnTo>
                                    <a:pt x="318" y="74"/>
                                  </a:lnTo>
                                  <a:lnTo>
                                    <a:pt x="318" y="74"/>
                                  </a:lnTo>
                                  <a:lnTo>
                                    <a:pt x="322" y="82"/>
                                  </a:lnTo>
                                  <a:lnTo>
                                    <a:pt x="322" y="82"/>
                                  </a:lnTo>
                                  <a:close/>
                                  <a:moveTo>
                                    <a:pt x="28" y="190"/>
                                  </a:moveTo>
                                  <a:lnTo>
                                    <a:pt x="28" y="190"/>
                                  </a:lnTo>
                                  <a:lnTo>
                                    <a:pt x="24" y="180"/>
                                  </a:lnTo>
                                  <a:lnTo>
                                    <a:pt x="24" y="180"/>
                                  </a:lnTo>
                                  <a:lnTo>
                                    <a:pt x="28" y="156"/>
                                  </a:lnTo>
                                  <a:lnTo>
                                    <a:pt x="36" y="134"/>
                                  </a:lnTo>
                                  <a:lnTo>
                                    <a:pt x="46" y="114"/>
                                  </a:lnTo>
                                  <a:lnTo>
                                    <a:pt x="58" y="94"/>
                                  </a:lnTo>
                                  <a:lnTo>
                                    <a:pt x="58" y="94"/>
                                  </a:lnTo>
                                  <a:lnTo>
                                    <a:pt x="58" y="110"/>
                                  </a:lnTo>
                                  <a:lnTo>
                                    <a:pt x="60" y="126"/>
                                  </a:lnTo>
                                  <a:lnTo>
                                    <a:pt x="60" y="126"/>
                                  </a:lnTo>
                                  <a:lnTo>
                                    <a:pt x="68" y="138"/>
                                  </a:lnTo>
                                  <a:lnTo>
                                    <a:pt x="76" y="150"/>
                                  </a:lnTo>
                                  <a:lnTo>
                                    <a:pt x="88" y="158"/>
                                  </a:lnTo>
                                  <a:lnTo>
                                    <a:pt x="102" y="164"/>
                                  </a:lnTo>
                                  <a:lnTo>
                                    <a:pt x="102" y="164"/>
                                  </a:lnTo>
                                  <a:lnTo>
                                    <a:pt x="92" y="204"/>
                                  </a:lnTo>
                                  <a:lnTo>
                                    <a:pt x="88" y="244"/>
                                  </a:lnTo>
                                  <a:lnTo>
                                    <a:pt x="88" y="244"/>
                                  </a:lnTo>
                                  <a:lnTo>
                                    <a:pt x="66" y="234"/>
                                  </a:lnTo>
                                  <a:lnTo>
                                    <a:pt x="50" y="222"/>
                                  </a:lnTo>
                                  <a:lnTo>
                                    <a:pt x="42" y="216"/>
                                  </a:lnTo>
                                  <a:lnTo>
                                    <a:pt x="36" y="208"/>
                                  </a:lnTo>
                                  <a:lnTo>
                                    <a:pt x="32" y="200"/>
                                  </a:lnTo>
                                  <a:lnTo>
                                    <a:pt x="28" y="190"/>
                                  </a:lnTo>
                                  <a:lnTo>
                                    <a:pt x="28" y="190"/>
                                  </a:lnTo>
                                  <a:close/>
                                  <a:moveTo>
                                    <a:pt x="234" y="102"/>
                                  </a:moveTo>
                                  <a:lnTo>
                                    <a:pt x="234" y="102"/>
                                  </a:lnTo>
                                  <a:lnTo>
                                    <a:pt x="200" y="84"/>
                                  </a:lnTo>
                                  <a:lnTo>
                                    <a:pt x="166" y="72"/>
                                  </a:lnTo>
                                  <a:lnTo>
                                    <a:pt x="166" y="72"/>
                                  </a:lnTo>
                                  <a:lnTo>
                                    <a:pt x="176" y="58"/>
                                  </a:lnTo>
                                  <a:lnTo>
                                    <a:pt x="188" y="48"/>
                                  </a:lnTo>
                                  <a:lnTo>
                                    <a:pt x="198" y="40"/>
                                  </a:lnTo>
                                  <a:lnTo>
                                    <a:pt x="210" y="32"/>
                                  </a:lnTo>
                                  <a:lnTo>
                                    <a:pt x="210" y="32"/>
                                  </a:lnTo>
                                  <a:lnTo>
                                    <a:pt x="220" y="38"/>
                                  </a:lnTo>
                                  <a:lnTo>
                                    <a:pt x="230" y="44"/>
                                  </a:lnTo>
                                  <a:lnTo>
                                    <a:pt x="236" y="52"/>
                                  </a:lnTo>
                                  <a:lnTo>
                                    <a:pt x="240" y="60"/>
                                  </a:lnTo>
                                  <a:lnTo>
                                    <a:pt x="240" y="60"/>
                                  </a:lnTo>
                                  <a:lnTo>
                                    <a:pt x="242" y="70"/>
                                  </a:lnTo>
                                  <a:lnTo>
                                    <a:pt x="242" y="82"/>
                                  </a:lnTo>
                                  <a:lnTo>
                                    <a:pt x="240" y="92"/>
                                  </a:lnTo>
                                  <a:lnTo>
                                    <a:pt x="234" y="102"/>
                                  </a:lnTo>
                                  <a:lnTo>
                                    <a:pt x="234" y="102"/>
                                  </a:lnTo>
                                  <a:close/>
                                  <a:moveTo>
                                    <a:pt x="180" y="28"/>
                                  </a:moveTo>
                                  <a:lnTo>
                                    <a:pt x="180" y="28"/>
                                  </a:lnTo>
                                  <a:lnTo>
                                    <a:pt x="186" y="28"/>
                                  </a:lnTo>
                                  <a:lnTo>
                                    <a:pt x="186" y="28"/>
                                  </a:lnTo>
                                  <a:lnTo>
                                    <a:pt x="170" y="42"/>
                                  </a:lnTo>
                                  <a:lnTo>
                                    <a:pt x="156" y="58"/>
                                  </a:lnTo>
                                  <a:lnTo>
                                    <a:pt x="146" y="34"/>
                                  </a:lnTo>
                                  <a:lnTo>
                                    <a:pt x="146" y="34"/>
                                  </a:lnTo>
                                  <a:lnTo>
                                    <a:pt x="162" y="28"/>
                                  </a:lnTo>
                                  <a:lnTo>
                                    <a:pt x="162" y="28"/>
                                  </a:lnTo>
                                  <a:lnTo>
                                    <a:pt x="180" y="28"/>
                                  </a:lnTo>
                                  <a:lnTo>
                                    <a:pt x="180" y="28"/>
                                  </a:lnTo>
                                  <a:close/>
                                  <a:moveTo>
                                    <a:pt x="130" y="38"/>
                                  </a:moveTo>
                                  <a:lnTo>
                                    <a:pt x="140" y="64"/>
                                  </a:lnTo>
                                  <a:lnTo>
                                    <a:pt x="140" y="64"/>
                                  </a:lnTo>
                                  <a:lnTo>
                                    <a:pt x="118" y="62"/>
                                  </a:lnTo>
                                  <a:lnTo>
                                    <a:pt x="96" y="60"/>
                                  </a:lnTo>
                                  <a:lnTo>
                                    <a:pt x="96" y="60"/>
                                  </a:lnTo>
                                  <a:lnTo>
                                    <a:pt x="106" y="52"/>
                                  </a:lnTo>
                                  <a:lnTo>
                                    <a:pt x="116" y="46"/>
                                  </a:lnTo>
                                  <a:lnTo>
                                    <a:pt x="116" y="46"/>
                                  </a:lnTo>
                                  <a:lnTo>
                                    <a:pt x="130" y="38"/>
                                  </a:lnTo>
                                  <a:lnTo>
                                    <a:pt x="130" y="38"/>
                                  </a:lnTo>
                                  <a:close/>
                                  <a:moveTo>
                                    <a:pt x="82" y="80"/>
                                  </a:moveTo>
                                  <a:lnTo>
                                    <a:pt x="82" y="80"/>
                                  </a:lnTo>
                                  <a:lnTo>
                                    <a:pt x="94" y="78"/>
                                  </a:lnTo>
                                  <a:lnTo>
                                    <a:pt x="108" y="76"/>
                                  </a:lnTo>
                                  <a:lnTo>
                                    <a:pt x="124" y="78"/>
                                  </a:lnTo>
                                  <a:lnTo>
                                    <a:pt x="140" y="80"/>
                                  </a:lnTo>
                                  <a:lnTo>
                                    <a:pt x="140" y="80"/>
                                  </a:lnTo>
                                  <a:lnTo>
                                    <a:pt x="122" y="114"/>
                                  </a:lnTo>
                                  <a:lnTo>
                                    <a:pt x="108" y="148"/>
                                  </a:lnTo>
                                  <a:lnTo>
                                    <a:pt x="108" y="148"/>
                                  </a:lnTo>
                                  <a:lnTo>
                                    <a:pt x="96" y="144"/>
                                  </a:lnTo>
                                  <a:lnTo>
                                    <a:pt x="88" y="138"/>
                                  </a:lnTo>
                                  <a:lnTo>
                                    <a:pt x="80" y="130"/>
                                  </a:lnTo>
                                  <a:lnTo>
                                    <a:pt x="76" y="120"/>
                                  </a:lnTo>
                                  <a:lnTo>
                                    <a:pt x="76" y="120"/>
                                  </a:lnTo>
                                  <a:lnTo>
                                    <a:pt x="74" y="110"/>
                                  </a:lnTo>
                                  <a:lnTo>
                                    <a:pt x="74" y="100"/>
                                  </a:lnTo>
                                  <a:lnTo>
                                    <a:pt x="76" y="90"/>
                                  </a:lnTo>
                                  <a:lnTo>
                                    <a:pt x="82" y="80"/>
                                  </a:lnTo>
                                  <a:lnTo>
                                    <a:pt x="82" y="80"/>
                                  </a:lnTo>
                                  <a:close/>
                                  <a:moveTo>
                                    <a:pt x="150" y="94"/>
                                  </a:moveTo>
                                  <a:lnTo>
                                    <a:pt x="170" y="148"/>
                                  </a:lnTo>
                                  <a:lnTo>
                                    <a:pt x="170" y="148"/>
                                  </a:lnTo>
                                  <a:lnTo>
                                    <a:pt x="154" y="152"/>
                                  </a:lnTo>
                                  <a:lnTo>
                                    <a:pt x="138" y="154"/>
                                  </a:lnTo>
                                  <a:lnTo>
                                    <a:pt x="138" y="154"/>
                                  </a:lnTo>
                                  <a:lnTo>
                                    <a:pt x="122" y="152"/>
                                  </a:lnTo>
                                  <a:lnTo>
                                    <a:pt x="122" y="152"/>
                                  </a:lnTo>
                                  <a:lnTo>
                                    <a:pt x="136" y="122"/>
                                  </a:lnTo>
                                  <a:lnTo>
                                    <a:pt x="150" y="94"/>
                                  </a:lnTo>
                                  <a:lnTo>
                                    <a:pt x="150" y="94"/>
                                  </a:lnTo>
                                  <a:close/>
                                  <a:moveTo>
                                    <a:pt x="166" y="88"/>
                                  </a:moveTo>
                                  <a:lnTo>
                                    <a:pt x="166" y="88"/>
                                  </a:lnTo>
                                  <a:lnTo>
                                    <a:pt x="196" y="100"/>
                                  </a:lnTo>
                                  <a:lnTo>
                                    <a:pt x="226" y="116"/>
                                  </a:lnTo>
                                  <a:lnTo>
                                    <a:pt x="226" y="116"/>
                                  </a:lnTo>
                                  <a:lnTo>
                                    <a:pt x="218" y="124"/>
                                  </a:lnTo>
                                  <a:lnTo>
                                    <a:pt x="208" y="132"/>
                                  </a:lnTo>
                                  <a:lnTo>
                                    <a:pt x="198" y="138"/>
                                  </a:lnTo>
                                  <a:lnTo>
                                    <a:pt x="186" y="144"/>
                                  </a:lnTo>
                                  <a:lnTo>
                                    <a:pt x="166" y="88"/>
                                  </a:lnTo>
                                  <a:close/>
                                  <a:moveTo>
                                    <a:pt x="118" y="168"/>
                                  </a:moveTo>
                                  <a:lnTo>
                                    <a:pt x="118" y="168"/>
                                  </a:lnTo>
                                  <a:lnTo>
                                    <a:pt x="138" y="170"/>
                                  </a:lnTo>
                                  <a:lnTo>
                                    <a:pt x="138" y="170"/>
                                  </a:lnTo>
                                  <a:lnTo>
                                    <a:pt x="156" y="168"/>
                                  </a:lnTo>
                                  <a:lnTo>
                                    <a:pt x="176" y="164"/>
                                  </a:lnTo>
                                  <a:lnTo>
                                    <a:pt x="204" y="240"/>
                                  </a:lnTo>
                                  <a:lnTo>
                                    <a:pt x="204" y="240"/>
                                  </a:lnTo>
                                  <a:lnTo>
                                    <a:pt x="188" y="246"/>
                                  </a:lnTo>
                                  <a:lnTo>
                                    <a:pt x="172" y="248"/>
                                  </a:lnTo>
                                  <a:lnTo>
                                    <a:pt x="156" y="252"/>
                                  </a:lnTo>
                                  <a:lnTo>
                                    <a:pt x="140" y="252"/>
                                  </a:lnTo>
                                  <a:lnTo>
                                    <a:pt x="140" y="252"/>
                                  </a:lnTo>
                                  <a:lnTo>
                                    <a:pt x="140" y="252"/>
                                  </a:lnTo>
                                  <a:lnTo>
                                    <a:pt x="120" y="250"/>
                                  </a:lnTo>
                                  <a:lnTo>
                                    <a:pt x="102" y="248"/>
                                  </a:lnTo>
                                  <a:lnTo>
                                    <a:pt x="102" y="248"/>
                                  </a:lnTo>
                                  <a:lnTo>
                                    <a:pt x="108" y="208"/>
                                  </a:lnTo>
                                  <a:lnTo>
                                    <a:pt x="118" y="168"/>
                                  </a:lnTo>
                                  <a:lnTo>
                                    <a:pt x="118" y="168"/>
                                  </a:lnTo>
                                  <a:close/>
                                  <a:moveTo>
                                    <a:pt x="192" y="158"/>
                                  </a:moveTo>
                                  <a:lnTo>
                                    <a:pt x="192" y="158"/>
                                  </a:lnTo>
                                  <a:lnTo>
                                    <a:pt x="206" y="152"/>
                                  </a:lnTo>
                                  <a:lnTo>
                                    <a:pt x="218" y="144"/>
                                  </a:lnTo>
                                  <a:lnTo>
                                    <a:pt x="230" y="134"/>
                                  </a:lnTo>
                                  <a:lnTo>
                                    <a:pt x="240" y="124"/>
                                  </a:lnTo>
                                  <a:lnTo>
                                    <a:pt x="240" y="124"/>
                                  </a:lnTo>
                                  <a:lnTo>
                                    <a:pt x="272" y="148"/>
                                  </a:lnTo>
                                  <a:lnTo>
                                    <a:pt x="302" y="176"/>
                                  </a:lnTo>
                                  <a:lnTo>
                                    <a:pt x="302" y="176"/>
                                  </a:lnTo>
                                  <a:lnTo>
                                    <a:pt x="286" y="194"/>
                                  </a:lnTo>
                                  <a:lnTo>
                                    <a:pt x="266" y="210"/>
                                  </a:lnTo>
                                  <a:lnTo>
                                    <a:pt x="244" y="224"/>
                                  </a:lnTo>
                                  <a:lnTo>
                                    <a:pt x="220" y="236"/>
                                  </a:lnTo>
                                  <a:lnTo>
                                    <a:pt x="192" y="158"/>
                                  </a:lnTo>
                                  <a:close/>
                                  <a:moveTo>
                                    <a:pt x="86" y="260"/>
                                  </a:moveTo>
                                  <a:lnTo>
                                    <a:pt x="86" y="260"/>
                                  </a:lnTo>
                                  <a:lnTo>
                                    <a:pt x="86" y="278"/>
                                  </a:lnTo>
                                  <a:lnTo>
                                    <a:pt x="88" y="296"/>
                                  </a:lnTo>
                                  <a:lnTo>
                                    <a:pt x="90" y="312"/>
                                  </a:lnTo>
                                  <a:lnTo>
                                    <a:pt x="94" y="328"/>
                                  </a:lnTo>
                                  <a:lnTo>
                                    <a:pt x="94" y="328"/>
                                  </a:lnTo>
                                  <a:lnTo>
                                    <a:pt x="78" y="320"/>
                                  </a:lnTo>
                                  <a:lnTo>
                                    <a:pt x="62" y="310"/>
                                  </a:lnTo>
                                  <a:lnTo>
                                    <a:pt x="62" y="310"/>
                                  </a:lnTo>
                                  <a:lnTo>
                                    <a:pt x="54" y="298"/>
                                  </a:lnTo>
                                  <a:lnTo>
                                    <a:pt x="46" y="286"/>
                                  </a:lnTo>
                                  <a:lnTo>
                                    <a:pt x="40" y="274"/>
                                  </a:lnTo>
                                  <a:lnTo>
                                    <a:pt x="34" y="260"/>
                                  </a:lnTo>
                                  <a:lnTo>
                                    <a:pt x="34" y="260"/>
                                  </a:lnTo>
                                  <a:lnTo>
                                    <a:pt x="28" y="240"/>
                                  </a:lnTo>
                                  <a:lnTo>
                                    <a:pt x="24" y="218"/>
                                  </a:lnTo>
                                  <a:lnTo>
                                    <a:pt x="24" y="218"/>
                                  </a:lnTo>
                                  <a:lnTo>
                                    <a:pt x="36" y="232"/>
                                  </a:lnTo>
                                  <a:lnTo>
                                    <a:pt x="50" y="244"/>
                                  </a:lnTo>
                                  <a:lnTo>
                                    <a:pt x="68" y="252"/>
                                  </a:lnTo>
                                  <a:lnTo>
                                    <a:pt x="86" y="260"/>
                                  </a:lnTo>
                                  <a:lnTo>
                                    <a:pt x="86" y="260"/>
                                  </a:lnTo>
                                  <a:close/>
                                  <a:moveTo>
                                    <a:pt x="112" y="332"/>
                                  </a:moveTo>
                                  <a:lnTo>
                                    <a:pt x="112" y="332"/>
                                  </a:lnTo>
                                  <a:lnTo>
                                    <a:pt x="108" y="316"/>
                                  </a:lnTo>
                                  <a:lnTo>
                                    <a:pt x="104" y="300"/>
                                  </a:lnTo>
                                  <a:lnTo>
                                    <a:pt x="102" y="282"/>
                                  </a:lnTo>
                                  <a:lnTo>
                                    <a:pt x="102" y="264"/>
                                  </a:lnTo>
                                  <a:lnTo>
                                    <a:pt x="102" y="264"/>
                                  </a:lnTo>
                                  <a:lnTo>
                                    <a:pt x="120" y="266"/>
                                  </a:lnTo>
                                  <a:lnTo>
                                    <a:pt x="140" y="268"/>
                                  </a:lnTo>
                                  <a:lnTo>
                                    <a:pt x="140" y="268"/>
                                  </a:lnTo>
                                  <a:lnTo>
                                    <a:pt x="140" y="268"/>
                                  </a:lnTo>
                                  <a:lnTo>
                                    <a:pt x="156" y="266"/>
                                  </a:lnTo>
                                  <a:lnTo>
                                    <a:pt x="174" y="264"/>
                                  </a:lnTo>
                                  <a:lnTo>
                                    <a:pt x="192" y="260"/>
                                  </a:lnTo>
                                  <a:lnTo>
                                    <a:pt x="210" y="256"/>
                                  </a:lnTo>
                                  <a:lnTo>
                                    <a:pt x="236" y="326"/>
                                  </a:lnTo>
                                  <a:lnTo>
                                    <a:pt x="236" y="326"/>
                                  </a:lnTo>
                                  <a:lnTo>
                                    <a:pt x="204" y="334"/>
                                  </a:lnTo>
                                  <a:lnTo>
                                    <a:pt x="172" y="338"/>
                                  </a:lnTo>
                                  <a:lnTo>
                                    <a:pt x="142" y="338"/>
                                  </a:lnTo>
                                  <a:lnTo>
                                    <a:pt x="112" y="334"/>
                                  </a:lnTo>
                                  <a:lnTo>
                                    <a:pt x="112" y="334"/>
                                  </a:lnTo>
                                  <a:lnTo>
                                    <a:pt x="112" y="332"/>
                                  </a:lnTo>
                                  <a:lnTo>
                                    <a:pt x="112" y="332"/>
                                  </a:lnTo>
                                  <a:close/>
                                  <a:moveTo>
                                    <a:pt x="224" y="250"/>
                                  </a:moveTo>
                                  <a:lnTo>
                                    <a:pt x="224" y="250"/>
                                  </a:lnTo>
                                  <a:lnTo>
                                    <a:pt x="252" y="238"/>
                                  </a:lnTo>
                                  <a:lnTo>
                                    <a:pt x="274" y="224"/>
                                  </a:lnTo>
                                  <a:lnTo>
                                    <a:pt x="296" y="206"/>
                                  </a:lnTo>
                                  <a:lnTo>
                                    <a:pt x="312" y="188"/>
                                  </a:lnTo>
                                  <a:lnTo>
                                    <a:pt x="312" y="188"/>
                                  </a:lnTo>
                                  <a:lnTo>
                                    <a:pt x="324" y="202"/>
                                  </a:lnTo>
                                  <a:lnTo>
                                    <a:pt x="334" y="216"/>
                                  </a:lnTo>
                                  <a:lnTo>
                                    <a:pt x="342" y="232"/>
                                  </a:lnTo>
                                  <a:lnTo>
                                    <a:pt x="348" y="246"/>
                                  </a:lnTo>
                                  <a:lnTo>
                                    <a:pt x="348" y="246"/>
                                  </a:lnTo>
                                  <a:lnTo>
                                    <a:pt x="350" y="248"/>
                                  </a:lnTo>
                                  <a:lnTo>
                                    <a:pt x="350" y="248"/>
                                  </a:lnTo>
                                  <a:lnTo>
                                    <a:pt x="330" y="270"/>
                                  </a:lnTo>
                                  <a:lnTo>
                                    <a:pt x="306" y="290"/>
                                  </a:lnTo>
                                  <a:lnTo>
                                    <a:pt x="280" y="308"/>
                                  </a:lnTo>
                                  <a:lnTo>
                                    <a:pt x="250" y="322"/>
                                  </a:lnTo>
                                  <a:lnTo>
                                    <a:pt x="224" y="250"/>
                                  </a:lnTo>
                                  <a:close/>
                                  <a:moveTo>
                                    <a:pt x="128" y="360"/>
                                  </a:moveTo>
                                  <a:lnTo>
                                    <a:pt x="128" y="360"/>
                                  </a:lnTo>
                                  <a:lnTo>
                                    <a:pt x="122" y="352"/>
                                  </a:lnTo>
                                  <a:lnTo>
                                    <a:pt x="122" y="352"/>
                                  </a:lnTo>
                                  <a:lnTo>
                                    <a:pt x="140" y="354"/>
                                  </a:lnTo>
                                  <a:lnTo>
                                    <a:pt x="160" y="356"/>
                                  </a:lnTo>
                                  <a:lnTo>
                                    <a:pt x="160" y="356"/>
                                  </a:lnTo>
                                  <a:lnTo>
                                    <a:pt x="180" y="354"/>
                                  </a:lnTo>
                                  <a:lnTo>
                                    <a:pt x="200" y="352"/>
                                  </a:lnTo>
                                  <a:lnTo>
                                    <a:pt x="220" y="348"/>
                                  </a:lnTo>
                                  <a:lnTo>
                                    <a:pt x="242" y="342"/>
                                  </a:lnTo>
                                  <a:lnTo>
                                    <a:pt x="250" y="366"/>
                                  </a:lnTo>
                                  <a:lnTo>
                                    <a:pt x="250" y="366"/>
                                  </a:lnTo>
                                  <a:lnTo>
                                    <a:pt x="224" y="372"/>
                                  </a:lnTo>
                                  <a:lnTo>
                                    <a:pt x="198" y="376"/>
                                  </a:lnTo>
                                  <a:lnTo>
                                    <a:pt x="198" y="376"/>
                                  </a:lnTo>
                                  <a:lnTo>
                                    <a:pt x="180" y="374"/>
                                  </a:lnTo>
                                  <a:lnTo>
                                    <a:pt x="162" y="372"/>
                                  </a:lnTo>
                                  <a:lnTo>
                                    <a:pt x="144" y="366"/>
                                  </a:lnTo>
                                  <a:lnTo>
                                    <a:pt x="128" y="360"/>
                                  </a:lnTo>
                                  <a:lnTo>
                                    <a:pt x="128" y="360"/>
                                  </a:lnTo>
                                  <a:close/>
                                  <a:moveTo>
                                    <a:pt x="266" y="362"/>
                                  </a:moveTo>
                                  <a:lnTo>
                                    <a:pt x="256" y="336"/>
                                  </a:lnTo>
                                  <a:lnTo>
                                    <a:pt x="256" y="336"/>
                                  </a:lnTo>
                                  <a:lnTo>
                                    <a:pt x="284" y="322"/>
                                  </a:lnTo>
                                  <a:lnTo>
                                    <a:pt x="310" y="306"/>
                                  </a:lnTo>
                                  <a:lnTo>
                                    <a:pt x="334" y="288"/>
                                  </a:lnTo>
                                  <a:lnTo>
                                    <a:pt x="354" y="268"/>
                                  </a:lnTo>
                                  <a:lnTo>
                                    <a:pt x="354" y="268"/>
                                  </a:lnTo>
                                  <a:lnTo>
                                    <a:pt x="354" y="278"/>
                                  </a:lnTo>
                                  <a:lnTo>
                                    <a:pt x="354" y="278"/>
                                  </a:lnTo>
                                  <a:lnTo>
                                    <a:pt x="348" y="292"/>
                                  </a:lnTo>
                                  <a:lnTo>
                                    <a:pt x="338" y="304"/>
                                  </a:lnTo>
                                  <a:lnTo>
                                    <a:pt x="328" y="316"/>
                                  </a:lnTo>
                                  <a:lnTo>
                                    <a:pt x="318" y="328"/>
                                  </a:lnTo>
                                  <a:lnTo>
                                    <a:pt x="306" y="338"/>
                                  </a:lnTo>
                                  <a:lnTo>
                                    <a:pt x="294" y="346"/>
                                  </a:lnTo>
                                  <a:lnTo>
                                    <a:pt x="280" y="354"/>
                                  </a:lnTo>
                                  <a:lnTo>
                                    <a:pt x="266" y="362"/>
                                  </a:lnTo>
                                  <a:lnTo>
                                    <a:pt x="266" y="362"/>
                                  </a:lnTo>
                                  <a:close/>
                                </a:path>
                              </a:pathLst>
                            </a:custGeom>
                            <a:solidFill>
                              <a:srgbClr val="A32020">
                                <a:lumMod val="75000"/>
                              </a:srgbClr>
                            </a:solidFill>
                            <a:ln>
                              <a:noFill/>
                            </a:ln>
                          </wps:spPr>
                          <wps:bodyPr vert="horz" wrap="square" lIns="91440" tIns="45720" rIns="91440" bIns="45720" numCol="1" anchor="t" anchorCtr="0" compatLnSpc="1">
                            <a:prstTxWarp prst="textNoShape">
                              <a:avLst/>
                            </a:prstTxWarp>
                          </wps:bodyPr>
                        </wps:wsp>
                        <wps:wsp>
                          <wps:cNvPr id="446" name="TextBox 168"/>
                          <wps:cNvSpPr txBox="1"/>
                          <wps:spPr>
                            <a:xfrm>
                              <a:off x="5054004" y="1928180"/>
                              <a:ext cx="1206300" cy="252201"/>
                            </a:xfrm>
                            <a:prstGeom prst="rect">
                              <a:avLst/>
                            </a:prstGeom>
                            <a:noFill/>
                          </wps:spPr>
                          <wps:txbx>
                            <w:txbxContent>
                              <w:p w14:paraId="478B8663" w14:textId="77777777" w:rsidR="002E3389" w:rsidRPr="00A71F4B" w:rsidRDefault="002E3389" w:rsidP="002E3389">
                                <w:pPr>
                                  <w:spacing w:after="180"/>
                                  <w:ind w:hanging="432"/>
                                  <w:jc w:val="center"/>
                                  <w:rPr>
                                    <w:sz w:val="16"/>
                                    <w:szCs w:val="16"/>
                                  </w:rPr>
                                </w:pPr>
                                <w:r w:rsidRPr="00A71F4B">
                                  <w:rPr>
                                    <w:rFonts w:ascii="Georgia" w:hAnsi="Georgia"/>
                                    <w:color w:val="000000"/>
                                    <w:sz w:val="16"/>
                                    <w:szCs w:val="16"/>
                                    <w:lang w:val="en-GB"/>
                                  </w:rPr>
                                  <w:t>Web App</w:t>
                                </w:r>
                              </w:p>
                            </w:txbxContent>
                          </wps:txbx>
                          <wps:bodyPr wrap="square" lIns="0" tIns="0" rIns="0" bIns="0" rtlCol="0">
                            <a:noAutofit/>
                          </wps:bodyPr>
                        </wps:wsp>
                      </wpg:grpSp>
                      <wpg:grpSp>
                        <wpg:cNvPr id="447" name="Group 447"/>
                        <wpg:cNvGrpSpPr/>
                        <wpg:grpSpPr>
                          <a:xfrm>
                            <a:off x="3817421" y="1213738"/>
                            <a:ext cx="802166" cy="1114272"/>
                            <a:chOff x="3817421" y="1213738"/>
                            <a:chExt cx="956002" cy="1114272"/>
                          </a:xfrm>
                        </wpg:grpSpPr>
                        <wps:wsp>
                          <wps:cNvPr id="448" name="Rectangle 448"/>
                          <wps:cNvSpPr/>
                          <wps:spPr bwMode="ltGray">
                            <a:xfrm>
                              <a:off x="3817421" y="1213738"/>
                              <a:ext cx="956002" cy="1014951"/>
                            </a:xfrm>
                            <a:prstGeom prst="rect">
                              <a:avLst/>
                            </a:prstGeom>
                            <a:solidFill>
                              <a:srgbClr val="FFFFFF"/>
                            </a:solidFill>
                            <a:ln w="3175" cap="flat" cmpd="sng" algn="ctr">
                              <a:solidFill>
                                <a:srgbClr val="A32020">
                                  <a:lumMod val="50000"/>
                                </a:srgbClr>
                              </a:solidFill>
                              <a:prstDash val="solid"/>
                            </a:ln>
                            <a:effectLst/>
                          </wps:spPr>
                          <wps:bodyPr rtlCol="0" anchor="ctr"/>
                        </wps:wsp>
                        <wps:wsp>
                          <wps:cNvPr id="449" name="Freeform 4968"/>
                          <wps:cNvSpPr>
                            <a:spLocks noEditPoints="1"/>
                          </wps:cNvSpPr>
                          <wps:spPr bwMode="auto">
                            <a:xfrm>
                              <a:off x="4099097" y="1362784"/>
                              <a:ext cx="373225" cy="355474"/>
                            </a:xfrm>
                            <a:custGeom>
                              <a:avLst/>
                              <a:gdLst>
                                <a:gd name="T0" fmla="*/ 354 w 396"/>
                                <a:gd name="T1" fmla="*/ 78 h 400"/>
                                <a:gd name="T2" fmla="*/ 198 w 396"/>
                                <a:gd name="T3" fmla="*/ 0 h 400"/>
                                <a:gd name="T4" fmla="*/ 130 w 396"/>
                                <a:gd name="T5" fmla="*/ 14 h 400"/>
                                <a:gd name="T6" fmla="*/ 38 w 396"/>
                                <a:gd name="T7" fmla="*/ 82 h 400"/>
                                <a:gd name="T8" fmla="*/ 0 w 396"/>
                                <a:gd name="T9" fmla="*/ 190 h 400"/>
                                <a:gd name="T10" fmla="*/ 18 w 396"/>
                                <a:gd name="T11" fmla="*/ 282 h 400"/>
                                <a:gd name="T12" fmla="*/ 110 w 396"/>
                                <a:gd name="T13" fmla="*/ 378 h 400"/>
                                <a:gd name="T14" fmla="*/ 232 w 396"/>
                                <a:gd name="T15" fmla="*/ 396 h 400"/>
                                <a:gd name="T16" fmla="*/ 318 w 396"/>
                                <a:gd name="T17" fmla="*/ 358 h 400"/>
                                <a:gd name="T18" fmla="*/ 386 w 396"/>
                                <a:gd name="T19" fmla="*/ 266 h 400"/>
                                <a:gd name="T20" fmla="*/ 390 w 396"/>
                                <a:gd name="T21" fmla="*/ 152 h 400"/>
                                <a:gd name="T22" fmla="*/ 360 w 396"/>
                                <a:gd name="T23" fmla="*/ 232 h 400"/>
                                <a:gd name="T24" fmla="*/ 322 w 396"/>
                                <a:gd name="T25" fmla="*/ 174 h 400"/>
                                <a:gd name="T26" fmla="*/ 354 w 396"/>
                                <a:gd name="T27" fmla="*/ 120 h 400"/>
                                <a:gd name="T28" fmla="*/ 372 w 396"/>
                                <a:gd name="T29" fmla="*/ 198 h 400"/>
                                <a:gd name="T30" fmla="*/ 326 w 396"/>
                                <a:gd name="T31" fmla="*/ 122 h 400"/>
                                <a:gd name="T32" fmla="*/ 248 w 396"/>
                                <a:gd name="T33" fmla="*/ 110 h 400"/>
                                <a:gd name="T34" fmla="*/ 248 w 396"/>
                                <a:gd name="T35" fmla="*/ 42 h 400"/>
                                <a:gd name="T36" fmla="*/ 318 w 396"/>
                                <a:gd name="T37" fmla="*/ 74 h 400"/>
                                <a:gd name="T38" fmla="*/ 24 w 396"/>
                                <a:gd name="T39" fmla="*/ 180 h 400"/>
                                <a:gd name="T40" fmla="*/ 58 w 396"/>
                                <a:gd name="T41" fmla="*/ 94 h 400"/>
                                <a:gd name="T42" fmla="*/ 88 w 396"/>
                                <a:gd name="T43" fmla="*/ 158 h 400"/>
                                <a:gd name="T44" fmla="*/ 66 w 396"/>
                                <a:gd name="T45" fmla="*/ 234 h 400"/>
                                <a:gd name="T46" fmla="*/ 28 w 396"/>
                                <a:gd name="T47" fmla="*/ 190 h 400"/>
                                <a:gd name="T48" fmla="*/ 176 w 396"/>
                                <a:gd name="T49" fmla="*/ 58 h 400"/>
                                <a:gd name="T50" fmla="*/ 230 w 396"/>
                                <a:gd name="T51" fmla="*/ 44 h 400"/>
                                <a:gd name="T52" fmla="*/ 240 w 396"/>
                                <a:gd name="T53" fmla="*/ 92 h 400"/>
                                <a:gd name="T54" fmla="*/ 186 w 396"/>
                                <a:gd name="T55" fmla="*/ 28 h 400"/>
                                <a:gd name="T56" fmla="*/ 162 w 396"/>
                                <a:gd name="T57" fmla="*/ 28 h 400"/>
                                <a:gd name="T58" fmla="*/ 118 w 396"/>
                                <a:gd name="T59" fmla="*/ 62 h 400"/>
                                <a:gd name="T60" fmla="*/ 130 w 396"/>
                                <a:gd name="T61" fmla="*/ 38 h 400"/>
                                <a:gd name="T62" fmla="*/ 124 w 396"/>
                                <a:gd name="T63" fmla="*/ 78 h 400"/>
                                <a:gd name="T64" fmla="*/ 96 w 396"/>
                                <a:gd name="T65" fmla="*/ 144 h 400"/>
                                <a:gd name="T66" fmla="*/ 74 w 396"/>
                                <a:gd name="T67" fmla="*/ 100 h 400"/>
                                <a:gd name="T68" fmla="*/ 170 w 396"/>
                                <a:gd name="T69" fmla="*/ 148 h 400"/>
                                <a:gd name="T70" fmla="*/ 136 w 396"/>
                                <a:gd name="T71" fmla="*/ 122 h 400"/>
                                <a:gd name="T72" fmla="*/ 226 w 396"/>
                                <a:gd name="T73" fmla="*/ 116 h 400"/>
                                <a:gd name="T74" fmla="*/ 166 w 396"/>
                                <a:gd name="T75" fmla="*/ 88 h 400"/>
                                <a:gd name="T76" fmla="*/ 176 w 396"/>
                                <a:gd name="T77" fmla="*/ 164 h 400"/>
                                <a:gd name="T78" fmla="*/ 140 w 396"/>
                                <a:gd name="T79" fmla="*/ 252 h 400"/>
                                <a:gd name="T80" fmla="*/ 108 w 396"/>
                                <a:gd name="T81" fmla="*/ 208 h 400"/>
                                <a:gd name="T82" fmla="*/ 218 w 396"/>
                                <a:gd name="T83" fmla="*/ 144 h 400"/>
                                <a:gd name="T84" fmla="*/ 302 w 396"/>
                                <a:gd name="T85" fmla="*/ 176 h 400"/>
                                <a:gd name="T86" fmla="*/ 86 w 396"/>
                                <a:gd name="T87" fmla="*/ 260 h 400"/>
                                <a:gd name="T88" fmla="*/ 94 w 396"/>
                                <a:gd name="T89" fmla="*/ 328 h 400"/>
                                <a:gd name="T90" fmla="*/ 40 w 396"/>
                                <a:gd name="T91" fmla="*/ 274 h 400"/>
                                <a:gd name="T92" fmla="*/ 36 w 396"/>
                                <a:gd name="T93" fmla="*/ 232 h 400"/>
                                <a:gd name="T94" fmla="*/ 112 w 396"/>
                                <a:gd name="T95" fmla="*/ 332 h 400"/>
                                <a:gd name="T96" fmla="*/ 120 w 396"/>
                                <a:gd name="T97" fmla="*/ 266 h 400"/>
                                <a:gd name="T98" fmla="*/ 192 w 396"/>
                                <a:gd name="T99" fmla="*/ 260 h 400"/>
                                <a:gd name="T100" fmla="*/ 142 w 396"/>
                                <a:gd name="T101" fmla="*/ 338 h 400"/>
                                <a:gd name="T102" fmla="*/ 224 w 396"/>
                                <a:gd name="T103" fmla="*/ 250 h 400"/>
                                <a:gd name="T104" fmla="*/ 324 w 396"/>
                                <a:gd name="T105" fmla="*/ 202 h 400"/>
                                <a:gd name="T106" fmla="*/ 350 w 396"/>
                                <a:gd name="T107" fmla="*/ 248 h 400"/>
                                <a:gd name="T108" fmla="*/ 128 w 396"/>
                                <a:gd name="T109" fmla="*/ 360 h 400"/>
                                <a:gd name="T110" fmla="*/ 160 w 396"/>
                                <a:gd name="T111" fmla="*/ 356 h 400"/>
                                <a:gd name="T112" fmla="*/ 250 w 396"/>
                                <a:gd name="T113" fmla="*/ 366 h 400"/>
                                <a:gd name="T114" fmla="*/ 144 w 396"/>
                                <a:gd name="T115" fmla="*/ 366 h 400"/>
                                <a:gd name="T116" fmla="*/ 284 w 396"/>
                                <a:gd name="T117" fmla="*/ 322 h 400"/>
                                <a:gd name="T118" fmla="*/ 354 w 396"/>
                                <a:gd name="T119" fmla="*/ 278 h 400"/>
                                <a:gd name="T120" fmla="*/ 294 w 396"/>
                                <a:gd name="T121" fmla="*/ 34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96" h="400">
                                  <a:moveTo>
                                    <a:pt x="384" y="132"/>
                                  </a:moveTo>
                                  <a:lnTo>
                                    <a:pt x="384" y="132"/>
                                  </a:lnTo>
                                  <a:lnTo>
                                    <a:pt x="378" y="118"/>
                                  </a:lnTo>
                                  <a:lnTo>
                                    <a:pt x="372" y="104"/>
                                  </a:lnTo>
                                  <a:lnTo>
                                    <a:pt x="364" y="90"/>
                                  </a:lnTo>
                                  <a:lnTo>
                                    <a:pt x="354" y="78"/>
                                  </a:lnTo>
                                  <a:lnTo>
                                    <a:pt x="334" y="54"/>
                                  </a:lnTo>
                                  <a:lnTo>
                                    <a:pt x="310" y="36"/>
                                  </a:lnTo>
                                  <a:lnTo>
                                    <a:pt x="286" y="22"/>
                                  </a:lnTo>
                                  <a:lnTo>
                                    <a:pt x="258" y="10"/>
                                  </a:lnTo>
                                  <a:lnTo>
                                    <a:pt x="228" y="4"/>
                                  </a:lnTo>
                                  <a:lnTo>
                                    <a:pt x="198" y="0"/>
                                  </a:lnTo>
                                  <a:lnTo>
                                    <a:pt x="198" y="0"/>
                                  </a:lnTo>
                                  <a:lnTo>
                                    <a:pt x="180" y="2"/>
                                  </a:lnTo>
                                  <a:lnTo>
                                    <a:pt x="164" y="4"/>
                                  </a:lnTo>
                                  <a:lnTo>
                                    <a:pt x="146" y="8"/>
                                  </a:lnTo>
                                  <a:lnTo>
                                    <a:pt x="130" y="14"/>
                                  </a:lnTo>
                                  <a:lnTo>
                                    <a:pt x="130" y="14"/>
                                  </a:lnTo>
                                  <a:lnTo>
                                    <a:pt x="112" y="20"/>
                                  </a:lnTo>
                                  <a:lnTo>
                                    <a:pt x="94" y="30"/>
                                  </a:lnTo>
                                  <a:lnTo>
                                    <a:pt x="78" y="42"/>
                                  </a:lnTo>
                                  <a:lnTo>
                                    <a:pt x="62" y="54"/>
                                  </a:lnTo>
                                  <a:lnTo>
                                    <a:pt x="50" y="68"/>
                                  </a:lnTo>
                                  <a:lnTo>
                                    <a:pt x="38" y="82"/>
                                  </a:lnTo>
                                  <a:lnTo>
                                    <a:pt x="26" y="98"/>
                                  </a:lnTo>
                                  <a:lnTo>
                                    <a:pt x="18" y="116"/>
                                  </a:lnTo>
                                  <a:lnTo>
                                    <a:pt x="10" y="134"/>
                                  </a:lnTo>
                                  <a:lnTo>
                                    <a:pt x="4" y="152"/>
                                  </a:lnTo>
                                  <a:lnTo>
                                    <a:pt x="2" y="170"/>
                                  </a:lnTo>
                                  <a:lnTo>
                                    <a:pt x="0" y="190"/>
                                  </a:lnTo>
                                  <a:lnTo>
                                    <a:pt x="0" y="210"/>
                                  </a:lnTo>
                                  <a:lnTo>
                                    <a:pt x="2" y="228"/>
                                  </a:lnTo>
                                  <a:lnTo>
                                    <a:pt x="6" y="248"/>
                                  </a:lnTo>
                                  <a:lnTo>
                                    <a:pt x="12" y="268"/>
                                  </a:lnTo>
                                  <a:lnTo>
                                    <a:pt x="12" y="268"/>
                                  </a:lnTo>
                                  <a:lnTo>
                                    <a:pt x="18" y="282"/>
                                  </a:lnTo>
                                  <a:lnTo>
                                    <a:pt x="24" y="296"/>
                                  </a:lnTo>
                                  <a:lnTo>
                                    <a:pt x="32" y="310"/>
                                  </a:lnTo>
                                  <a:lnTo>
                                    <a:pt x="42" y="322"/>
                                  </a:lnTo>
                                  <a:lnTo>
                                    <a:pt x="62" y="344"/>
                                  </a:lnTo>
                                  <a:lnTo>
                                    <a:pt x="86" y="364"/>
                                  </a:lnTo>
                                  <a:lnTo>
                                    <a:pt x="110" y="378"/>
                                  </a:lnTo>
                                  <a:lnTo>
                                    <a:pt x="138" y="390"/>
                                  </a:lnTo>
                                  <a:lnTo>
                                    <a:pt x="168" y="396"/>
                                  </a:lnTo>
                                  <a:lnTo>
                                    <a:pt x="198" y="400"/>
                                  </a:lnTo>
                                  <a:lnTo>
                                    <a:pt x="198" y="400"/>
                                  </a:lnTo>
                                  <a:lnTo>
                                    <a:pt x="216" y="398"/>
                                  </a:lnTo>
                                  <a:lnTo>
                                    <a:pt x="232" y="396"/>
                                  </a:lnTo>
                                  <a:lnTo>
                                    <a:pt x="250" y="392"/>
                                  </a:lnTo>
                                  <a:lnTo>
                                    <a:pt x="266" y="386"/>
                                  </a:lnTo>
                                  <a:lnTo>
                                    <a:pt x="266" y="386"/>
                                  </a:lnTo>
                                  <a:lnTo>
                                    <a:pt x="284" y="380"/>
                                  </a:lnTo>
                                  <a:lnTo>
                                    <a:pt x="302" y="370"/>
                                  </a:lnTo>
                                  <a:lnTo>
                                    <a:pt x="318" y="358"/>
                                  </a:lnTo>
                                  <a:lnTo>
                                    <a:pt x="334" y="346"/>
                                  </a:lnTo>
                                  <a:lnTo>
                                    <a:pt x="346" y="332"/>
                                  </a:lnTo>
                                  <a:lnTo>
                                    <a:pt x="358" y="316"/>
                                  </a:lnTo>
                                  <a:lnTo>
                                    <a:pt x="370" y="300"/>
                                  </a:lnTo>
                                  <a:lnTo>
                                    <a:pt x="378" y="284"/>
                                  </a:lnTo>
                                  <a:lnTo>
                                    <a:pt x="386" y="266"/>
                                  </a:lnTo>
                                  <a:lnTo>
                                    <a:pt x="392" y="248"/>
                                  </a:lnTo>
                                  <a:lnTo>
                                    <a:pt x="394" y="230"/>
                                  </a:lnTo>
                                  <a:lnTo>
                                    <a:pt x="396" y="210"/>
                                  </a:lnTo>
                                  <a:lnTo>
                                    <a:pt x="396" y="190"/>
                                  </a:lnTo>
                                  <a:lnTo>
                                    <a:pt x="394" y="170"/>
                                  </a:lnTo>
                                  <a:lnTo>
                                    <a:pt x="390" y="152"/>
                                  </a:lnTo>
                                  <a:lnTo>
                                    <a:pt x="384" y="132"/>
                                  </a:lnTo>
                                  <a:lnTo>
                                    <a:pt x="384" y="132"/>
                                  </a:lnTo>
                                  <a:close/>
                                  <a:moveTo>
                                    <a:pt x="372" y="198"/>
                                  </a:moveTo>
                                  <a:lnTo>
                                    <a:pt x="372" y="198"/>
                                  </a:lnTo>
                                  <a:lnTo>
                                    <a:pt x="368" y="214"/>
                                  </a:lnTo>
                                  <a:lnTo>
                                    <a:pt x="360" y="232"/>
                                  </a:lnTo>
                                  <a:lnTo>
                                    <a:pt x="360" y="232"/>
                                  </a:lnTo>
                                  <a:lnTo>
                                    <a:pt x="352" y="216"/>
                                  </a:lnTo>
                                  <a:lnTo>
                                    <a:pt x="344" y="202"/>
                                  </a:lnTo>
                                  <a:lnTo>
                                    <a:pt x="334" y="188"/>
                                  </a:lnTo>
                                  <a:lnTo>
                                    <a:pt x="322" y="174"/>
                                  </a:lnTo>
                                  <a:lnTo>
                                    <a:pt x="322" y="174"/>
                                  </a:lnTo>
                                  <a:lnTo>
                                    <a:pt x="332" y="156"/>
                                  </a:lnTo>
                                  <a:lnTo>
                                    <a:pt x="338" y="138"/>
                                  </a:lnTo>
                                  <a:lnTo>
                                    <a:pt x="342" y="120"/>
                                  </a:lnTo>
                                  <a:lnTo>
                                    <a:pt x="344" y="102"/>
                                  </a:lnTo>
                                  <a:lnTo>
                                    <a:pt x="344" y="102"/>
                                  </a:lnTo>
                                  <a:lnTo>
                                    <a:pt x="354" y="120"/>
                                  </a:lnTo>
                                  <a:lnTo>
                                    <a:pt x="362" y="140"/>
                                  </a:lnTo>
                                  <a:lnTo>
                                    <a:pt x="362" y="140"/>
                                  </a:lnTo>
                                  <a:lnTo>
                                    <a:pt x="366" y="154"/>
                                  </a:lnTo>
                                  <a:lnTo>
                                    <a:pt x="370" y="168"/>
                                  </a:lnTo>
                                  <a:lnTo>
                                    <a:pt x="372" y="198"/>
                                  </a:lnTo>
                                  <a:lnTo>
                                    <a:pt x="372" y="198"/>
                                  </a:lnTo>
                                  <a:close/>
                                  <a:moveTo>
                                    <a:pt x="322" y="82"/>
                                  </a:moveTo>
                                  <a:lnTo>
                                    <a:pt x="322" y="82"/>
                                  </a:lnTo>
                                  <a:lnTo>
                                    <a:pt x="326" y="92"/>
                                  </a:lnTo>
                                  <a:lnTo>
                                    <a:pt x="328" y="102"/>
                                  </a:lnTo>
                                  <a:lnTo>
                                    <a:pt x="328" y="112"/>
                                  </a:lnTo>
                                  <a:lnTo>
                                    <a:pt x="326" y="122"/>
                                  </a:lnTo>
                                  <a:lnTo>
                                    <a:pt x="320" y="142"/>
                                  </a:lnTo>
                                  <a:lnTo>
                                    <a:pt x="312" y="162"/>
                                  </a:lnTo>
                                  <a:lnTo>
                                    <a:pt x="312" y="162"/>
                                  </a:lnTo>
                                  <a:lnTo>
                                    <a:pt x="282" y="136"/>
                                  </a:lnTo>
                                  <a:lnTo>
                                    <a:pt x="248" y="110"/>
                                  </a:lnTo>
                                  <a:lnTo>
                                    <a:pt x="248" y="110"/>
                                  </a:lnTo>
                                  <a:lnTo>
                                    <a:pt x="256" y="96"/>
                                  </a:lnTo>
                                  <a:lnTo>
                                    <a:pt x="258" y="82"/>
                                  </a:lnTo>
                                  <a:lnTo>
                                    <a:pt x="258" y="68"/>
                                  </a:lnTo>
                                  <a:lnTo>
                                    <a:pt x="256" y="56"/>
                                  </a:lnTo>
                                  <a:lnTo>
                                    <a:pt x="256" y="56"/>
                                  </a:lnTo>
                                  <a:lnTo>
                                    <a:pt x="248" y="42"/>
                                  </a:lnTo>
                                  <a:lnTo>
                                    <a:pt x="236" y="30"/>
                                  </a:lnTo>
                                  <a:lnTo>
                                    <a:pt x="236" y="30"/>
                                  </a:lnTo>
                                  <a:lnTo>
                                    <a:pt x="260" y="36"/>
                                  </a:lnTo>
                                  <a:lnTo>
                                    <a:pt x="280" y="46"/>
                                  </a:lnTo>
                                  <a:lnTo>
                                    <a:pt x="300" y="58"/>
                                  </a:lnTo>
                                  <a:lnTo>
                                    <a:pt x="318" y="74"/>
                                  </a:lnTo>
                                  <a:lnTo>
                                    <a:pt x="318" y="74"/>
                                  </a:lnTo>
                                  <a:lnTo>
                                    <a:pt x="322" y="82"/>
                                  </a:lnTo>
                                  <a:lnTo>
                                    <a:pt x="322" y="82"/>
                                  </a:lnTo>
                                  <a:close/>
                                  <a:moveTo>
                                    <a:pt x="28" y="190"/>
                                  </a:moveTo>
                                  <a:lnTo>
                                    <a:pt x="28" y="190"/>
                                  </a:lnTo>
                                  <a:lnTo>
                                    <a:pt x="24" y="180"/>
                                  </a:lnTo>
                                  <a:lnTo>
                                    <a:pt x="24" y="180"/>
                                  </a:lnTo>
                                  <a:lnTo>
                                    <a:pt x="28" y="156"/>
                                  </a:lnTo>
                                  <a:lnTo>
                                    <a:pt x="36" y="134"/>
                                  </a:lnTo>
                                  <a:lnTo>
                                    <a:pt x="46" y="114"/>
                                  </a:lnTo>
                                  <a:lnTo>
                                    <a:pt x="58" y="94"/>
                                  </a:lnTo>
                                  <a:lnTo>
                                    <a:pt x="58" y="94"/>
                                  </a:lnTo>
                                  <a:lnTo>
                                    <a:pt x="58" y="110"/>
                                  </a:lnTo>
                                  <a:lnTo>
                                    <a:pt x="60" y="126"/>
                                  </a:lnTo>
                                  <a:lnTo>
                                    <a:pt x="60" y="126"/>
                                  </a:lnTo>
                                  <a:lnTo>
                                    <a:pt x="68" y="138"/>
                                  </a:lnTo>
                                  <a:lnTo>
                                    <a:pt x="76" y="150"/>
                                  </a:lnTo>
                                  <a:lnTo>
                                    <a:pt x="88" y="158"/>
                                  </a:lnTo>
                                  <a:lnTo>
                                    <a:pt x="102" y="164"/>
                                  </a:lnTo>
                                  <a:lnTo>
                                    <a:pt x="102" y="164"/>
                                  </a:lnTo>
                                  <a:lnTo>
                                    <a:pt x="92" y="204"/>
                                  </a:lnTo>
                                  <a:lnTo>
                                    <a:pt x="88" y="244"/>
                                  </a:lnTo>
                                  <a:lnTo>
                                    <a:pt x="88" y="244"/>
                                  </a:lnTo>
                                  <a:lnTo>
                                    <a:pt x="66" y="234"/>
                                  </a:lnTo>
                                  <a:lnTo>
                                    <a:pt x="50" y="222"/>
                                  </a:lnTo>
                                  <a:lnTo>
                                    <a:pt x="42" y="216"/>
                                  </a:lnTo>
                                  <a:lnTo>
                                    <a:pt x="36" y="208"/>
                                  </a:lnTo>
                                  <a:lnTo>
                                    <a:pt x="32" y="200"/>
                                  </a:lnTo>
                                  <a:lnTo>
                                    <a:pt x="28" y="190"/>
                                  </a:lnTo>
                                  <a:lnTo>
                                    <a:pt x="28" y="190"/>
                                  </a:lnTo>
                                  <a:close/>
                                  <a:moveTo>
                                    <a:pt x="234" y="102"/>
                                  </a:moveTo>
                                  <a:lnTo>
                                    <a:pt x="234" y="102"/>
                                  </a:lnTo>
                                  <a:lnTo>
                                    <a:pt x="200" y="84"/>
                                  </a:lnTo>
                                  <a:lnTo>
                                    <a:pt x="166" y="72"/>
                                  </a:lnTo>
                                  <a:lnTo>
                                    <a:pt x="166" y="72"/>
                                  </a:lnTo>
                                  <a:lnTo>
                                    <a:pt x="176" y="58"/>
                                  </a:lnTo>
                                  <a:lnTo>
                                    <a:pt x="188" y="48"/>
                                  </a:lnTo>
                                  <a:lnTo>
                                    <a:pt x="198" y="40"/>
                                  </a:lnTo>
                                  <a:lnTo>
                                    <a:pt x="210" y="32"/>
                                  </a:lnTo>
                                  <a:lnTo>
                                    <a:pt x="210" y="32"/>
                                  </a:lnTo>
                                  <a:lnTo>
                                    <a:pt x="220" y="38"/>
                                  </a:lnTo>
                                  <a:lnTo>
                                    <a:pt x="230" y="44"/>
                                  </a:lnTo>
                                  <a:lnTo>
                                    <a:pt x="236" y="52"/>
                                  </a:lnTo>
                                  <a:lnTo>
                                    <a:pt x="240" y="60"/>
                                  </a:lnTo>
                                  <a:lnTo>
                                    <a:pt x="240" y="60"/>
                                  </a:lnTo>
                                  <a:lnTo>
                                    <a:pt x="242" y="70"/>
                                  </a:lnTo>
                                  <a:lnTo>
                                    <a:pt x="242" y="82"/>
                                  </a:lnTo>
                                  <a:lnTo>
                                    <a:pt x="240" y="92"/>
                                  </a:lnTo>
                                  <a:lnTo>
                                    <a:pt x="234" y="102"/>
                                  </a:lnTo>
                                  <a:lnTo>
                                    <a:pt x="234" y="102"/>
                                  </a:lnTo>
                                  <a:close/>
                                  <a:moveTo>
                                    <a:pt x="180" y="28"/>
                                  </a:moveTo>
                                  <a:lnTo>
                                    <a:pt x="180" y="28"/>
                                  </a:lnTo>
                                  <a:lnTo>
                                    <a:pt x="186" y="28"/>
                                  </a:lnTo>
                                  <a:lnTo>
                                    <a:pt x="186" y="28"/>
                                  </a:lnTo>
                                  <a:lnTo>
                                    <a:pt x="170" y="42"/>
                                  </a:lnTo>
                                  <a:lnTo>
                                    <a:pt x="156" y="58"/>
                                  </a:lnTo>
                                  <a:lnTo>
                                    <a:pt x="146" y="34"/>
                                  </a:lnTo>
                                  <a:lnTo>
                                    <a:pt x="146" y="34"/>
                                  </a:lnTo>
                                  <a:lnTo>
                                    <a:pt x="162" y="28"/>
                                  </a:lnTo>
                                  <a:lnTo>
                                    <a:pt x="162" y="28"/>
                                  </a:lnTo>
                                  <a:lnTo>
                                    <a:pt x="180" y="28"/>
                                  </a:lnTo>
                                  <a:lnTo>
                                    <a:pt x="180" y="28"/>
                                  </a:lnTo>
                                  <a:close/>
                                  <a:moveTo>
                                    <a:pt x="130" y="38"/>
                                  </a:moveTo>
                                  <a:lnTo>
                                    <a:pt x="140" y="64"/>
                                  </a:lnTo>
                                  <a:lnTo>
                                    <a:pt x="140" y="64"/>
                                  </a:lnTo>
                                  <a:lnTo>
                                    <a:pt x="118" y="62"/>
                                  </a:lnTo>
                                  <a:lnTo>
                                    <a:pt x="96" y="60"/>
                                  </a:lnTo>
                                  <a:lnTo>
                                    <a:pt x="96" y="60"/>
                                  </a:lnTo>
                                  <a:lnTo>
                                    <a:pt x="106" y="52"/>
                                  </a:lnTo>
                                  <a:lnTo>
                                    <a:pt x="116" y="46"/>
                                  </a:lnTo>
                                  <a:lnTo>
                                    <a:pt x="116" y="46"/>
                                  </a:lnTo>
                                  <a:lnTo>
                                    <a:pt x="130" y="38"/>
                                  </a:lnTo>
                                  <a:lnTo>
                                    <a:pt x="130" y="38"/>
                                  </a:lnTo>
                                  <a:close/>
                                  <a:moveTo>
                                    <a:pt x="82" y="80"/>
                                  </a:moveTo>
                                  <a:lnTo>
                                    <a:pt x="82" y="80"/>
                                  </a:lnTo>
                                  <a:lnTo>
                                    <a:pt x="94" y="78"/>
                                  </a:lnTo>
                                  <a:lnTo>
                                    <a:pt x="108" y="76"/>
                                  </a:lnTo>
                                  <a:lnTo>
                                    <a:pt x="124" y="78"/>
                                  </a:lnTo>
                                  <a:lnTo>
                                    <a:pt x="140" y="80"/>
                                  </a:lnTo>
                                  <a:lnTo>
                                    <a:pt x="140" y="80"/>
                                  </a:lnTo>
                                  <a:lnTo>
                                    <a:pt x="122" y="114"/>
                                  </a:lnTo>
                                  <a:lnTo>
                                    <a:pt x="108" y="148"/>
                                  </a:lnTo>
                                  <a:lnTo>
                                    <a:pt x="108" y="148"/>
                                  </a:lnTo>
                                  <a:lnTo>
                                    <a:pt x="96" y="144"/>
                                  </a:lnTo>
                                  <a:lnTo>
                                    <a:pt x="88" y="138"/>
                                  </a:lnTo>
                                  <a:lnTo>
                                    <a:pt x="80" y="130"/>
                                  </a:lnTo>
                                  <a:lnTo>
                                    <a:pt x="76" y="120"/>
                                  </a:lnTo>
                                  <a:lnTo>
                                    <a:pt x="76" y="120"/>
                                  </a:lnTo>
                                  <a:lnTo>
                                    <a:pt x="74" y="110"/>
                                  </a:lnTo>
                                  <a:lnTo>
                                    <a:pt x="74" y="100"/>
                                  </a:lnTo>
                                  <a:lnTo>
                                    <a:pt x="76" y="90"/>
                                  </a:lnTo>
                                  <a:lnTo>
                                    <a:pt x="82" y="80"/>
                                  </a:lnTo>
                                  <a:lnTo>
                                    <a:pt x="82" y="80"/>
                                  </a:lnTo>
                                  <a:close/>
                                  <a:moveTo>
                                    <a:pt x="150" y="94"/>
                                  </a:moveTo>
                                  <a:lnTo>
                                    <a:pt x="170" y="148"/>
                                  </a:lnTo>
                                  <a:lnTo>
                                    <a:pt x="170" y="148"/>
                                  </a:lnTo>
                                  <a:lnTo>
                                    <a:pt x="154" y="152"/>
                                  </a:lnTo>
                                  <a:lnTo>
                                    <a:pt x="138" y="154"/>
                                  </a:lnTo>
                                  <a:lnTo>
                                    <a:pt x="138" y="154"/>
                                  </a:lnTo>
                                  <a:lnTo>
                                    <a:pt x="122" y="152"/>
                                  </a:lnTo>
                                  <a:lnTo>
                                    <a:pt x="122" y="152"/>
                                  </a:lnTo>
                                  <a:lnTo>
                                    <a:pt x="136" y="122"/>
                                  </a:lnTo>
                                  <a:lnTo>
                                    <a:pt x="150" y="94"/>
                                  </a:lnTo>
                                  <a:lnTo>
                                    <a:pt x="150" y="94"/>
                                  </a:lnTo>
                                  <a:close/>
                                  <a:moveTo>
                                    <a:pt x="166" y="88"/>
                                  </a:moveTo>
                                  <a:lnTo>
                                    <a:pt x="166" y="88"/>
                                  </a:lnTo>
                                  <a:lnTo>
                                    <a:pt x="196" y="100"/>
                                  </a:lnTo>
                                  <a:lnTo>
                                    <a:pt x="226" y="116"/>
                                  </a:lnTo>
                                  <a:lnTo>
                                    <a:pt x="226" y="116"/>
                                  </a:lnTo>
                                  <a:lnTo>
                                    <a:pt x="218" y="124"/>
                                  </a:lnTo>
                                  <a:lnTo>
                                    <a:pt x="208" y="132"/>
                                  </a:lnTo>
                                  <a:lnTo>
                                    <a:pt x="198" y="138"/>
                                  </a:lnTo>
                                  <a:lnTo>
                                    <a:pt x="186" y="144"/>
                                  </a:lnTo>
                                  <a:lnTo>
                                    <a:pt x="166" y="88"/>
                                  </a:lnTo>
                                  <a:close/>
                                  <a:moveTo>
                                    <a:pt x="118" y="168"/>
                                  </a:moveTo>
                                  <a:lnTo>
                                    <a:pt x="118" y="168"/>
                                  </a:lnTo>
                                  <a:lnTo>
                                    <a:pt x="138" y="170"/>
                                  </a:lnTo>
                                  <a:lnTo>
                                    <a:pt x="138" y="170"/>
                                  </a:lnTo>
                                  <a:lnTo>
                                    <a:pt x="156" y="168"/>
                                  </a:lnTo>
                                  <a:lnTo>
                                    <a:pt x="176" y="164"/>
                                  </a:lnTo>
                                  <a:lnTo>
                                    <a:pt x="204" y="240"/>
                                  </a:lnTo>
                                  <a:lnTo>
                                    <a:pt x="204" y="240"/>
                                  </a:lnTo>
                                  <a:lnTo>
                                    <a:pt x="188" y="246"/>
                                  </a:lnTo>
                                  <a:lnTo>
                                    <a:pt x="172" y="248"/>
                                  </a:lnTo>
                                  <a:lnTo>
                                    <a:pt x="156" y="252"/>
                                  </a:lnTo>
                                  <a:lnTo>
                                    <a:pt x="140" y="252"/>
                                  </a:lnTo>
                                  <a:lnTo>
                                    <a:pt x="140" y="252"/>
                                  </a:lnTo>
                                  <a:lnTo>
                                    <a:pt x="140" y="252"/>
                                  </a:lnTo>
                                  <a:lnTo>
                                    <a:pt x="120" y="250"/>
                                  </a:lnTo>
                                  <a:lnTo>
                                    <a:pt x="102" y="248"/>
                                  </a:lnTo>
                                  <a:lnTo>
                                    <a:pt x="102" y="248"/>
                                  </a:lnTo>
                                  <a:lnTo>
                                    <a:pt x="108" y="208"/>
                                  </a:lnTo>
                                  <a:lnTo>
                                    <a:pt x="118" y="168"/>
                                  </a:lnTo>
                                  <a:lnTo>
                                    <a:pt x="118" y="168"/>
                                  </a:lnTo>
                                  <a:close/>
                                  <a:moveTo>
                                    <a:pt x="192" y="158"/>
                                  </a:moveTo>
                                  <a:lnTo>
                                    <a:pt x="192" y="158"/>
                                  </a:lnTo>
                                  <a:lnTo>
                                    <a:pt x="206" y="152"/>
                                  </a:lnTo>
                                  <a:lnTo>
                                    <a:pt x="218" y="144"/>
                                  </a:lnTo>
                                  <a:lnTo>
                                    <a:pt x="230" y="134"/>
                                  </a:lnTo>
                                  <a:lnTo>
                                    <a:pt x="240" y="124"/>
                                  </a:lnTo>
                                  <a:lnTo>
                                    <a:pt x="240" y="124"/>
                                  </a:lnTo>
                                  <a:lnTo>
                                    <a:pt x="272" y="148"/>
                                  </a:lnTo>
                                  <a:lnTo>
                                    <a:pt x="302" y="176"/>
                                  </a:lnTo>
                                  <a:lnTo>
                                    <a:pt x="302" y="176"/>
                                  </a:lnTo>
                                  <a:lnTo>
                                    <a:pt x="286" y="194"/>
                                  </a:lnTo>
                                  <a:lnTo>
                                    <a:pt x="266" y="210"/>
                                  </a:lnTo>
                                  <a:lnTo>
                                    <a:pt x="244" y="224"/>
                                  </a:lnTo>
                                  <a:lnTo>
                                    <a:pt x="220" y="236"/>
                                  </a:lnTo>
                                  <a:lnTo>
                                    <a:pt x="192" y="158"/>
                                  </a:lnTo>
                                  <a:close/>
                                  <a:moveTo>
                                    <a:pt x="86" y="260"/>
                                  </a:moveTo>
                                  <a:lnTo>
                                    <a:pt x="86" y="260"/>
                                  </a:lnTo>
                                  <a:lnTo>
                                    <a:pt x="86" y="278"/>
                                  </a:lnTo>
                                  <a:lnTo>
                                    <a:pt x="88" y="296"/>
                                  </a:lnTo>
                                  <a:lnTo>
                                    <a:pt x="90" y="312"/>
                                  </a:lnTo>
                                  <a:lnTo>
                                    <a:pt x="94" y="328"/>
                                  </a:lnTo>
                                  <a:lnTo>
                                    <a:pt x="94" y="328"/>
                                  </a:lnTo>
                                  <a:lnTo>
                                    <a:pt x="78" y="320"/>
                                  </a:lnTo>
                                  <a:lnTo>
                                    <a:pt x="62" y="310"/>
                                  </a:lnTo>
                                  <a:lnTo>
                                    <a:pt x="62" y="310"/>
                                  </a:lnTo>
                                  <a:lnTo>
                                    <a:pt x="54" y="298"/>
                                  </a:lnTo>
                                  <a:lnTo>
                                    <a:pt x="46" y="286"/>
                                  </a:lnTo>
                                  <a:lnTo>
                                    <a:pt x="40" y="274"/>
                                  </a:lnTo>
                                  <a:lnTo>
                                    <a:pt x="34" y="260"/>
                                  </a:lnTo>
                                  <a:lnTo>
                                    <a:pt x="34" y="260"/>
                                  </a:lnTo>
                                  <a:lnTo>
                                    <a:pt x="28" y="240"/>
                                  </a:lnTo>
                                  <a:lnTo>
                                    <a:pt x="24" y="218"/>
                                  </a:lnTo>
                                  <a:lnTo>
                                    <a:pt x="24" y="218"/>
                                  </a:lnTo>
                                  <a:lnTo>
                                    <a:pt x="36" y="232"/>
                                  </a:lnTo>
                                  <a:lnTo>
                                    <a:pt x="50" y="244"/>
                                  </a:lnTo>
                                  <a:lnTo>
                                    <a:pt x="68" y="252"/>
                                  </a:lnTo>
                                  <a:lnTo>
                                    <a:pt x="86" y="260"/>
                                  </a:lnTo>
                                  <a:lnTo>
                                    <a:pt x="86" y="260"/>
                                  </a:lnTo>
                                  <a:close/>
                                  <a:moveTo>
                                    <a:pt x="112" y="332"/>
                                  </a:moveTo>
                                  <a:lnTo>
                                    <a:pt x="112" y="332"/>
                                  </a:lnTo>
                                  <a:lnTo>
                                    <a:pt x="108" y="316"/>
                                  </a:lnTo>
                                  <a:lnTo>
                                    <a:pt x="104" y="300"/>
                                  </a:lnTo>
                                  <a:lnTo>
                                    <a:pt x="102" y="282"/>
                                  </a:lnTo>
                                  <a:lnTo>
                                    <a:pt x="102" y="264"/>
                                  </a:lnTo>
                                  <a:lnTo>
                                    <a:pt x="102" y="264"/>
                                  </a:lnTo>
                                  <a:lnTo>
                                    <a:pt x="120" y="266"/>
                                  </a:lnTo>
                                  <a:lnTo>
                                    <a:pt x="140" y="268"/>
                                  </a:lnTo>
                                  <a:lnTo>
                                    <a:pt x="140" y="268"/>
                                  </a:lnTo>
                                  <a:lnTo>
                                    <a:pt x="140" y="268"/>
                                  </a:lnTo>
                                  <a:lnTo>
                                    <a:pt x="156" y="266"/>
                                  </a:lnTo>
                                  <a:lnTo>
                                    <a:pt x="174" y="264"/>
                                  </a:lnTo>
                                  <a:lnTo>
                                    <a:pt x="192" y="260"/>
                                  </a:lnTo>
                                  <a:lnTo>
                                    <a:pt x="210" y="256"/>
                                  </a:lnTo>
                                  <a:lnTo>
                                    <a:pt x="236" y="326"/>
                                  </a:lnTo>
                                  <a:lnTo>
                                    <a:pt x="236" y="326"/>
                                  </a:lnTo>
                                  <a:lnTo>
                                    <a:pt x="204" y="334"/>
                                  </a:lnTo>
                                  <a:lnTo>
                                    <a:pt x="172" y="338"/>
                                  </a:lnTo>
                                  <a:lnTo>
                                    <a:pt x="142" y="338"/>
                                  </a:lnTo>
                                  <a:lnTo>
                                    <a:pt x="112" y="334"/>
                                  </a:lnTo>
                                  <a:lnTo>
                                    <a:pt x="112" y="334"/>
                                  </a:lnTo>
                                  <a:lnTo>
                                    <a:pt x="112" y="332"/>
                                  </a:lnTo>
                                  <a:lnTo>
                                    <a:pt x="112" y="332"/>
                                  </a:lnTo>
                                  <a:close/>
                                  <a:moveTo>
                                    <a:pt x="224" y="250"/>
                                  </a:moveTo>
                                  <a:lnTo>
                                    <a:pt x="224" y="250"/>
                                  </a:lnTo>
                                  <a:lnTo>
                                    <a:pt x="252" y="238"/>
                                  </a:lnTo>
                                  <a:lnTo>
                                    <a:pt x="274" y="224"/>
                                  </a:lnTo>
                                  <a:lnTo>
                                    <a:pt x="296" y="206"/>
                                  </a:lnTo>
                                  <a:lnTo>
                                    <a:pt x="312" y="188"/>
                                  </a:lnTo>
                                  <a:lnTo>
                                    <a:pt x="312" y="188"/>
                                  </a:lnTo>
                                  <a:lnTo>
                                    <a:pt x="324" y="202"/>
                                  </a:lnTo>
                                  <a:lnTo>
                                    <a:pt x="334" y="216"/>
                                  </a:lnTo>
                                  <a:lnTo>
                                    <a:pt x="342" y="232"/>
                                  </a:lnTo>
                                  <a:lnTo>
                                    <a:pt x="348" y="246"/>
                                  </a:lnTo>
                                  <a:lnTo>
                                    <a:pt x="348" y="246"/>
                                  </a:lnTo>
                                  <a:lnTo>
                                    <a:pt x="350" y="248"/>
                                  </a:lnTo>
                                  <a:lnTo>
                                    <a:pt x="350" y="248"/>
                                  </a:lnTo>
                                  <a:lnTo>
                                    <a:pt x="330" y="270"/>
                                  </a:lnTo>
                                  <a:lnTo>
                                    <a:pt x="306" y="290"/>
                                  </a:lnTo>
                                  <a:lnTo>
                                    <a:pt x="280" y="308"/>
                                  </a:lnTo>
                                  <a:lnTo>
                                    <a:pt x="250" y="322"/>
                                  </a:lnTo>
                                  <a:lnTo>
                                    <a:pt x="224" y="250"/>
                                  </a:lnTo>
                                  <a:close/>
                                  <a:moveTo>
                                    <a:pt x="128" y="360"/>
                                  </a:moveTo>
                                  <a:lnTo>
                                    <a:pt x="128" y="360"/>
                                  </a:lnTo>
                                  <a:lnTo>
                                    <a:pt x="122" y="352"/>
                                  </a:lnTo>
                                  <a:lnTo>
                                    <a:pt x="122" y="352"/>
                                  </a:lnTo>
                                  <a:lnTo>
                                    <a:pt x="140" y="354"/>
                                  </a:lnTo>
                                  <a:lnTo>
                                    <a:pt x="160" y="356"/>
                                  </a:lnTo>
                                  <a:lnTo>
                                    <a:pt x="160" y="356"/>
                                  </a:lnTo>
                                  <a:lnTo>
                                    <a:pt x="180" y="354"/>
                                  </a:lnTo>
                                  <a:lnTo>
                                    <a:pt x="200" y="352"/>
                                  </a:lnTo>
                                  <a:lnTo>
                                    <a:pt x="220" y="348"/>
                                  </a:lnTo>
                                  <a:lnTo>
                                    <a:pt x="242" y="342"/>
                                  </a:lnTo>
                                  <a:lnTo>
                                    <a:pt x="250" y="366"/>
                                  </a:lnTo>
                                  <a:lnTo>
                                    <a:pt x="250" y="366"/>
                                  </a:lnTo>
                                  <a:lnTo>
                                    <a:pt x="224" y="372"/>
                                  </a:lnTo>
                                  <a:lnTo>
                                    <a:pt x="198" y="376"/>
                                  </a:lnTo>
                                  <a:lnTo>
                                    <a:pt x="198" y="376"/>
                                  </a:lnTo>
                                  <a:lnTo>
                                    <a:pt x="180" y="374"/>
                                  </a:lnTo>
                                  <a:lnTo>
                                    <a:pt x="162" y="372"/>
                                  </a:lnTo>
                                  <a:lnTo>
                                    <a:pt x="144" y="366"/>
                                  </a:lnTo>
                                  <a:lnTo>
                                    <a:pt x="128" y="360"/>
                                  </a:lnTo>
                                  <a:lnTo>
                                    <a:pt x="128" y="360"/>
                                  </a:lnTo>
                                  <a:close/>
                                  <a:moveTo>
                                    <a:pt x="266" y="362"/>
                                  </a:moveTo>
                                  <a:lnTo>
                                    <a:pt x="256" y="336"/>
                                  </a:lnTo>
                                  <a:lnTo>
                                    <a:pt x="256" y="336"/>
                                  </a:lnTo>
                                  <a:lnTo>
                                    <a:pt x="284" y="322"/>
                                  </a:lnTo>
                                  <a:lnTo>
                                    <a:pt x="310" y="306"/>
                                  </a:lnTo>
                                  <a:lnTo>
                                    <a:pt x="334" y="288"/>
                                  </a:lnTo>
                                  <a:lnTo>
                                    <a:pt x="354" y="268"/>
                                  </a:lnTo>
                                  <a:lnTo>
                                    <a:pt x="354" y="268"/>
                                  </a:lnTo>
                                  <a:lnTo>
                                    <a:pt x="354" y="278"/>
                                  </a:lnTo>
                                  <a:lnTo>
                                    <a:pt x="354" y="278"/>
                                  </a:lnTo>
                                  <a:lnTo>
                                    <a:pt x="348" y="292"/>
                                  </a:lnTo>
                                  <a:lnTo>
                                    <a:pt x="338" y="304"/>
                                  </a:lnTo>
                                  <a:lnTo>
                                    <a:pt x="328" y="316"/>
                                  </a:lnTo>
                                  <a:lnTo>
                                    <a:pt x="318" y="328"/>
                                  </a:lnTo>
                                  <a:lnTo>
                                    <a:pt x="306" y="338"/>
                                  </a:lnTo>
                                  <a:lnTo>
                                    <a:pt x="294" y="346"/>
                                  </a:lnTo>
                                  <a:lnTo>
                                    <a:pt x="280" y="354"/>
                                  </a:lnTo>
                                  <a:lnTo>
                                    <a:pt x="266" y="362"/>
                                  </a:lnTo>
                                  <a:lnTo>
                                    <a:pt x="266" y="362"/>
                                  </a:lnTo>
                                  <a:close/>
                                </a:path>
                              </a:pathLst>
                            </a:custGeom>
                            <a:solidFill>
                              <a:srgbClr val="A32020">
                                <a:lumMod val="75000"/>
                              </a:srgbClr>
                            </a:solidFill>
                            <a:ln>
                              <a:noFill/>
                            </a:ln>
                          </wps:spPr>
                          <wps:bodyPr vert="horz" wrap="square" lIns="91440" tIns="45720" rIns="91440" bIns="45720" numCol="1" anchor="t" anchorCtr="0" compatLnSpc="1">
                            <a:prstTxWarp prst="textNoShape">
                              <a:avLst/>
                            </a:prstTxWarp>
                          </wps:bodyPr>
                        </wps:wsp>
                        <wps:wsp>
                          <wps:cNvPr id="450" name="TextBox 162"/>
                          <wps:cNvSpPr txBox="1"/>
                          <wps:spPr>
                            <a:xfrm>
                              <a:off x="3923571" y="1794271"/>
                              <a:ext cx="740706" cy="533739"/>
                            </a:xfrm>
                            <a:prstGeom prst="rect">
                              <a:avLst/>
                            </a:prstGeom>
                            <a:noFill/>
                          </wps:spPr>
                          <wps:txbx>
                            <w:txbxContent>
                              <w:p w14:paraId="39245435" w14:textId="77777777" w:rsidR="00A71F4B" w:rsidRDefault="00A71F4B" w:rsidP="00A71F4B">
                                <w:pPr>
                                  <w:spacing w:after="180"/>
                                  <w:rPr>
                                    <w:rFonts w:ascii="Georgia" w:hAnsi="Georgia"/>
                                    <w:color w:val="000000"/>
                                    <w:sz w:val="16"/>
                                    <w:szCs w:val="16"/>
                                    <w:lang w:val="en-GB"/>
                                  </w:rPr>
                                </w:pPr>
                                <w:r>
                                  <w:rPr>
                                    <w:rFonts w:ascii="Georgia" w:hAnsi="Georgia"/>
                                    <w:color w:val="000000"/>
                                    <w:sz w:val="16"/>
                                    <w:szCs w:val="16"/>
                                    <w:lang w:val="en-GB"/>
                                  </w:rPr>
                                  <w:t>Eth</w:t>
                                </w:r>
                                <w:r w:rsidR="002E3389" w:rsidRPr="00A71F4B">
                                  <w:rPr>
                                    <w:rFonts w:ascii="Georgia" w:hAnsi="Georgia"/>
                                    <w:color w:val="000000"/>
                                    <w:sz w:val="16"/>
                                    <w:szCs w:val="16"/>
                                    <w:lang w:val="en-GB"/>
                                  </w:rPr>
                                  <w:t>ereum</w:t>
                                </w:r>
                              </w:p>
                              <w:p w14:paraId="41BF3F22" w14:textId="77777777" w:rsidR="002E3389" w:rsidRPr="00A71F4B" w:rsidRDefault="002E3389" w:rsidP="002E3389">
                                <w:pPr>
                                  <w:spacing w:after="180"/>
                                  <w:ind w:hanging="432"/>
                                  <w:jc w:val="center"/>
                                  <w:rPr>
                                    <w:sz w:val="16"/>
                                    <w:szCs w:val="16"/>
                                  </w:rPr>
                                </w:pPr>
                                <w:r w:rsidRPr="00A71F4B">
                                  <w:rPr>
                                    <w:rFonts w:ascii="Georgia" w:hAnsi="Georgia"/>
                                    <w:color w:val="000000"/>
                                    <w:sz w:val="16"/>
                                    <w:szCs w:val="16"/>
                                    <w:lang w:val="en-GB"/>
                                  </w:rPr>
                                  <w:t xml:space="preserve"> API</w:t>
                                </w:r>
                              </w:p>
                            </w:txbxContent>
                          </wps:txbx>
                          <wps:bodyPr wrap="square" lIns="0" tIns="0" rIns="0" bIns="0" rtlCol="0">
                            <a:noAutofit/>
                          </wps:bodyPr>
                        </wps:wsp>
                      </wpg:grpSp>
                      <wpg:grpSp>
                        <wpg:cNvPr id="451" name="Group 451"/>
                        <wpg:cNvGrpSpPr/>
                        <wpg:grpSpPr>
                          <a:xfrm>
                            <a:off x="6274246" y="658657"/>
                            <a:ext cx="1317223" cy="1709822"/>
                            <a:chOff x="6265908" y="658657"/>
                            <a:chExt cx="1569835" cy="1709822"/>
                          </a:xfrm>
                        </wpg:grpSpPr>
                        <wps:wsp>
                          <wps:cNvPr id="452" name="Rectangle 452"/>
                          <wps:cNvSpPr/>
                          <wps:spPr bwMode="ltGray">
                            <a:xfrm>
                              <a:off x="6514176" y="1117903"/>
                              <a:ext cx="901332" cy="1250576"/>
                            </a:xfrm>
                            <a:prstGeom prst="rect">
                              <a:avLst/>
                            </a:prstGeom>
                            <a:solidFill>
                              <a:srgbClr val="FFFFFF">
                                <a:lumMod val="75000"/>
                              </a:srgbClr>
                            </a:solidFill>
                            <a:ln w="3175" cap="flat" cmpd="sng" algn="ctr">
                              <a:solidFill>
                                <a:srgbClr val="A32020">
                                  <a:lumMod val="50000"/>
                                </a:srgbClr>
                              </a:solidFill>
                              <a:prstDash val="solid"/>
                            </a:ln>
                            <a:effectLst/>
                          </wps:spPr>
                          <wps:bodyPr rtlCol="0" anchor="ctr"/>
                        </wps:wsp>
                        <wps:wsp>
                          <wps:cNvPr id="453" name="Can 150"/>
                          <wps:cNvSpPr/>
                          <wps:spPr bwMode="ltGray">
                            <a:xfrm>
                              <a:off x="6743155" y="1327787"/>
                              <a:ext cx="416859" cy="537883"/>
                            </a:xfrm>
                            <a:prstGeom prst="can">
                              <a:avLst/>
                            </a:prstGeom>
                            <a:solidFill>
                              <a:srgbClr val="A32020">
                                <a:lumMod val="50000"/>
                              </a:srgbClr>
                            </a:solidFill>
                            <a:ln w="3175" cap="flat" cmpd="sng" algn="ctr">
                              <a:noFill/>
                              <a:prstDash val="solid"/>
                            </a:ln>
                            <a:effectLst/>
                          </wps:spPr>
                          <wps:bodyPr rtlCol="0" anchor="ctr"/>
                        </wps:wsp>
                        <wps:wsp>
                          <wps:cNvPr id="454" name="TextBox 151"/>
                          <wps:cNvSpPr txBox="1"/>
                          <wps:spPr>
                            <a:xfrm>
                              <a:off x="6810200" y="1541771"/>
                              <a:ext cx="416859" cy="177737"/>
                            </a:xfrm>
                            <a:prstGeom prst="rect">
                              <a:avLst/>
                            </a:prstGeom>
                            <a:noFill/>
                          </wps:spPr>
                          <wps:txbx>
                            <w:txbxContent>
                              <w:p w14:paraId="6CC04401" w14:textId="77777777" w:rsidR="002E3389" w:rsidRDefault="002E3389" w:rsidP="002E3389">
                                <w:pPr>
                                  <w:spacing w:after="180"/>
                                  <w:ind w:hanging="432"/>
                                  <w:rPr>
                                    <w:sz w:val="24"/>
                                    <w:szCs w:val="24"/>
                                  </w:rPr>
                                </w:pPr>
                                <w:r>
                                  <w:rPr>
                                    <w:rFonts w:ascii="Georgia" w:hAnsi="Georgia"/>
                                    <w:color w:val="FFFFFF"/>
                                    <w:lang w:val="en-GB"/>
                                  </w:rPr>
                                  <w:t>SQL</w:t>
                                </w:r>
                              </w:p>
                            </w:txbxContent>
                          </wps:txbx>
                          <wps:bodyPr wrap="square" lIns="0" tIns="0" rIns="0" bIns="0" rtlCol="0">
                            <a:noAutofit/>
                          </wps:bodyPr>
                        </wps:wsp>
                        <wps:wsp>
                          <wps:cNvPr id="455" name="TextBox 152"/>
                          <wps:cNvSpPr txBox="1"/>
                          <wps:spPr>
                            <a:xfrm>
                              <a:off x="6608589" y="1982012"/>
                              <a:ext cx="712505" cy="218658"/>
                            </a:xfrm>
                            <a:prstGeom prst="rect">
                              <a:avLst/>
                            </a:prstGeom>
                            <a:noFill/>
                          </wps:spPr>
                          <wps:txbx>
                            <w:txbxContent>
                              <w:p w14:paraId="718357C5" w14:textId="77777777" w:rsidR="002E3389" w:rsidRDefault="002E3389" w:rsidP="002E3389">
                                <w:pPr>
                                  <w:spacing w:after="180"/>
                                  <w:ind w:hanging="432"/>
                                  <w:jc w:val="center"/>
                                  <w:rPr>
                                    <w:sz w:val="24"/>
                                    <w:szCs w:val="24"/>
                                  </w:rPr>
                                </w:pPr>
                                <w:r>
                                  <w:rPr>
                                    <w:rFonts w:ascii="Georgia" w:hAnsi="Georgia"/>
                                    <w:color w:val="000000"/>
                                    <w:sz w:val="22"/>
                                    <w:szCs w:val="22"/>
                                    <w:lang w:val="en-GB"/>
                                  </w:rPr>
                                  <w:t>SQL Database</w:t>
                                </w:r>
                              </w:p>
                            </w:txbxContent>
                          </wps:txbx>
                          <wps:bodyPr wrap="square" lIns="0" tIns="0" rIns="0" bIns="0" rtlCol="0">
                            <a:noAutofit/>
                          </wps:bodyPr>
                        </wps:wsp>
                        <wps:wsp>
                          <wps:cNvPr id="456" name="TextBox 153"/>
                          <wps:cNvSpPr txBox="1"/>
                          <wps:spPr>
                            <a:xfrm>
                              <a:off x="6265908" y="658657"/>
                              <a:ext cx="1569835" cy="390851"/>
                            </a:xfrm>
                            <a:prstGeom prst="rect">
                              <a:avLst/>
                            </a:prstGeom>
                            <a:noFill/>
                          </wps:spPr>
                          <wps:txbx>
                            <w:txbxContent>
                              <w:p w14:paraId="453FCABB" w14:textId="77777777" w:rsidR="002E3389" w:rsidRDefault="002E3389" w:rsidP="002E3389">
                                <w:pPr>
                                  <w:spacing w:after="180"/>
                                  <w:ind w:hanging="432"/>
                                  <w:jc w:val="center"/>
                                  <w:rPr>
                                    <w:sz w:val="24"/>
                                    <w:szCs w:val="24"/>
                                  </w:rPr>
                                </w:pPr>
                                <w:r>
                                  <w:rPr>
                                    <w:rFonts w:ascii="Georgia" w:hAnsi="Georgia"/>
                                    <w:color w:val="000000"/>
                                    <w:sz w:val="22"/>
                                    <w:szCs w:val="22"/>
                                    <w:lang w:val="en-GB"/>
                                  </w:rPr>
                                  <w:t>Data Storage</w:t>
                                </w:r>
                              </w:p>
                            </w:txbxContent>
                          </wps:txbx>
                          <wps:bodyPr wrap="square" lIns="0" tIns="0" rIns="0" bIns="0" rtlCol="0">
                            <a:noAutofit/>
                          </wps:bodyPr>
                        </wps:wsp>
                      </wpg:grpSp>
                      <wps:wsp>
                        <wps:cNvPr id="457" name="Straight Arrow Connector 457"/>
                        <wps:cNvCnPr/>
                        <wps:spPr>
                          <a:xfrm>
                            <a:off x="5826558" y="1367056"/>
                            <a:ext cx="548640" cy="0"/>
                          </a:xfrm>
                          <a:prstGeom prst="straightConnector1">
                            <a:avLst/>
                          </a:prstGeom>
                          <a:noFill/>
                          <a:ln w="28575" cap="flat" cmpd="sng" algn="ctr">
                            <a:solidFill>
                              <a:srgbClr val="602320">
                                <a:lumMod val="75000"/>
                              </a:srgbClr>
                            </a:solidFill>
                            <a:prstDash val="dash"/>
                            <a:tailEnd type="triangle"/>
                          </a:ln>
                          <a:effectLst/>
                        </wps:spPr>
                        <wps:bodyPr/>
                      </wps:wsp>
                      <wps:wsp>
                        <wps:cNvPr id="458" name="Straight Arrow Connector 458"/>
                        <wps:cNvCnPr/>
                        <wps:spPr>
                          <a:xfrm flipH="1">
                            <a:off x="5844333" y="1873138"/>
                            <a:ext cx="548640" cy="0"/>
                          </a:xfrm>
                          <a:prstGeom prst="straightConnector1">
                            <a:avLst/>
                          </a:prstGeom>
                          <a:noFill/>
                          <a:ln w="28575" cap="flat" cmpd="sng" algn="ctr">
                            <a:solidFill>
                              <a:srgbClr val="602320">
                                <a:lumMod val="75000"/>
                              </a:srgbClr>
                            </a:solidFill>
                            <a:prstDash val="dash"/>
                            <a:tailEnd type="triangle"/>
                          </a:ln>
                          <a:effectLst/>
                        </wps:spPr>
                        <wps:bodyPr/>
                      </wps:wsp>
                      <wps:wsp>
                        <wps:cNvPr id="459" name="Rectangle 459"/>
                        <wps:cNvSpPr/>
                        <wps:spPr bwMode="ltGray">
                          <a:xfrm>
                            <a:off x="292704" y="458880"/>
                            <a:ext cx="2854653" cy="2194930"/>
                          </a:xfrm>
                          <a:prstGeom prst="rect">
                            <a:avLst/>
                          </a:prstGeom>
                          <a:noFill/>
                          <a:ln w="3175" cap="flat" cmpd="sng" algn="ctr">
                            <a:solidFill>
                              <a:srgbClr val="A32020">
                                <a:lumMod val="50000"/>
                              </a:srgbClr>
                            </a:solidFill>
                            <a:prstDash val="solid"/>
                          </a:ln>
                          <a:effectLst/>
                        </wps:spPr>
                        <wps:bodyPr rtlCol="0" anchor="ctr"/>
                      </wps:wsp>
                      <wpg:grpSp>
                        <wpg:cNvPr id="460" name="Group 460"/>
                        <wpg:cNvGrpSpPr/>
                        <wpg:grpSpPr>
                          <a:xfrm rot="2695498">
                            <a:off x="529175" y="806528"/>
                            <a:ext cx="1380282" cy="1479763"/>
                            <a:chOff x="529175" y="806529"/>
                            <a:chExt cx="1380282" cy="1479763"/>
                          </a:xfrm>
                        </wpg:grpSpPr>
                        <wps:wsp>
                          <wps:cNvPr id="461" name="Freeform 5014"/>
                          <wps:cNvSpPr>
                            <a:spLocks noEditPoints="1"/>
                          </wps:cNvSpPr>
                          <wps:spPr bwMode="auto">
                            <a:xfrm>
                              <a:off x="529175" y="1334755"/>
                              <a:ext cx="304029" cy="264779"/>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rgbClr val="A32020">
                                <a:lumMod val="50000"/>
                              </a:srgbClr>
                            </a:solidFill>
                            <a:ln>
                              <a:noFill/>
                            </a:ln>
                          </wps:spPr>
                          <wps:bodyPr vert="horz" wrap="square" lIns="91440" tIns="45720" rIns="91440" bIns="45720" numCol="1" anchor="t" anchorCtr="0" compatLnSpc="1">
                            <a:prstTxWarp prst="textNoShape">
                              <a:avLst/>
                            </a:prstTxWarp>
                          </wps:bodyPr>
                        </wps:wsp>
                        <wps:wsp>
                          <wps:cNvPr id="462" name="Freeform 5014"/>
                          <wps:cNvSpPr>
                            <a:spLocks noEditPoints="1"/>
                          </wps:cNvSpPr>
                          <wps:spPr bwMode="auto">
                            <a:xfrm>
                              <a:off x="1039186" y="2021513"/>
                              <a:ext cx="304029" cy="264779"/>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rgbClr val="A32020">
                                <a:lumMod val="50000"/>
                              </a:srgbClr>
                            </a:solidFill>
                            <a:ln>
                              <a:noFill/>
                            </a:ln>
                          </wps:spPr>
                          <wps:bodyPr vert="horz" wrap="square" lIns="91440" tIns="45720" rIns="91440" bIns="45720" numCol="1" anchor="t" anchorCtr="0" compatLnSpc="1">
                            <a:prstTxWarp prst="textNoShape">
                              <a:avLst/>
                            </a:prstTxWarp>
                          </wps:bodyPr>
                        </wps:wsp>
                        <wps:wsp>
                          <wps:cNvPr id="463" name="Freeform 5014"/>
                          <wps:cNvSpPr>
                            <a:spLocks noEditPoints="1"/>
                          </wps:cNvSpPr>
                          <wps:spPr bwMode="auto">
                            <a:xfrm>
                              <a:off x="1605428" y="1338762"/>
                              <a:ext cx="304029" cy="264779"/>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rgbClr val="A32020">
                                <a:lumMod val="50000"/>
                              </a:srgbClr>
                            </a:solidFill>
                            <a:ln>
                              <a:noFill/>
                            </a:ln>
                          </wps:spPr>
                          <wps:bodyPr vert="horz" wrap="square" lIns="91440" tIns="45720" rIns="91440" bIns="45720" numCol="1" anchor="t" anchorCtr="0" compatLnSpc="1">
                            <a:prstTxWarp prst="textNoShape">
                              <a:avLst/>
                            </a:prstTxWarp>
                          </wps:bodyPr>
                        </wps:wsp>
                        <wps:wsp>
                          <wps:cNvPr id="464" name="Freeform 5014"/>
                          <wps:cNvSpPr>
                            <a:spLocks noEditPoints="1"/>
                          </wps:cNvSpPr>
                          <wps:spPr bwMode="auto">
                            <a:xfrm>
                              <a:off x="1049272" y="806529"/>
                              <a:ext cx="304029" cy="264779"/>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rgbClr val="A32020">
                                <a:lumMod val="50000"/>
                              </a:srgbClr>
                            </a:solidFill>
                            <a:ln>
                              <a:noFill/>
                            </a:ln>
                          </wps:spPr>
                          <wps:bodyPr vert="horz" wrap="square" lIns="91440" tIns="45720" rIns="91440" bIns="45720" numCol="1" anchor="t" anchorCtr="0" compatLnSpc="1">
                            <a:prstTxWarp prst="textNoShape">
                              <a:avLst/>
                            </a:prstTxWarp>
                          </wps:bodyPr>
                        </wps:wsp>
                        <wps:wsp>
                          <wps:cNvPr id="465" name="Straight Arrow Connector 465"/>
                          <wps:cNvCnPr/>
                          <wps:spPr>
                            <a:xfrm>
                              <a:off x="1353301" y="1061784"/>
                              <a:ext cx="287597" cy="282693"/>
                            </a:xfrm>
                            <a:prstGeom prst="straightConnector1">
                              <a:avLst/>
                            </a:prstGeom>
                            <a:noFill/>
                            <a:ln w="9525" cap="flat" cmpd="sng" algn="ctr">
                              <a:solidFill>
                                <a:srgbClr val="000000"/>
                              </a:solidFill>
                              <a:prstDash val="solid"/>
                              <a:headEnd type="triangle"/>
                              <a:tailEnd type="triangle"/>
                            </a:ln>
                            <a:effectLst/>
                          </wps:spPr>
                          <wps:bodyPr/>
                        </wps:wsp>
                        <wps:wsp>
                          <wps:cNvPr id="466" name="Straight Arrow Connector 466"/>
                          <wps:cNvCnPr/>
                          <wps:spPr>
                            <a:xfrm flipH="1">
                              <a:off x="1353301" y="1581591"/>
                              <a:ext cx="388480" cy="376357"/>
                            </a:xfrm>
                            <a:prstGeom prst="straightConnector1">
                              <a:avLst/>
                            </a:prstGeom>
                            <a:noFill/>
                            <a:ln w="9525" cap="flat" cmpd="sng" algn="ctr">
                              <a:solidFill>
                                <a:srgbClr val="000000"/>
                              </a:solidFill>
                              <a:prstDash val="solid"/>
                              <a:headEnd type="triangle"/>
                              <a:tailEnd type="triangle"/>
                            </a:ln>
                            <a:effectLst/>
                          </wps:spPr>
                          <wps:bodyPr/>
                        </wps:wsp>
                        <wps:wsp>
                          <wps:cNvPr id="467" name="Straight Arrow Connector 467"/>
                          <wps:cNvCnPr/>
                          <wps:spPr>
                            <a:xfrm flipH="1">
                              <a:off x="790978" y="1069403"/>
                              <a:ext cx="261673" cy="265352"/>
                            </a:xfrm>
                            <a:prstGeom prst="straightConnector1">
                              <a:avLst/>
                            </a:prstGeom>
                            <a:noFill/>
                            <a:ln w="9525" cap="flat" cmpd="sng" algn="ctr">
                              <a:solidFill>
                                <a:srgbClr val="000000"/>
                              </a:solidFill>
                              <a:prstDash val="solid"/>
                              <a:headEnd type="triangle"/>
                              <a:tailEnd type="triangle"/>
                            </a:ln>
                            <a:effectLst/>
                          </wps:spPr>
                          <wps:bodyPr/>
                        </wps:wsp>
                        <wps:wsp>
                          <wps:cNvPr id="468" name="Straight Arrow Connector 468"/>
                          <wps:cNvCnPr/>
                          <wps:spPr>
                            <a:xfrm>
                              <a:off x="681190" y="1581591"/>
                              <a:ext cx="357996" cy="376357"/>
                            </a:xfrm>
                            <a:prstGeom prst="straightConnector1">
                              <a:avLst/>
                            </a:prstGeom>
                            <a:noFill/>
                            <a:ln w="9525" cap="flat" cmpd="sng" algn="ctr">
                              <a:solidFill>
                                <a:srgbClr val="000000"/>
                              </a:solidFill>
                              <a:prstDash val="solid"/>
                              <a:headEnd type="triangle"/>
                              <a:tailEnd type="triangle"/>
                            </a:ln>
                            <a:effectLst/>
                          </wps:spPr>
                          <wps:bodyPr/>
                        </wps:wsp>
                      </wpg:grpSp>
                      <wps:wsp>
                        <wps:cNvPr id="469" name="TextBox 144"/>
                        <wps:cNvSpPr txBox="1"/>
                        <wps:spPr>
                          <a:xfrm>
                            <a:off x="1822413" y="793306"/>
                            <a:ext cx="280959" cy="235814"/>
                          </a:xfrm>
                          <a:prstGeom prst="rect">
                            <a:avLst/>
                          </a:prstGeom>
                          <a:noFill/>
                        </wps:spPr>
                        <wps:txbx>
                          <w:txbxContent>
                            <w:p w14:paraId="37523ABB" w14:textId="77777777" w:rsidR="002E3389" w:rsidRDefault="002E3389" w:rsidP="00A71F4B">
                              <w:pPr>
                                <w:spacing w:after="180"/>
                                <w:rPr>
                                  <w:sz w:val="24"/>
                                  <w:szCs w:val="24"/>
                                </w:rPr>
                              </w:pPr>
                              <w:r>
                                <w:rPr>
                                  <w:rFonts w:ascii="Georgia" w:hAnsi="Georgia"/>
                                  <w:color w:val="000000"/>
                                  <w:sz w:val="32"/>
                                  <w:szCs w:val="32"/>
                                  <w:lang w:val="en-GB"/>
                                </w:rPr>
                                <w:t>1</w:t>
                              </w:r>
                            </w:p>
                          </w:txbxContent>
                        </wps:txbx>
                        <wps:bodyPr wrap="square" lIns="0" tIns="0" rIns="0" bIns="0" rtlCol="0">
                          <a:noAutofit/>
                        </wps:bodyPr>
                      </wps:wsp>
                      <wps:wsp>
                        <wps:cNvPr id="470" name="TextBox 145"/>
                        <wps:cNvSpPr txBox="1"/>
                        <wps:spPr>
                          <a:xfrm>
                            <a:off x="338789" y="770188"/>
                            <a:ext cx="544908" cy="279320"/>
                          </a:xfrm>
                          <a:prstGeom prst="rect">
                            <a:avLst/>
                          </a:prstGeom>
                          <a:noFill/>
                        </wps:spPr>
                        <wps:txbx>
                          <w:txbxContent>
                            <w:p w14:paraId="750BE443" w14:textId="77777777" w:rsidR="002E3389" w:rsidRDefault="00A71F4B" w:rsidP="002E3389">
                              <w:pPr>
                                <w:spacing w:after="180"/>
                                <w:ind w:hanging="432"/>
                                <w:jc w:val="center"/>
                                <w:rPr>
                                  <w:sz w:val="24"/>
                                  <w:szCs w:val="24"/>
                                </w:rPr>
                              </w:pPr>
                              <w:r>
                                <w:rPr>
                                  <w:rFonts w:ascii="Georgia" w:hAnsi="Georgia"/>
                                  <w:color w:val="000000"/>
                                  <w:sz w:val="32"/>
                                  <w:szCs w:val="32"/>
                                  <w:lang w:val="en-GB"/>
                                </w:rPr>
                                <w:t>4</w:t>
                              </w:r>
                            </w:p>
                          </w:txbxContent>
                        </wps:txbx>
                        <wps:bodyPr wrap="square" lIns="0" tIns="0" rIns="0" bIns="0" rtlCol="0">
                          <a:noAutofit/>
                        </wps:bodyPr>
                      </wps:wsp>
                      <wps:wsp>
                        <wps:cNvPr id="471" name="TextBox 147"/>
                        <wps:cNvSpPr txBox="1"/>
                        <wps:spPr>
                          <a:xfrm>
                            <a:off x="338789" y="1998364"/>
                            <a:ext cx="304029" cy="279320"/>
                          </a:xfrm>
                          <a:prstGeom prst="rect">
                            <a:avLst/>
                          </a:prstGeom>
                          <a:noFill/>
                        </wps:spPr>
                        <wps:txbx>
                          <w:txbxContent>
                            <w:p w14:paraId="2610FE8E" w14:textId="77777777" w:rsidR="002E3389" w:rsidRDefault="002E3389" w:rsidP="002E3389">
                              <w:pPr>
                                <w:spacing w:after="180"/>
                                <w:ind w:hanging="432"/>
                                <w:jc w:val="center"/>
                                <w:rPr>
                                  <w:sz w:val="24"/>
                                  <w:szCs w:val="24"/>
                                </w:rPr>
                              </w:pPr>
                              <w:r>
                                <w:rPr>
                                  <w:rFonts w:ascii="Georgia" w:hAnsi="Georgia"/>
                                  <w:color w:val="000000"/>
                                  <w:sz w:val="32"/>
                                  <w:szCs w:val="32"/>
                                  <w:lang w:val="en-GB"/>
                                </w:rPr>
                                <w:t>N3</w:t>
                              </w:r>
                            </w:p>
                          </w:txbxContent>
                        </wps:txbx>
                        <wps:bodyPr wrap="square" lIns="0" tIns="0" rIns="0" bIns="0" rtlCol="0">
                          <a:noAutofit/>
                        </wps:bodyPr>
                      </wps:wsp>
                      <wps:wsp>
                        <wps:cNvPr id="472" name="TextBox 148"/>
                        <wps:cNvSpPr txBox="1"/>
                        <wps:spPr>
                          <a:xfrm>
                            <a:off x="1710007" y="1973887"/>
                            <a:ext cx="304029" cy="279320"/>
                          </a:xfrm>
                          <a:prstGeom prst="rect">
                            <a:avLst/>
                          </a:prstGeom>
                          <a:noFill/>
                        </wps:spPr>
                        <wps:txbx>
                          <w:txbxContent>
                            <w:p w14:paraId="7563D381" w14:textId="77777777" w:rsidR="002E3389" w:rsidRDefault="002E3389" w:rsidP="002E3389">
                              <w:pPr>
                                <w:spacing w:after="180"/>
                                <w:ind w:hanging="432"/>
                                <w:jc w:val="center"/>
                                <w:rPr>
                                  <w:sz w:val="24"/>
                                  <w:szCs w:val="24"/>
                                </w:rPr>
                              </w:pPr>
                              <w:r>
                                <w:rPr>
                                  <w:rFonts w:ascii="Georgia" w:hAnsi="Georgia"/>
                                  <w:color w:val="000000"/>
                                  <w:sz w:val="32"/>
                                  <w:szCs w:val="32"/>
                                  <w:lang w:val="en-GB"/>
                                </w:rPr>
                                <w:t>N2</w:t>
                              </w:r>
                            </w:p>
                          </w:txbxContent>
                        </wps:txbx>
                        <wps:bodyPr wrap="square" lIns="0" tIns="0" rIns="0" bIns="0" rtlCol="0">
                          <a:noAutofit/>
                        </wps:bodyPr>
                      </wps:wsp>
                      <wps:wsp>
                        <wps:cNvPr id="473" name="TextBox 105"/>
                        <wps:cNvSpPr txBox="1"/>
                        <wps:spPr>
                          <a:xfrm>
                            <a:off x="430802" y="2253208"/>
                            <a:ext cx="3377915" cy="477104"/>
                          </a:xfrm>
                          <a:prstGeom prst="rect">
                            <a:avLst/>
                          </a:prstGeom>
                          <a:noFill/>
                        </wps:spPr>
                        <wps:txbx>
                          <w:txbxContent>
                            <w:p w14:paraId="0B43C491" w14:textId="77777777" w:rsidR="002E3389" w:rsidRPr="002E3389" w:rsidRDefault="002E3389" w:rsidP="00A71F4B">
                              <w:pPr>
                                <w:spacing w:after="180"/>
                                <w:ind w:hanging="432"/>
                                <w:jc w:val="center"/>
                                <w:rPr>
                                  <w:sz w:val="16"/>
                                  <w:szCs w:val="16"/>
                                </w:rPr>
                              </w:pPr>
                              <w:r w:rsidRPr="002E3389">
                                <w:rPr>
                                  <w:rFonts w:ascii="Georgia" w:hAnsi="Georgia"/>
                                  <w:color w:val="000000"/>
                                  <w:sz w:val="16"/>
                                  <w:szCs w:val="16"/>
                                  <w:lang w:val="en-GB"/>
                                </w:rPr>
                                <w:t>Ethereum</w:t>
                              </w:r>
                              <w:r>
                                <w:rPr>
                                  <w:rFonts w:ascii="Georgia" w:hAnsi="Georgia"/>
                                  <w:color w:val="000000"/>
                                  <w:sz w:val="16"/>
                                  <w:szCs w:val="16"/>
                                  <w:lang w:val="en-GB"/>
                                </w:rPr>
                                <w:t xml:space="preserve"> </w:t>
                              </w:r>
                              <w:r w:rsidRPr="002E3389">
                                <w:rPr>
                                  <w:rFonts w:ascii="Georgia" w:hAnsi="Georgia"/>
                                  <w:color w:val="000000"/>
                                  <w:sz w:val="16"/>
                                  <w:szCs w:val="16"/>
                                  <w:lang w:val="en-GB"/>
                                </w:rPr>
                                <w:t>Fabric Blockchain Network</w:t>
                              </w:r>
                            </w:p>
                          </w:txbxContent>
                        </wps:txbx>
                        <wps:bodyPr wrap="square" lIns="0" tIns="0" rIns="0" bIns="0" rtlCol="0">
                          <a:noAutofit/>
                        </wps:bodyPr>
                      </wps:wsp>
                      <wps:wsp>
                        <wps:cNvPr id="474" name="Straight Arrow Connector 474"/>
                        <wps:cNvCnPr/>
                        <wps:spPr>
                          <a:xfrm>
                            <a:off x="3147687" y="1546412"/>
                            <a:ext cx="613807" cy="0"/>
                          </a:xfrm>
                          <a:prstGeom prst="straightConnector1">
                            <a:avLst/>
                          </a:prstGeom>
                          <a:noFill/>
                          <a:ln w="28575" cap="flat" cmpd="sng" algn="ctr">
                            <a:solidFill>
                              <a:srgbClr val="602320">
                                <a:lumMod val="75000"/>
                              </a:srgbClr>
                            </a:solidFill>
                            <a:prstDash val="dash"/>
                            <a:tailEnd type="triangle"/>
                          </a:ln>
                          <a:effectLst/>
                        </wps:spPr>
                        <wps:bodyPr/>
                      </wps:wsp>
                      <wps:wsp>
                        <wps:cNvPr id="475" name="Straight Arrow Connector 475"/>
                        <wps:cNvCnPr/>
                        <wps:spPr>
                          <a:xfrm flipH="1">
                            <a:off x="3147687" y="1981428"/>
                            <a:ext cx="613807" cy="0"/>
                          </a:xfrm>
                          <a:prstGeom prst="straightConnector1">
                            <a:avLst/>
                          </a:prstGeom>
                          <a:noFill/>
                          <a:ln w="28575" cap="flat" cmpd="sng" algn="ctr">
                            <a:solidFill>
                              <a:srgbClr val="602320">
                                <a:lumMod val="75000"/>
                              </a:srgbClr>
                            </a:solidFill>
                            <a:prstDash val="dash"/>
                            <a:tailEnd type="triangle"/>
                          </a:ln>
                          <a:effectLst/>
                        </wps:spPr>
                        <wps:bodyPr/>
                      </wps:wsp>
                      <wps:wsp>
                        <wps:cNvPr id="476" name="TextBox 108"/>
                        <wps:cNvSpPr txBox="1"/>
                        <wps:spPr>
                          <a:xfrm>
                            <a:off x="1821594" y="108055"/>
                            <a:ext cx="4169793" cy="270751"/>
                          </a:xfrm>
                          <a:prstGeom prst="rect">
                            <a:avLst/>
                          </a:prstGeom>
                          <a:noFill/>
                        </wps:spPr>
                        <wps:txbx>
                          <w:txbxContent>
                            <w:p w14:paraId="3089500E" w14:textId="77777777" w:rsidR="002E3389" w:rsidRDefault="002E3389" w:rsidP="002E3389">
                              <w:pPr>
                                <w:spacing w:after="180"/>
                                <w:ind w:hanging="432"/>
                                <w:jc w:val="center"/>
                                <w:rPr>
                                  <w:sz w:val="24"/>
                                  <w:szCs w:val="24"/>
                                </w:rPr>
                              </w:pPr>
                              <w:r>
                                <w:rPr>
                                  <w:rFonts w:ascii="Georgia" w:hAnsi="Georgia"/>
                                  <w:color w:val="000000"/>
                                  <w:sz w:val="32"/>
                                  <w:szCs w:val="32"/>
                                  <w:lang w:val="en-GB"/>
                                </w:rPr>
                                <w:t>Cloud Infrastructure</w:t>
                              </w:r>
                            </w:p>
                          </w:txbxContent>
                        </wps:txbx>
                        <wps:bodyPr wrap="square" lIns="0" tIns="0" rIns="0" bIns="0" rtlCol="0">
                          <a:noAutofit/>
                        </wps:bodyPr>
                      </wps:wsp>
                      <wps:wsp>
                        <wps:cNvPr id="477" name="Rectangle 477"/>
                        <wps:cNvSpPr/>
                        <wps:spPr bwMode="ltGray">
                          <a:xfrm>
                            <a:off x="4585206" y="3772857"/>
                            <a:ext cx="1547575" cy="779444"/>
                          </a:xfrm>
                          <a:prstGeom prst="rect">
                            <a:avLst/>
                          </a:prstGeom>
                          <a:noFill/>
                          <a:ln w="3175" cap="flat" cmpd="sng" algn="ctr">
                            <a:solidFill>
                              <a:srgbClr val="000000"/>
                            </a:solidFill>
                            <a:prstDash val="solid"/>
                          </a:ln>
                          <a:effectLst/>
                        </wps:spPr>
                        <wps:bodyPr rtlCol="0" anchor="ctr"/>
                      </wps:wsp>
                      <wps:wsp>
                        <wps:cNvPr id="478" name="Straight Arrow Connector 478"/>
                        <wps:cNvCnPr/>
                        <wps:spPr>
                          <a:xfrm>
                            <a:off x="5359365" y="2228689"/>
                            <a:ext cx="0" cy="1554480"/>
                          </a:xfrm>
                          <a:prstGeom prst="straightConnector1">
                            <a:avLst/>
                          </a:prstGeom>
                          <a:noFill/>
                          <a:ln w="38100" cap="flat" cmpd="sng" algn="ctr">
                            <a:solidFill>
                              <a:srgbClr val="A32020">
                                <a:lumMod val="50000"/>
                              </a:srgbClr>
                            </a:solidFill>
                            <a:prstDash val="solid"/>
                            <a:headEnd type="triangle"/>
                            <a:tailEnd type="triangle"/>
                          </a:ln>
                          <a:effectLst/>
                        </wps:spPr>
                        <wps:bodyPr/>
                      </wps:wsp>
                      <wps:wsp>
                        <wps:cNvPr id="479" name="Freeform 5003"/>
                        <wps:cNvSpPr>
                          <a:spLocks noEditPoints="1"/>
                        </wps:cNvSpPr>
                        <wps:spPr bwMode="auto">
                          <a:xfrm>
                            <a:off x="4773449" y="3898575"/>
                            <a:ext cx="267684" cy="554110"/>
                          </a:xfrm>
                          <a:custGeom>
                            <a:avLst/>
                            <a:gdLst>
                              <a:gd name="T0" fmla="*/ 28 w 224"/>
                              <a:gd name="T1" fmla="*/ 0 h 380"/>
                              <a:gd name="T2" fmla="*/ 16 w 224"/>
                              <a:gd name="T3" fmla="*/ 2 h 380"/>
                              <a:gd name="T4" fmla="*/ 2 w 224"/>
                              <a:gd name="T5" fmla="*/ 16 h 380"/>
                              <a:gd name="T6" fmla="*/ 0 w 224"/>
                              <a:gd name="T7" fmla="*/ 352 h 380"/>
                              <a:gd name="T8" fmla="*/ 2 w 224"/>
                              <a:gd name="T9" fmla="*/ 364 h 380"/>
                              <a:gd name="T10" fmla="*/ 16 w 224"/>
                              <a:gd name="T11" fmla="*/ 378 h 380"/>
                              <a:gd name="T12" fmla="*/ 196 w 224"/>
                              <a:gd name="T13" fmla="*/ 380 h 380"/>
                              <a:gd name="T14" fmla="*/ 208 w 224"/>
                              <a:gd name="T15" fmla="*/ 378 h 380"/>
                              <a:gd name="T16" fmla="*/ 222 w 224"/>
                              <a:gd name="T17" fmla="*/ 364 h 380"/>
                              <a:gd name="T18" fmla="*/ 224 w 224"/>
                              <a:gd name="T19" fmla="*/ 28 h 380"/>
                              <a:gd name="T20" fmla="*/ 222 w 224"/>
                              <a:gd name="T21" fmla="*/ 16 h 380"/>
                              <a:gd name="T22" fmla="*/ 208 w 224"/>
                              <a:gd name="T23" fmla="*/ 2 h 380"/>
                              <a:gd name="T24" fmla="*/ 196 w 224"/>
                              <a:gd name="T25" fmla="*/ 0 h 380"/>
                              <a:gd name="T26" fmla="*/ 130 w 224"/>
                              <a:gd name="T27" fmla="*/ 26 h 380"/>
                              <a:gd name="T28" fmla="*/ 134 w 224"/>
                              <a:gd name="T29" fmla="*/ 28 h 380"/>
                              <a:gd name="T30" fmla="*/ 138 w 224"/>
                              <a:gd name="T31" fmla="*/ 32 h 380"/>
                              <a:gd name="T32" fmla="*/ 138 w 224"/>
                              <a:gd name="T33" fmla="*/ 34 h 380"/>
                              <a:gd name="T34" fmla="*/ 136 w 224"/>
                              <a:gd name="T35" fmla="*/ 40 h 380"/>
                              <a:gd name="T36" fmla="*/ 130 w 224"/>
                              <a:gd name="T37" fmla="*/ 42 h 380"/>
                              <a:gd name="T38" fmla="*/ 94 w 224"/>
                              <a:gd name="T39" fmla="*/ 42 h 380"/>
                              <a:gd name="T40" fmla="*/ 88 w 224"/>
                              <a:gd name="T41" fmla="*/ 40 h 380"/>
                              <a:gd name="T42" fmla="*/ 86 w 224"/>
                              <a:gd name="T43" fmla="*/ 34 h 380"/>
                              <a:gd name="T44" fmla="*/ 86 w 224"/>
                              <a:gd name="T45" fmla="*/ 32 h 380"/>
                              <a:gd name="T46" fmla="*/ 90 w 224"/>
                              <a:gd name="T47" fmla="*/ 28 h 380"/>
                              <a:gd name="T48" fmla="*/ 94 w 224"/>
                              <a:gd name="T49" fmla="*/ 26 h 380"/>
                              <a:gd name="T50" fmla="*/ 112 w 224"/>
                              <a:gd name="T51" fmla="*/ 362 h 380"/>
                              <a:gd name="T52" fmla="*/ 98 w 224"/>
                              <a:gd name="T53" fmla="*/ 356 h 380"/>
                              <a:gd name="T54" fmla="*/ 94 w 224"/>
                              <a:gd name="T55" fmla="*/ 344 h 380"/>
                              <a:gd name="T56" fmla="*/ 94 w 224"/>
                              <a:gd name="T57" fmla="*/ 336 h 380"/>
                              <a:gd name="T58" fmla="*/ 104 w 224"/>
                              <a:gd name="T59" fmla="*/ 326 h 380"/>
                              <a:gd name="T60" fmla="*/ 112 w 224"/>
                              <a:gd name="T61" fmla="*/ 324 h 380"/>
                              <a:gd name="T62" fmla="*/ 126 w 224"/>
                              <a:gd name="T63" fmla="*/ 330 h 380"/>
                              <a:gd name="T64" fmla="*/ 130 w 224"/>
                              <a:gd name="T65" fmla="*/ 344 h 380"/>
                              <a:gd name="T66" fmla="*/ 130 w 224"/>
                              <a:gd name="T67" fmla="*/ 350 h 380"/>
                              <a:gd name="T68" fmla="*/ 120 w 224"/>
                              <a:gd name="T69" fmla="*/ 360 h 380"/>
                              <a:gd name="T70" fmla="*/ 112 w 224"/>
                              <a:gd name="T71" fmla="*/ 362 h 380"/>
                              <a:gd name="T72" fmla="*/ 28 w 224"/>
                              <a:gd name="T73" fmla="*/ 308 h 380"/>
                              <a:gd name="T74" fmla="*/ 196 w 224"/>
                              <a:gd name="T75" fmla="*/ 60 h 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24" h="380">
                                <a:moveTo>
                                  <a:pt x="196" y="0"/>
                                </a:moveTo>
                                <a:lnTo>
                                  <a:pt x="28" y="0"/>
                                </a:lnTo>
                                <a:lnTo>
                                  <a:pt x="28" y="0"/>
                                </a:lnTo>
                                <a:lnTo>
                                  <a:pt x="16" y="2"/>
                                </a:lnTo>
                                <a:lnTo>
                                  <a:pt x="8" y="8"/>
                                </a:lnTo>
                                <a:lnTo>
                                  <a:pt x="2" y="16"/>
                                </a:lnTo>
                                <a:lnTo>
                                  <a:pt x="0" y="28"/>
                                </a:lnTo>
                                <a:lnTo>
                                  <a:pt x="0" y="352"/>
                                </a:lnTo>
                                <a:lnTo>
                                  <a:pt x="0" y="352"/>
                                </a:lnTo>
                                <a:lnTo>
                                  <a:pt x="2" y="364"/>
                                </a:lnTo>
                                <a:lnTo>
                                  <a:pt x="8" y="372"/>
                                </a:lnTo>
                                <a:lnTo>
                                  <a:pt x="16" y="378"/>
                                </a:lnTo>
                                <a:lnTo>
                                  <a:pt x="28" y="380"/>
                                </a:lnTo>
                                <a:lnTo>
                                  <a:pt x="196" y="380"/>
                                </a:lnTo>
                                <a:lnTo>
                                  <a:pt x="196" y="380"/>
                                </a:lnTo>
                                <a:lnTo>
                                  <a:pt x="208" y="378"/>
                                </a:lnTo>
                                <a:lnTo>
                                  <a:pt x="216" y="372"/>
                                </a:lnTo>
                                <a:lnTo>
                                  <a:pt x="222" y="364"/>
                                </a:lnTo>
                                <a:lnTo>
                                  <a:pt x="224" y="352"/>
                                </a:lnTo>
                                <a:lnTo>
                                  <a:pt x="224" y="28"/>
                                </a:lnTo>
                                <a:lnTo>
                                  <a:pt x="224" y="28"/>
                                </a:lnTo>
                                <a:lnTo>
                                  <a:pt x="222" y="16"/>
                                </a:lnTo>
                                <a:lnTo>
                                  <a:pt x="216" y="8"/>
                                </a:lnTo>
                                <a:lnTo>
                                  <a:pt x="208" y="2"/>
                                </a:lnTo>
                                <a:lnTo>
                                  <a:pt x="196" y="0"/>
                                </a:lnTo>
                                <a:lnTo>
                                  <a:pt x="196" y="0"/>
                                </a:lnTo>
                                <a:close/>
                                <a:moveTo>
                                  <a:pt x="94" y="26"/>
                                </a:moveTo>
                                <a:lnTo>
                                  <a:pt x="130" y="26"/>
                                </a:lnTo>
                                <a:lnTo>
                                  <a:pt x="130" y="26"/>
                                </a:lnTo>
                                <a:lnTo>
                                  <a:pt x="134" y="28"/>
                                </a:lnTo>
                                <a:lnTo>
                                  <a:pt x="136" y="28"/>
                                </a:lnTo>
                                <a:lnTo>
                                  <a:pt x="138" y="32"/>
                                </a:lnTo>
                                <a:lnTo>
                                  <a:pt x="138" y="34"/>
                                </a:lnTo>
                                <a:lnTo>
                                  <a:pt x="138" y="34"/>
                                </a:lnTo>
                                <a:lnTo>
                                  <a:pt x="138" y="38"/>
                                </a:lnTo>
                                <a:lnTo>
                                  <a:pt x="136" y="40"/>
                                </a:lnTo>
                                <a:lnTo>
                                  <a:pt x="134" y="42"/>
                                </a:lnTo>
                                <a:lnTo>
                                  <a:pt x="130" y="42"/>
                                </a:lnTo>
                                <a:lnTo>
                                  <a:pt x="94" y="42"/>
                                </a:lnTo>
                                <a:lnTo>
                                  <a:pt x="94" y="42"/>
                                </a:lnTo>
                                <a:lnTo>
                                  <a:pt x="90" y="42"/>
                                </a:lnTo>
                                <a:lnTo>
                                  <a:pt x="88" y="40"/>
                                </a:lnTo>
                                <a:lnTo>
                                  <a:pt x="86" y="38"/>
                                </a:lnTo>
                                <a:lnTo>
                                  <a:pt x="86" y="34"/>
                                </a:lnTo>
                                <a:lnTo>
                                  <a:pt x="86" y="34"/>
                                </a:lnTo>
                                <a:lnTo>
                                  <a:pt x="86" y="32"/>
                                </a:lnTo>
                                <a:lnTo>
                                  <a:pt x="88" y="28"/>
                                </a:lnTo>
                                <a:lnTo>
                                  <a:pt x="90" y="28"/>
                                </a:lnTo>
                                <a:lnTo>
                                  <a:pt x="94" y="26"/>
                                </a:lnTo>
                                <a:lnTo>
                                  <a:pt x="94" y="26"/>
                                </a:lnTo>
                                <a:close/>
                                <a:moveTo>
                                  <a:pt x="112" y="362"/>
                                </a:moveTo>
                                <a:lnTo>
                                  <a:pt x="112" y="362"/>
                                </a:lnTo>
                                <a:lnTo>
                                  <a:pt x="104" y="360"/>
                                </a:lnTo>
                                <a:lnTo>
                                  <a:pt x="98" y="356"/>
                                </a:lnTo>
                                <a:lnTo>
                                  <a:pt x="94" y="350"/>
                                </a:lnTo>
                                <a:lnTo>
                                  <a:pt x="94" y="344"/>
                                </a:lnTo>
                                <a:lnTo>
                                  <a:pt x="94" y="344"/>
                                </a:lnTo>
                                <a:lnTo>
                                  <a:pt x="94" y="336"/>
                                </a:lnTo>
                                <a:lnTo>
                                  <a:pt x="98" y="330"/>
                                </a:lnTo>
                                <a:lnTo>
                                  <a:pt x="104" y="326"/>
                                </a:lnTo>
                                <a:lnTo>
                                  <a:pt x="112" y="324"/>
                                </a:lnTo>
                                <a:lnTo>
                                  <a:pt x="112" y="324"/>
                                </a:lnTo>
                                <a:lnTo>
                                  <a:pt x="120" y="326"/>
                                </a:lnTo>
                                <a:lnTo>
                                  <a:pt x="126" y="330"/>
                                </a:lnTo>
                                <a:lnTo>
                                  <a:pt x="130" y="336"/>
                                </a:lnTo>
                                <a:lnTo>
                                  <a:pt x="130" y="344"/>
                                </a:lnTo>
                                <a:lnTo>
                                  <a:pt x="130" y="344"/>
                                </a:lnTo>
                                <a:lnTo>
                                  <a:pt x="130" y="350"/>
                                </a:lnTo>
                                <a:lnTo>
                                  <a:pt x="126" y="356"/>
                                </a:lnTo>
                                <a:lnTo>
                                  <a:pt x="120" y="360"/>
                                </a:lnTo>
                                <a:lnTo>
                                  <a:pt x="112" y="362"/>
                                </a:lnTo>
                                <a:lnTo>
                                  <a:pt x="112" y="362"/>
                                </a:lnTo>
                                <a:close/>
                                <a:moveTo>
                                  <a:pt x="196" y="308"/>
                                </a:moveTo>
                                <a:lnTo>
                                  <a:pt x="28" y="308"/>
                                </a:lnTo>
                                <a:lnTo>
                                  <a:pt x="28" y="60"/>
                                </a:lnTo>
                                <a:lnTo>
                                  <a:pt x="196" y="60"/>
                                </a:lnTo>
                                <a:lnTo>
                                  <a:pt x="196" y="308"/>
                                </a:lnTo>
                                <a:close/>
                              </a:path>
                            </a:pathLst>
                          </a:custGeom>
                          <a:solidFill>
                            <a:srgbClr val="A32020">
                              <a:lumMod val="50000"/>
                            </a:srgbClr>
                          </a:solidFill>
                          <a:ln w="9525">
                            <a:noFill/>
                            <a:round/>
                            <a:headEnd/>
                            <a:tailEnd/>
                          </a:ln>
                        </wps:spPr>
                        <wps:bodyPr vert="horz" wrap="square" lIns="91440" tIns="45720" rIns="91440" bIns="45720" numCol="1" anchor="t" anchorCtr="0" compatLnSpc="1">
                          <a:prstTxWarp prst="textNoShape">
                            <a:avLst/>
                          </a:prstTxWarp>
                        </wps:bodyPr>
                      </wps:wsp>
                      <wps:wsp>
                        <wps:cNvPr id="480" name="Freeform 5014"/>
                        <wps:cNvSpPr>
                          <a:spLocks noEditPoints="1"/>
                        </wps:cNvSpPr>
                        <wps:spPr bwMode="auto">
                          <a:xfrm>
                            <a:off x="5497059" y="3898575"/>
                            <a:ext cx="521556" cy="554110"/>
                          </a:xfrm>
                          <a:custGeom>
                            <a:avLst/>
                            <a:gdLst>
                              <a:gd name="T0" fmla="*/ 360 w 360"/>
                              <a:gd name="T1" fmla="*/ 256 h 278"/>
                              <a:gd name="T2" fmla="*/ 360 w 360"/>
                              <a:gd name="T3" fmla="*/ 252 h 278"/>
                              <a:gd name="T4" fmla="*/ 358 w 360"/>
                              <a:gd name="T5" fmla="*/ 252 h 278"/>
                              <a:gd name="T6" fmla="*/ 318 w 360"/>
                              <a:gd name="T7" fmla="*/ 200 h 278"/>
                              <a:gd name="T8" fmla="*/ 314 w 360"/>
                              <a:gd name="T9" fmla="*/ 198 h 278"/>
                              <a:gd name="T10" fmla="*/ 50 w 360"/>
                              <a:gd name="T11" fmla="*/ 196 h 278"/>
                              <a:gd name="T12" fmla="*/ 46 w 360"/>
                              <a:gd name="T13" fmla="*/ 198 h 278"/>
                              <a:gd name="T14" fmla="*/ 2 w 360"/>
                              <a:gd name="T15" fmla="*/ 250 h 278"/>
                              <a:gd name="T16" fmla="*/ 2 w 360"/>
                              <a:gd name="T17" fmla="*/ 252 h 278"/>
                              <a:gd name="T18" fmla="*/ 0 w 360"/>
                              <a:gd name="T19" fmla="*/ 252 h 278"/>
                              <a:gd name="T20" fmla="*/ 0 w 360"/>
                              <a:gd name="T21" fmla="*/ 256 h 278"/>
                              <a:gd name="T22" fmla="*/ 0 w 360"/>
                              <a:gd name="T23" fmla="*/ 256 h 278"/>
                              <a:gd name="T24" fmla="*/ 0 w 360"/>
                              <a:gd name="T25" fmla="*/ 268 h 278"/>
                              <a:gd name="T26" fmla="*/ 4 w 360"/>
                              <a:gd name="T27" fmla="*/ 276 h 278"/>
                              <a:gd name="T28" fmla="*/ 10 w 360"/>
                              <a:gd name="T29" fmla="*/ 278 h 278"/>
                              <a:gd name="T30" fmla="*/ 350 w 360"/>
                              <a:gd name="T31" fmla="*/ 278 h 278"/>
                              <a:gd name="T32" fmla="*/ 356 w 360"/>
                              <a:gd name="T33" fmla="*/ 276 h 278"/>
                              <a:gd name="T34" fmla="*/ 360 w 360"/>
                              <a:gd name="T35" fmla="*/ 268 h 278"/>
                              <a:gd name="T36" fmla="*/ 360 w 360"/>
                              <a:gd name="T37" fmla="*/ 256 h 278"/>
                              <a:gd name="T38" fmla="*/ 360 w 360"/>
                              <a:gd name="T39" fmla="*/ 256 h 278"/>
                              <a:gd name="T40" fmla="*/ 146 w 360"/>
                              <a:gd name="T41" fmla="*/ 234 h 278"/>
                              <a:gd name="T42" fmla="*/ 226 w 360"/>
                              <a:gd name="T43" fmla="*/ 254 h 278"/>
                              <a:gd name="T44" fmla="*/ 338 w 360"/>
                              <a:gd name="T45" fmla="*/ 268 h 278"/>
                              <a:gd name="T46" fmla="*/ 334 w 360"/>
                              <a:gd name="T47" fmla="*/ 270 h 278"/>
                              <a:gd name="T48" fmla="*/ 332 w 360"/>
                              <a:gd name="T49" fmla="*/ 270 h 278"/>
                              <a:gd name="T50" fmla="*/ 326 w 360"/>
                              <a:gd name="T51" fmla="*/ 268 h 278"/>
                              <a:gd name="T52" fmla="*/ 324 w 360"/>
                              <a:gd name="T53" fmla="*/ 262 h 278"/>
                              <a:gd name="T54" fmla="*/ 326 w 360"/>
                              <a:gd name="T55" fmla="*/ 256 h 278"/>
                              <a:gd name="T56" fmla="*/ 328 w 360"/>
                              <a:gd name="T57" fmla="*/ 256 h 278"/>
                              <a:gd name="T58" fmla="*/ 334 w 360"/>
                              <a:gd name="T59" fmla="*/ 256 h 278"/>
                              <a:gd name="T60" fmla="*/ 338 w 360"/>
                              <a:gd name="T61" fmla="*/ 256 h 278"/>
                              <a:gd name="T62" fmla="*/ 340 w 360"/>
                              <a:gd name="T63" fmla="*/ 262 h 278"/>
                              <a:gd name="T64" fmla="*/ 340 w 360"/>
                              <a:gd name="T65" fmla="*/ 266 h 278"/>
                              <a:gd name="T66" fmla="*/ 338 w 360"/>
                              <a:gd name="T67" fmla="*/ 268 h 278"/>
                              <a:gd name="T68" fmla="*/ 306 w 360"/>
                              <a:gd name="T69" fmla="*/ 184 h 278"/>
                              <a:gd name="T70" fmla="*/ 310 w 360"/>
                              <a:gd name="T71" fmla="*/ 184 h 278"/>
                              <a:gd name="T72" fmla="*/ 318 w 360"/>
                              <a:gd name="T73" fmla="*/ 178 h 278"/>
                              <a:gd name="T74" fmla="*/ 318 w 360"/>
                              <a:gd name="T75" fmla="*/ 12 h 278"/>
                              <a:gd name="T76" fmla="*/ 318 w 360"/>
                              <a:gd name="T77" fmla="*/ 6 h 278"/>
                              <a:gd name="T78" fmla="*/ 310 w 360"/>
                              <a:gd name="T79" fmla="*/ 0 h 278"/>
                              <a:gd name="T80" fmla="*/ 54 w 360"/>
                              <a:gd name="T81" fmla="*/ 0 h 278"/>
                              <a:gd name="T82" fmla="*/ 50 w 360"/>
                              <a:gd name="T83" fmla="*/ 0 h 278"/>
                              <a:gd name="T84" fmla="*/ 42 w 360"/>
                              <a:gd name="T85" fmla="*/ 6 h 278"/>
                              <a:gd name="T86" fmla="*/ 42 w 360"/>
                              <a:gd name="T87" fmla="*/ 172 h 278"/>
                              <a:gd name="T88" fmla="*/ 42 w 360"/>
                              <a:gd name="T89" fmla="*/ 178 h 278"/>
                              <a:gd name="T90" fmla="*/ 50 w 360"/>
                              <a:gd name="T91" fmla="*/ 184 h 278"/>
                              <a:gd name="T92" fmla="*/ 54 w 360"/>
                              <a:gd name="T93" fmla="*/ 184 h 278"/>
                              <a:gd name="T94" fmla="*/ 294 w 360"/>
                              <a:gd name="T95" fmla="*/ 24 h 278"/>
                              <a:gd name="T96" fmla="*/ 66 w 360"/>
                              <a:gd name="T97" fmla="*/ 16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60" h="278">
                                <a:moveTo>
                                  <a:pt x="360" y="256"/>
                                </a:moveTo>
                                <a:lnTo>
                                  <a:pt x="360" y="256"/>
                                </a:lnTo>
                                <a:lnTo>
                                  <a:pt x="360" y="252"/>
                                </a:lnTo>
                                <a:lnTo>
                                  <a:pt x="360" y="252"/>
                                </a:lnTo>
                                <a:lnTo>
                                  <a:pt x="358" y="252"/>
                                </a:lnTo>
                                <a:lnTo>
                                  <a:pt x="358" y="252"/>
                                </a:lnTo>
                                <a:lnTo>
                                  <a:pt x="358" y="250"/>
                                </a:lnTo>
                                <a:lnTo>
                                  <a:pt x="318" y="200"/>
                                </a:lnTo>
                                <a:lnTo>
                                  <a:pt x="318" y="200"/>
                                </a:lnTo>
                                <a:lnTo>
                                  <a:pt x="314" y="198"/>
                                </a:lnTo>
                                <a:lnTo>
                                  <a:pt x="310" y="196"/>
                                </a:lnTo>
                                <a:lnTo>
                                  <a:pt x="50" y="196"/>
                                </a:lnTo>
                                <a:lnTo>
                                  <a:pt x="50" y="196"/>
                                </a:lnTo>
                                <a:lnTo>
                                  <a:pt x="46" y="198"/>
                                </a:lnTo>
                                <a:lnTo>
                                  <a:pt x="42" y="200"/>
                                </a:lnTo>
                                <a:lnTo>
                                  <a:pt x="2" y="250"/>
                                </a:lnTo>
                                <a:lnTo>
                                  <a:pt x="2" y="250"/>
                                </a:lnTo>
                                <a:lnTo>
                                  <a:pt x="2" y="252"/>
                                </a:lnTo>
                                <a:lnTo>
                                  <a:pt x="2" y="252"/>
                                </a:lnTo>
                                <a:lnTo>
                                  <a:pt x="0" y="252"/>
                                </a:lnTo>
                                <a:lnTo>
                                  <a:pt x="0" y="252"/>
                                </a:lnTo>
                                <a:lnTo>
                                  <a:pt x="0" y="256"/>
                                </a:lnTo>
                                <a:lnTo>
                                  <a:pt x="0" y="256"/>
                                </a:lnTo>
                                <a:lnTo>
                                  <a:pt x="0" y="256"/>
                                </a:lnTo>
                                <a:lnTo>
                                  <a:pt x="0" y="268"/>
                                </a:lnTo>
                                <a:lnTo>
                                  <a:pt x="0" y="268"/>
                                </a:lnTo>
                                <a:lnTo>
                                  <a:pt x="0" y="272"/>
                                </a:lnTo>
                                <a:lnTo>
                                  <a:pt x="4" y="276"/>
                                </a:lnTo>
                                <a:lnTo>
                                  <a:pt x="6" y="278"/>
                                </a:lnTo>
                                <a:lnTo>
                                  <a:pt x="10" y="278"/>
                                </a:lnTo>
                                <a:lnTo>
                                  <a:pt x="350" y="278"/>
                                </a:lnTo>
                                <a:lnTo>
                                  <a:pt x="350" y="278"/>
                                </a:lnTo>
                                <a:lnTo>
                                  <a:pt x="354" y="278"/>
                                </a:lnTo>
                                <a:lnTo>
                                  <a:pt x="356" y="276"/>
                                </a:lnTo>
                                <a:lnTo>
                                  <a:pt x="360" y="272"/>
                                </a:lnTo>
                                <a:lnTo>
                                  <a:pt x="360" y="268"/>
                                </a:lnTo>
                                <a:lnTo>
                                  <a:pt x="360" y="256"/>
                                </a:lnTo>
                                <a:lnTo>
                                  <a:pt x="360" y="256"/>
                                </a:lnTo>
                                <a:lnTo>
                                  <a:pt x="360" y="256"/>
                                </a:lnTo>
                                <a:lnTo>
                                  <a:pt x="360" y="256"/>
                                </a:lnTo>
                                <a:close/>
                                <a:moveTo>
                                  <a:pt x="134" y="254"/>
                                </a:moveTo>
                                <a:lnTo>
                                  <a:pt x="146" y="234"/>
                                </a:lnTo>
                                <a:lnTo>
                                  <a:pt x="214" y="234"/>
                                </a:lnTo>
                                <a:lnTo>
                                  <a:pt x="226" y="254"/>
                                </a:lnTo>
                                <a:lnTo>
                                  <a:pt x="134" y="254"/>
                                </a:lnTo>
                                <a:close/>
                                <a:moveTo>
                                  <a:pt x="338" y="268"/>
                                </a:moveTo>
                                <a:lnTo>
                                  <a:pt x="338" y="268"/>
                                </a:lnTo>
                                <a:lnTo>
                                  <a:pt x="334" y="270"/>
                                </a:lnTo>
                                <a:lnTo>
                                  <a:pt x="332" y="270"/>
                                </a:lnTo>
                                <a:lnTo>
                                  <a:pt x="332" y="270"/>
                                </a:lnTo>
                                <a:lnTo>
                                  <a:pt x="326" y="268"/>
                                </a:lnTo>
                                <a:lnTo>
                                  <a:pt x="326" y="268"/>
                                </a:lnTo>
                                <a:lnTo>
                                  <a:pt x="324" y="262"/>
                                </a:lnTo>
                                <a:lnTo>
                                  <a:pt x="324" y="262"/>
                                </a:lnTo>
                                <a:lnTo>
                                  <a:pt x="324" y="260"/>
                                </a:lnTo>
                                <a:lnTo>
                                  <a:pt x="326" y="256"/>
                                </a:lnTo>
                                <a:lnTo>
                                  <a:pt x="326" y="256"/>
                                </a:lnTo>
                                <a:lnTo>
                                  <a:pt x="328" y="256"/>
                                </a:lnTo>
                                <a:lnTo>
                                  <a:pt x="332" y="254"/>
                                </a:lnTo>
                                <a:lnTo>
                                  <a:pt x="334" y="256"/>
                                </a:lnTo>
                                <a:lnTo>
                                  <a:pt x="338" y="256"/>
                                </a:lnTo>
                                <a:lnTo>
                                  <a:pt x="338" y="256"/>
                                </a:lnTo>
                                <a:lnTo>
                                  <a:pt x="340" y="260"/>
                                </a:lnTo>
                                <a:lnTo>
                                  <a:pt x="340" y="262"/>
                                </a:lnTo>
                                <a:lnTo>
                                  <a:pt x="340" y="262"/>
                                </a:lnTo>
                                <a:lnTo>
                                  <a:pt x="340" y="266"/>
                                </a:lnTo>
                                <a:lnTo>
                                  <a:pt x="338" y="268"/>
                                </a:lnTo>
                                <a:lnTo>
                                  <a:pt x="338" y="268"/>
                                </a:lnTo>
                                <a:close/>
                                <a:moveTo>
                                  <a:pt x="54" y="184"/>
                                </a:moveTo>
                                <a:lnTo>
                                  <a:pt x="306" y="184"/>
                                </a:lnTo>
                                <a:lnTo>
                                  <a:pt x="306" y="184"/>
                                </a:lnTo>
                                <a:lnTo>
                                  <a:pt x="310" y="184"/>
                                </a:lnTo>
                                <a:lnTo>
                                  <a:pt x="314" y="182"/>
                                </a:lnTo>
                                <a:lnTo>
                                  <a:pt x="318" y="178"/>
                                </a:lnTo>
                                <a:lnTo>
                                  <a:pt x="318" y="172"/>
                                </a:lnTo>
                                <a:lnTo>
                                  <a:pt x="318" y="12"/>
                                </a:lnTo>
                                <a:lnTo>
                                  <a:pt x="318" y="12"/>
                                </a:lnTo>
                                <a:lnTo>
                                  <a:pt x="318" y="6"/>
                                </a:lnTo>
                                <a:lnTo>
                                  <a:pt x="314" y="2"/>
                                </a:lnTo>
                                <a:lnTo>
                                  <a:pt x="310" y="0"/>
                                </a:lnTo>
                                <a:lnTo>
                                  <a:pt x="306" y="0"/>
                                </a:lnTo>
                                <a:lnTo>
                                  <a:pt x="54" y="0"/>
                                </a:lnTo>
                                <a:lnTo>
                                  <a:pt x="54" y="0"/>
                                </a:lnTo>
                                <a:lnTo>
                                  <a:pt x="50" y="0"/>
                                </a:lnTo>
                                <a:lnTo>
                                  <a:pt x="46" y="2"/>
                                </a:lnTo>
                                <a:lnTo>
                                  <a:pt x="42" y="6"/>
                                </a:lnTo>
                                <a:lnTo>
                                  <a:pt x="42" y="12"/>
                                </a:lnTo>
                                <a:lnTo>
                                  <a:pt x="42" y="172"/>
                                </a:lnTo>
                                <a:lnTo>
                                  <a:pt x="42" y="172"/>
                                </a:lnTo>
                                <a:lnTo>
                                  <a:pt x="42" y="178"/>
                                </a:lnTo>
                                <a:lnTo>
                                  <a:pt x="46" y="182"/>
                                </a:lnTo>
                                <a:lnTo>
                                  <a:pt x="50" y="184"/>
                                </a:lnTo>
                                <a:lnTo>
                                  <a:pt x="54" y="184"/>
                                </a:lnTo>
                                <a:lnTo>
                                  <a:pt x="54" y="184"/>
                                </a:lnTo>
                                <a:close/>
                                <a:moveTo>
                                  <a:pt x="66" y="24"/>
                                </a:moveTo>
                                <a:lnTo>
                                  <a:pt x="294" y="24"/>
                                </a:lnTo>
                                <a:lnTo>
                                  <a:pt x="294" y="160"/>
                                </a:lnTo>
                                <a:lnTo>
                                  <a:pt x="66" y="160"/>
                                </a:lnTo>
                                <a:lnTo>
                                  <a:pt x="66" y="24"/>
                                </a:lnTo>
                                <a:close/>
                              </a:path>
                            </a:pathLst>
                          </a:custGeom>
                          <a:solidFill>
                            <a:srgbClr val="A32020">
                              <a:lumMod val="50000"/>
                            </a:srgbClr>
                          </a:solidFill>
                          <a:ln>
                            <a:noFill/>
                          </a:ln>
                        </wps:spPr>
                        <wps:bodyPr vert="horz" wrap="square" lIns="91440" tIns="45720" rIns="91440" bIns="45720" numCol="1" anchor="t" anchorCtr="0" compatLnSpc="1">
                          <a:prstTxWarp prst="textNoShape">
                            <a:avLst/>
                          </a:prstTxWarp>
                        </wps:bodyPr>
                      </wps:wsp>
                      <wps:wsp>
                        <wps:cNvPr id="481" name="Right Brace 481"/>
                        <wps:cNvSpPr/>
                        <wps:spPr>
                          <a:xfrm>
                            <a:off x="2168266" y="1213738"/>
                            <a:ext cx="152015" cy="71444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482" name="TextBox 175"/>
                        <wps:cNvSpPr txBox="1"/>
                        <wps:spPr>
                          <a:xfrm>
                            <a:off x="2399086" y="1357490"/>
                            <a:ext cx="748030" cy="481330"/>
                          </a:xfrm>
                          <a:prstGeom prst="rect">
                            <a:avLst/>
                          </a:prstGeom>
                          <a:noFill/>
                        </wps:spPr>
                        <wps:txbx>
                          <w:txbxContent>
                            <w:p w14:paraId="50D7CD62" w14:textId="77777777" w:rsidR="002E3389" w:rsidRDefault="002E3389" w:rsidP="002E3389">
                              <w:pPr>
                                <w:rPr>
                                  <w:sz w:val="24"/>
                                  <w:szCs w:val="24"/>
                                </w:rPr>
                              </w:pPr>
                              <w:r>
                                <w:rPr>
                                  <w:rFonts w:ascii="Georgia" w:hAnsi="Georgia"/>
                                  <w:color w:val="000000" w:themeColor="text1"/>
                                  <w:kern w:val="24"/>
                                  <w:lang w:val="en-GB"/>
                                </w:rPr>
                                <w:t>Load Balancer</w:t>
                              </w:r>
                            </w:p>
                          </w:txbxContent>
                        </wps:txbx>
                        <wps:bodyPr wrap="square" rtlCol="0">
                          <a:noAutofit/>
                        </wps:bodyPr>
                      </wps:wsp>
                      <wps:wsp>
                        <wps:cNvPr id="483" name="Straight Arrow Connector 483"/>
                        <wps:cNvCnPr/>
                        <wps:spPr>
                          <a:xfrm>
                            <a:off x="4619587" y="1487742"/>
                            <a:ext cx="365760" cy="0"/>
                          </a:xfrm>
                          <a:prstGeom prst="straightConnector1">
                            <a:avLst/>
                          </a:prstGeom>
                          <a:noFill/>
                          <a:ln w="28575" cap="flat" cmpd="sng" algn="ctr">
                            <a:solidFill>
                              <a:srgbClr val="602320">
                                <a:lumMod val="75000"/>
                              </a:srgbClr>
                            </a:solidFill>
                            <a:prstDash val="dash"/>
                            <a:tailEnd type="triangle"/>
                          </a:ln>
                          <a:effectLst/>
                        </wps:spPr>
                        <wps:bodyPr/>
                      </wps:wsp>
                      <wps:wsp>
                        <wps:cNvPr id="484" name="Straight Arrow Connector 484"/>
                        <wps:cNvCnPr/>
                        <wps:spPr>
                          <a:xfrm flipH="1">
                            <a:off x="4619587" y="1922758"/>
                            <a:ext cx="365760" cy="0"/>
                          </a:xfrm>
                          <a:prstGeom prst="straightConnector1">
                            <a:avLst/>
                          </a:prstGeom>
                          <a:noFill/>
                          <a:ln w="28575" cap="flat" cmpd="sng" algn="ctr">
                            <a:solidFill>
                              <a:srgbClr val="602320">
                                <a:lumMod val="75000"/>
                              </a:srgbClr>
                            </a:solidFill>
                            <a:prstDash val="dash"/>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DDA6801" id="Group 178" o:spid="_x0000_s1102" style="position:absolute;margin-left:-32.35pt;margin-top:25.1pt;width:515.45pt;height:300.65pt;z-index:251688960;mso-width-relative:margin;mso-height-relative:margin" coordsize="75914,4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">
                <v:rect id="Rectangle 442" o:spid="_x0000_s1103" style="position:absolute;width:75430;height:30928;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" filled="f" strokecolor="#521010" strokeweight=".25pt"/>
                <v:group id="Group 443" o:spid="_x0000_s1104" style="position:absolute;left:50227;top:11903;width:10306;height:10150" coordorigin="50320,11903" coordsize="12282,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rect id="Rectangle 444" o:spid="_x0000_s1105" style="position:absolute;left:50320;top:11903;width:8741;height:10150;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" strokecolor="#521010" strokeweight=".25pt"/>
                  <v:shape id="Freeform 4968" o:spid="_x0000_s1106" style="position:absolute;left:53097;top:13576;width:3732;height:3555;visibility:visible;mso-wrap-style:square;v-text-anchor:top" coordsize="3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" path="m384,132r,l378,118r-6,-14l364,90,354,78,334,54,310,36,286,22,258,10,228,4,198,r,l180,2,164,4,146,8r-16,6l130,14r-18,6l94,30,78,42,62,54,50,68,38,82,26,98r-8,18l10,134,4,152,2,170,,190r,20l2,228r4,20l12,268r,l18,282r6,14l32,310r10,12l62,344r24,20l110,378r28,12l168,396r30,4l198,400r18,-2l232,396r18,-4l266,386r,l284,380r18,-10l318,358r16,-12l346,332r12,-16l370,300r8,-16l386,266r6,-18l394,230r2,-20l396,190r-2,-20l390,152r-6,-20l384,132xm372,198r,l368,214r-8,18l360,232r-8,-16l344,202,334,188,322,174r,l332,156r6,-18l342,120r2,-18l344,102r10,18l362,140r,l366,154r4,14l372,198r,xm322,82r,l326,92r2,10l328,112r-2,10l320,142r-8,20l312,162,282,136,248,110r,l256,96r2,-14l258,68,256,56r,l248,42,236,30r,l260,36r20,10l300,58r18,16l318,74r4,8l322,82xm28,190r,l24,180r,l28,156r8,-22l46,114,58,94r,l58,110r2,16l60,126r8,12l76,150r12,8l102,164r,l92,204r-4,40l88,244,66,234,50,222r-8,-6l36,208r-4,-8l28,190r,xm234,102r,l200,84,166,72r,l176,58,188,48r10,-8l210,32r,l220,38r10,6l236,52r4,8l240,60r2,10l242,82r-2,10l234,102r,xm180,28r,l186,28r,l170,42,156,58,146,34r,l162,28r,l180,28r,xm130,38r10,26l140,64,118,62,96,60r,l106,52r10,-6l116,46r14,-8l130,38xm82,80r,l94,78r14,-2l124,78r16,2l140,80r-18,34l108,148r,l96,144r-8,-6l80,130,76,120r,l74,110r,-10l76,90,82,80r,xm150,94r20,54l170,148r-16,4l138,154r,l122,152r,l136,122,150,94r,xm166,88r,l196,100r30,16l226,116r-8,8l208,132r-10,6l186,144,166,88xm118,168r,l138,170r,l156,168r20,-4l204,240r,l188,246r-16,2l156,252r-16,l140,252r,l120,250r-18,-2l102,248r6,-40l118,168r,xm192,158r,l206,152r12,-8l230,134r10,-10l240,124r32,24l302,176r,l286,194r-20,16l244,224r-24,12l192,158xm86,260r,l86,278r2,18l90,312r4,16l94,328,78,320,62,310r,l54,298,46,286,40,274,34,260r,l28,240,24,218r,l36,232r14,12l68,252r18,8l86,260xm112,332r,l108,316r-4,-16l102,282r,-18l102,264r18,2l140,268r,l140,268r16,-2l174,264r18,-4l210,256r26,70l236,326r-32,8l172,338r-30,l112,334r,l112,332r,xm224,250r,l252,238r22,-14l296,206r16,-18l312,188r12,14l334,216r8,16l348,246r,l350,248r,l330,270r-24,20l280,308r-30,14l224,250xm128,360r,l122,352r,l140,354r20,2l160,356r20,-2l200,352r20,-4l242,342r8,24l250,366r-26,6l198,376r,l180,374r-18,-2l144,366r-16,-6l128,360xm266,362l256,336r,l284,322r26,-16l334,288r20,-20l354,268r,10l354,278r-6,14l338,304r-10,12l318,328r-12,10l294,346r-14,8l266,362r,xe" fillcolor="#7a1818" stroked="f">
                    <v:path arrowok="t" o:connecttype="custom" o:connectlocs="333641,69317;186613,0;122523,12442;35815,72872;0,168850;16965,250609;103674,335923;218657,351919;299711,318149;363800,236390;367570,135080;339295,206175;303481,154631;333641,106642;350605,175960;307251,108420;233737,97755;233737,37325;299711,65763;22620,159963;54664,83536;82939,140412;62204,207952;26390,168850;165878,51544;216772,39102;226197,81759;175303,24883;152683,24883;111214,55098;122523,33770;116868,69317;90479,127971;69744,88869;160223,131525;128178,108420;213002,103087;156453,78204;165878,145744;131948,223949;101789,184846;205462,127971;284631,156409;81054,231058;88594,291489;37699,243500;33930,206175;105559,295043;113098,236390;180958,231058;133833,300376;211117,222171;305366,179514;329871,220394;120638,319927;150798,316372;235622,325259;135718,325259;267666,286157;333641,247054;277091,307485" o:connectangles="0,0,0,0,0,0,0,0,0,0,0,0,0,0,0,0,0,0,0,0,0,0,0,0,0,0,0,0,0,0,0,0,0,0,0,0,0,0,0,0,0,0,0,0,0,0,0,0,0,0,0,0,0,0,0,0,0,0,0,0,0"/>
                    <o:lock v:ext="edit" verticies="t"/>
                  </v:shape>
                  <v:shape id="TextBox 168" o:spid="_x0000_s1107" type="#_x0000_t202" style="position:absolute;left:50540;top:19281;width:12063;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478B8663" w14:textId="77777777" w:rsidR="002E3389" w:rsidRPr="00A71F4B" w:rsidRDefault="002E3389" w:rsidP="002E3389">
                          <w:pPr>
                            <w:spacing w:after="180"/>
                            <w:ind w:hanging="432"/>
                            <w:jc w:val="center"/>
                            <w:rPr>
                              <w:sz w:val="16"/>
                              <w:szCs w:val="16"/>
                            </w:rPr>
                          </w:pPr>
                          <w:r w:rsidRPr="00A71F4B">
                            <w:rPr>
                              <w:rFonts w:ascii="Georgia" w:hAnsi="Georgia"/>
                              <w:color w:val="000000"/>
                              <w:sz w:val="16"/>
                              <w:szCs w:val="16"/>
                              <w:lang w:val="en-GB"/>
                            </w:rPr>
                            <w:t>Web App</w:t>
                          </w:r>
                        </w:p>
                      </w:txbxContent>
                    </v:textbox>
                  </v:shape>
                </v:group>
                <v:group id="Group 447" o:spid="_x0000_s1108" style="position:absolute;left:38174;top:12137;width:8021;height:11143" coordorigin="38174,12137" coordsize="9560,1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rect id="Rectangle 448" o:spid="_x0000_s1109" style="position:absolute;left:38174;top:12137;width:9560;height:10149;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" strokecolor="#521010" strokeweight=".25pt"/>
                  <v:shape id="Freeform 4968" o:spid="_x0000_s1110" style="position:absolute;left:40990;top:13627;width:3733;height:3555;visibility:visible;mso-wrap-style:square;v-text-anchor:top" coordsize="3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" path="m384,132r,l378,118r-6,-14l364,90,354,78,334,54,310,36,286,22,258,10,228,4,198,r,l180,2,164,4,146,8r-16,6l130,14r-18,6l94,30,78,42,62,54,50,68,38,82,26,98r-8,18l10,134,4,152,2,170,,190r,20l2,228r4,20l12,268r,l18,282r6,14l32,310r10,12l62,344r24,20l110,378r28,12l168,396r30,4l198,400r18,-2l232,396r18,-4l266,386r,l284,380r18,-10l318,358r16,-12l346,332r12,-16l370,300r8,-16l386,266r6,-18l394,230r2,-20l396,190r-2,-20l390,152r-6,-20l384,132xm372,198r,l368,214r-8,18l360,232r-8,-16l344,202,334,188,322,174r,l332,156r6,-18l342,120r2,-18l344,102r10,18l362,140r,l366,154r4,14l372,198r,xm322,82r,l326,92r2,10l328,112r-2,10l320,142r-8,20l312,162,282,136,248,110r,l256,96r2,-14l258,68,256,56r,l248,42,236,30r,l260,36r20,10l300,58r18,16l318,74r4,8l322,82xm28,190r,l24,180r,l28,156r8,-22l46,114,58,94r,l58,110r2,16l60,126r8,12l76,150r12,8l102,164r,l92,204r-4,40l88,244,66,234,50,222r-8,-6l36,208r-4,-8l28,190r,xm234,102r,l200,84,166,72r,l176,58,188,48r10,-8l210,32r,l220,38r10,6l236,52r4,8l240,60r2,10l242,82r-2,10l234,102r,xm180,28r,l186,28r,l170,42,156,58,146,34r,l162,28r,l180,28r,xm130,38r10,26l140,64,118,62,96,60r,l106,52r10,-6l116,46r14,-8l130,38xm82,80r,l94,78r14,-2l124,78r16,2l140,80r-18,34l108,148r,l96,144r-8,-6l80,130,76,120r,l74,110r,-10l76,90,82,80r,xm150,94r20,54l170,148r-16,4l138,154r,l122,152r,l136,122,150,94r,xm166,88r,l196,100r30,16l226,116r-8,8l208,132r-10,6l186,144,166,88xm118,168r,l138,170r,l156,168r20,-4l204,240r,l188,246r-16,2l156,252r-16,l140,252r,l120,250r-18,-2l102,248r6,-40l118,168r,xm192,158r,l206,152r12,-8l230,134r10,-10l240,124r32,24l302,176r,l286,194r-20,16l244,224r-24,12l192,158xm86,260r,l86,278r2,18l90,312r4,16l94,328,78,320,62,310r,l54,298,46,286,40,274,34,260r,l28,240,24,218r,l36,232r14,12l68,252r18,8l86,260xm112,332r,l108,316r-4,-16l102,282r,-18l102,264r18,2l140,268r,l140,268r16,-2l174,264r18,-4l210,256r26,70l236,326r-32,8l172,338r-30,l112,334r,l112,332r,xm224,250r,l252,238r22,-14l296,206r16,-18l312,188r12,14l334,216r8,16l348,246r,l350,248r,l330,270r-24,20l280,308r-30,14l224,250xm128,360r,l122,352r,l140,354r20,2l160,356r20,-2l200,352r20,-4l242,342r8,24l250,366r-26,6l198,376r,l180,374r-18,-2l144,366r-16,-6l128,360xm266,362l256,336r,l284,322r26,-16l334,288r20,-20l354,268r,10l354,278r-6,14l338,304r-10,12l318,328r-12,10l294,346r-14,8l266,362r,xe" fillcolor="#7a1818" stroked="f">
                    <v:path arrowok="t" o:connecttype="custom" o:connectlocs="333641,69317;186613,0;122523,12442;35815,72872;0,168850;16965,250609;103674,335923;218657,351919;299711,318149;363800,236390;367570,135080;339295,206175;303481,154631;333641,106642;350605,175960;307251,108420;233737,97755;233737,37325;299711,65763;22620,159963;54664,83536;82939,140412;62204,207952;26390,168850;165878,51544;216772,39102;226197,81759;175303,24883;152683,24883;111214,55098;122523,33770;116868,69317;90479,127971;69744,88869;160223,131525;128178,108420;213002,103087;156453,78204;165878,145744;131948,223949;101789,184846;205462,127971;284631,156409;81054,231058;88594,291489;37699,243500;33930,206175;105559,295043;113098,236390;180958,231058;133833,300376;211117,222171;305366,179514;329871,220394;120638,319927;150798,316372;235622,325259;135718,325259;267666,286157;333641,247054;277091,307485" o:connectangles="0,0,0,0,0,0,0,0,0,0,0,0,0,0,0,0,0,0,0,0,0,0,0,0,0,0,0,0,0,0,0,0,0,0,0,0,0,0,0,0,0,0,0,0,0,0,0,0,0,0,0,0,0,0,0,0,0,0,0,0,0"/>
                    <o:lock v:ext="edit" verticies="t"/>
                  </v:shape>
                  <v:shape id="TextBox 162" o:spid="_x0000_s1111" type="#_x0000_t202" style="position:absolute;left:39235;top:17942;width:7407;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39245435" w14:textId="77777777" w:rsidR="00A71F4B" w:rsidRDefault="00A71F4B" w:rsidP="00A71F4B">
                          <w:pPr>
                            <w:spacing w:after="180"/>
                            <w:rPr>
                              <w:rFonts w:ascii="Georgia" w:hAnsi="Georgia"/>
                              <w:color w:val="000000"/>
                              <w:sz w:val="16"/>
                              <w:szCs w:val="16"/>
                              <w:lang w:val="en-GB"/>
                            </w:rPr>
                          </w:pPr>
                          <w:r>
                            <w:rPr>
                              <w:rFonts w:ascii="Georgia" w:hAnsi="Georgia"/>
                              <w:color w:val="000000"/>
                              <w:sz w:val="16"/>
                              <w:szCs w:val="16"/>
                              <w:lang w:val="en-GB"/>
                            </w:rPr>
                            <w:t>Eth</w:t>
                          </w:r>
                          <w:r w:rsidR="002E3389" w:rsidRPr="00A71F4B">
                            <w:rPr>
                              <w:rFonts w:ascii="Georgia" w:hAnsi="Georgia"/>
                              <w:color w:val="000000"/>
                              <w:sz w:val="16"/>
                              <w:szCs w:val="16"/>
                              <w:lang w:val="en-GB"/>
                            </w:rPr>
                            <w:t>ereum</w:t>
                          </w:r>
                        </w:p>
                        <w:p w14:paraId="41BF3F22" w14:textId="77777777" w:rsidR="002E3389" w:rsidRPr="00A71F4B" w:rsidRDefault="002E3389" w:rsidP="002E3389">
                          <w:pPr>
                            <w:spacing w:after="180"/>
                            <w:ind w:hanging="432"/>
                            <w:jc w:val="center"/>
                            <w:rPr>
                              <w:sz w:val="16"/>
                              <w:szCs w:val="16"/>
                            </w:rPr>
                          </w:pPr>
                          <w:r w:rsidRPr="00A71F4B">
                            <w:rPr>
                              <w:rFonts w:ascii="Georgia" w:hAnsi="Georgia"/>
                              <w:color w:val="000000"/>
                              <w:sz w:val="16"/>
                              <w:szCs w:val="16"/>
                              <w:lang w:val="en-GB"/>
                            </w:rPr>
                            <w:t xml:space="preserve"> API</w:t>
                          </w:r>
                        </w:p>
                      </w:txbxContent>
                    </v:textbox>
                  </v:shape>
                </v:group>
                <v:group id="Group 451" o:spid="_x0000_s1112" style="position:absolute;left:62742;top:6586;width:13172;height:17098" coordorigin="62659,6586" coordsize="15698,1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angle 452" o:spid="_x0000_s1113" style="position:absolute;left:65141;top:11179;width:9014;height:12505;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" fillcolor="#bfbfbf" strokecolor="#521010" strokeweight=".25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0" o:spid="_x0000_s1114" type="#_x0000_t22" style="position:absolute;left:67431;top:13277;width:4169;height:5379;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" adj="4185" fillcolor="#521010" stroked="f" strokeweight=".25pt"/>
                  <v:shape id="TextBox 151" o:spid="_x0000_s1115" type="#_x0000_t202" style="position:absolute;left:68102;top:15417;width:41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6CC04401" w14:textId="77777777" w:rsidR="002E3389" w:rsidRDefault="002E3389" w:rsidP="002E3389">
                          <w:pPr>
                            <w:spacing w:after="180"/>
                            <w:ind w:hanging="432"/>
                            <w:rPr>
                              <w:sz w:val="24"/>
                              <w:szCs w:val="24"/>
                            </w:rPr>
                          </w:pPr>
                          <w:r>
                            <w:rPr>
                              <w:rFonts w:ascii="Georgia" w:hAnsi="Georgia"/>
                              <w:color w:val="FFFFFF"/>
                              <w:lang w:val="en-GB"/>
                            </w:rPr>
                            <w:t>SQL</w:t>
                          </w:r>
                        </w:p>
                      </w:txbxContent>
                    </v:textbox>
                  </v:shape>
                  <v:shape id="TextBox 152" o:spid="_x0000_s1116" type="#_x0000_t202" style="position:absolute;left:66085;top:19820;width:71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718357C5" w14:textId="77777777" w:rsidR="002E3389" w:rsidRDefault="002E3389" w:rsidP="002E3389">
                          <w:pPr>
                            <w:spacing w:after="180"/>
                            <w:ind w:hanging="432"/>
                            <w:jc w:val="center"/>
                            <w:rPr>
                              <w:sz w:val="24"/>
                              <w:szCs w:val="24"/>
                            </w:rPr>
                          </w:pPr>
                          <w:r>
                            <w:rPr>
                              <w:rFonts w:ascii="Georgia" w:hAnsi="Georgia"/>
                              <w:color w:val="000000"/>
                              <w:sz w:val="22"/>
                              <w:szCs w:val="22"/>
                              <w:lang w:val="en-GB"/>
                            </w:rPr>
                            <w:t>SQL Database</w:t>
                          </w:r>
                        </w:p>
                      </w:txbxContent>
                    </v:textbox>
                  </v:shape>
                  <v:shape id="TextBox 153" o:spid="_x0000_s1117" type="#_x0000_t202" style="position:absolute;left:62659;top:6586;width:15698;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453FCABB" w14:textId="77777777" w:rsidR="002E3389" w:rsidRDefault="002E3389" w:rsidP="002E3389">
                          <w:pPr>
                            <w:spacing w:after="180"/>
                            <w:ind w:hanging="432"/>
                            <w:jc w:val="center"/>
                            <w:rPr>
                              <w:sz w:val="24"/>
                              <w:szCs w:val="24"/>
                            </w:rPr>
                          </w:pPr>
                          <w:r>
                            <w:rPr>
                              <w:rFonts w:ascii="Georgia" w:hAnsi="Georgia"/>
                              <w:color w:val="000000"/>
                              <w:sz w:val="22"/>
                              <w:szCs w:val="22"/>
                              <w:lang w:val="en-GB"/>
                            </w:rPr>
                            <w:t>Data Storage</w:t>
                          </w:r>
                        </w:p>
                      </w:txbxContent>
                    </v:textbox>
                  </v:shape>
                </v:group>
                <v:shape id="Straight Arrow Connector 457" o:spid="_x0000_s1118" type="#_x0000_t32" style="position:absolute;left:58265;top:13670;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" strokecolor="#481a18" strokeweight="2.25pt">
                  <v:stroke dashstyle="dash" endarrow="block"/>
                </v:shape>
                <v:shape id="Straight Arrow Connector 458" o:spid="_x0000_s1119" type="#_x0000_t32" style="position:absolute;left:58443;top:18731;width:54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" strokecolor="#481a18" strokeweight="2.25pt">
                  <v:stroke dashstyle="dash" endarrow="block"/>
                </v:shape>
                <v:rect id="Rectangle 459" o:spid="_x0000_s1120" style="position:absolute;left:2927;top:4588;width:28546;height:21950;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" filled="f" strokecolor="#521010" strokeweight=".25pt"/>
                <v:group id="Group 460" o:spid="_x0000_s1121" style="position:absolute;left:5291;top:8065;width:13803;height:14797;rotation:2944203fd" coordorigin="5291,8065" coordsize="13802,1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">
                  <v:shape id="Freeform 5014" o:spid="_x0000_s1122" style="position:absolute;left:5291;top:13347;width:3041;height:264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521010" stroked="f">
                    <v:path arrowok="t" o:connecttype="custom" o:connectlocs="304029,243825;304029,240015;302340,240015;268559,190488;265181,188584;42226,186679;38848,188584;1689,238111;1689,240015;0,240015;0,243825;0,243825;0,255255;3378,262874;8445,264779;295584,264779;300651,262874;304029,255255;304029,243825;304029,243825;123301,222872;190863,241920;285449,255255;282071,257159;280382,257159;275315,255255;273626,249540;275315,243825;277004,243825;282071,243825;285449,243825;287139,249540;287139,253350;285449,255255;258425,175249;261803,175249;268559,169535;268559,11429;268559,5715;261803,0;45604,0;42226,0;35470,5715;35470,163820;35470,169535;42226,175249;45604,175249;248290,22859;55739,152391" o:connectangles="0,0,0,0,0,0,0,0,0,0,0,0,0,0,0,0,0,0,0,0,0,0,0,0,0,0,0,0,0,0,0,0,0,0,0,0,0,0,0,0,0,0,0,0,0,0,0,0,0"/>
                    <o:lock v:ext="edit" verticies="t"/>
                  </v:shape>
                  <v:shape id="Freeform 5014" o:spid="_x0000_s1123" style="position:absolute;left:10391;top:20215;width:3041;height:2647;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521010" stroked="f">
                    <v:path arrowok="t" o:connecttype="custom" o:connectlocs="304029,243825;304029,240015;302340,240015;268559,190488;265181,188584;42226,186679;38848,188584;1689,238111;1689,240015;0,240015;0,243825;0,243825;0,255255;3378,262874;8445,264779;295584,264779;300651,262874;304029,255255;304029,243825;304029,243825;123301,222872;190863,241920;285449,255255;282071,257159;280382,257159;275315,255255;273626,249540;275315,243825;277004,243825;282071,243825;285449,243825;287139,249540;287139,253350;285449,255255;258425,175249;261803,175249;268559,169535;268559,11429;268559,5715;261803,0;45604,0;42226,0;35470,5715;35470,163820;35470,169535;42226,175249;45604,175249;248290,22859;55739,152391" o:connectangles="0,0,0,0,0,0,0,0,0,0,0,0,0,0,0,0,0,0,0,0,0,0,0,0,0,0,0,0,0,0,0,0,0,0,0,0,0,0,0,0,0,0,0,0,0,0,0,0,0"/>
                    <o:lock v:ext="edit" verticies="t"/>
                  </v:shape>
                  <v:shape id="Freeform 5014" o:spid="_x0000_s1124" style="position:absolute;left:16054;top:13387;width:3040;height:264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521010" stroked="f">
                    <v:path arrowok="t" o:connecttype="custom" o:connectlocs="304029,243825;304029,240015;302340,240015;268559,190488;265181,188584;42226,186679;38848,188584;1689,238111;1689,240015;0,240015;0,243825;0,243825;0,255255;3378,262874;8445,264779;295584,264779;300651,262874;304029,255255;304029,243825;304029,243825;123301,222872;190863,241920;285449,255255;282071,257159;280382,257159;275315,255255;273626,249540;275315,243825;277004,243825;282071,243825;285449,243825;287139,249540;287139,253350;285449,255255;258425,175249;261803,175249;268559,169535;268559,11429;268559,5715;261803,0;45604,0;42226,0;35470,5715;35470,163820;35470,169535;42226,175249;45604,175249;248290,22859;55739,152391" o:connectangles="0,0,0,0,0,0,0,0,0,0,0,0,0,0,0,0,0,0,0,0,0,0,0,0,0,0,0,0,0,0,0,0,0,0,0,0,0,0,0,0,0,0,0,0,0,0,0,0,0"/>
                    <o:lock v:ext="edit" verticies="t"/>
                  </v:shape>
                  <v:shape id="Freeform 5014" o:spid="_x0000_s1125" style="position:absolute;left:10492;top:8065;width:3041;height:2648;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521010" stroked="f">
                    <v:path arrowok="t" o:connecttype="custom" o:connectlocs="304029,243825;304029,240015;302340,240015;268559,190488;265181,188584;42226,186679;38848,188584;1689,238111;1689,240015;0,240015;0,243825;0,243825;0,255255;3378,262874;8445,264779;295584,264779;300651,262874;304029,255255;304029,243825;304029,243825;123301,222872;190863,241920;285449,255255;282071,257159;280382,257159;275315,255255;273626,249540;275315,243825;277004,243825;282071,243825;285449,243825;287139,249540;287139,253350;285449,255255;258425,175249;261803,175249;268559,169535;268559,11429;268559,5715;261803,0;45604,0;42226,0;35470,5715;35470,163820;35470,169535;42226,175249;45604,175249;248290,22859;55739,152391" o:connectangles="0,0,0,0,0,0,0,0,0,0,0,0,0,0,0,0,0,0,0,0,0,0,0,0,0,0,0,0,0,0,0,0,0,0,0,0,0,0,0,0,0,0,0,0,0,0,0,0,0"/>
                    <o:lock v:ext="edit" verticies="t"/>
                  </v:shape>
                  <v:shape id="Straight Arrow Connector 465" o:spid="_x0000_s1126" type="#_x0000_t32" style="position:absolute;left:13533;top:10617;width:2875;height:28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">
                    <v:stroke startarrow="block" endarrow="block"/>
                  </v:shape>
                  <v:shape id="Straight Arrow Connector 466" o:spid="_x0000_s1127" type="#_x0000_t32" style="position:absolute;left:13533;top:15815;width:3884;height:37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">
                    <v:stroke startarrow="block" endarrow="block"/>
                  </v:shape>
                  <v:shape id="Straight Arrow Connector 467" o:spid="_x0000_s1128" type="#_x0000_t32" style="position:absolute;left:7909;top:10694;width:2617;height:2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">
                    <v:stroke startarrow="block" endarrow="block"/>
                  </v:shape>
                  <v:shape id="Straight Arrow Connector 468" o:spid="_x0000_s1129" type="#_x0000_t32" style="position:absolute;left:6811;top:15815;width:358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">
                    <v:stroke startarrow="block" endarrow="block"/>
                  </v:shape>
                </v:group>
                <v:shape id="TextBox 144" o:spid="_x0000_s1130" type="#_x0000_t202" style="position:absolute;left:18224;top:7933;width:2809;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v:textbox inset="0,0,0,0">
                    <w:txbxContent>
                      <w:p w14:paraId="37523ABB" w14:textId="77777777" w:rsidR="002E3389" w:rsidRDefault="002E3389" w:rsidP="00A71F4B">
                        <w:pPr>
                          <w:spacing w:after="180"/>
                          <w:rPr>
                            <w:sz w:val="24"/>
                            <w:szCs w:val="24"/>
                          </w:rPr>
                        </w:pPr>
                        <w:r>
                          <w:rPr>
                            <w:rFonts w:ascii="Georgia" w:hAnsi="Georgia"/>
                            <w:color w:val="000000"/>
                            <w:sz w:val="32"/>
                            <w:szCs w:val="32"/>
                            <w:lang w:val="en-GB"/>
                          </w:rPr>
                          <w:t>1</w:t>
                        </w:r>
                      </w:p>
                    </w:txbxContent>
                  </v:textbox>
                </v:shape>
                <v:shape id="TextBox 145" o:spid="_x0000_s1131" type="#_x0000_t202" style="position:absolute;left:3387;top:7701;width:544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750BE443" w14:textId="77777777" w:rsidR="002E3389" w:rsidRDefault="00A71F4B" w:rsidP="002E3389">
                        <w:pPr>
                          <w:spacing w:after="180"/>
                          <w:ind w:hanging="432"/>
                          <w:jc w:val="center"/>
                          <w:rPr>
                            <w:sz w:val="24"/>
                            <w:szCs w:val="24"/>
                          </w:rPr>
                        </w:pPr>
                        <w:r>
                          <w:rPr>
                            <w:rFonts w:ascii="Georgia" w:hAnsi="Georgia"/>
                            <w:color w:val="000000"/>
                            <w:sz w:val="32"/>
                            <w:szCs w:val="32"/>
                            <w:lang w:val="en-GB"/>
                          </w:rPr>
                          <w:t>4</w:t>
                        </w:r>
                      </w:p>
                    </w:txbxContent>
                  </v:textbox>
                </v:shape>
                <v:shape id="TextBox 147" o:spid="_x0000_s1132" type="#_x0000_t202" style="position:absolute;left:3387;top:19983;width:3041;height:2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2610FE8E" w14:textId="77777777" w:rsidR="002E3389" w:rsidRDefault="002E3389" w:rsidP="002E3389">
                        <w:pPr>
                          <w:spacing w:after="180"/>
                          <w:ind w:hanging="432"/>
                          <w:jc w:val="center"/>
                          <w:rPr>
                            <w:sz w:val="24"/>
                            <w:szCs w:val="24"/>
                          </w:rPr>
                        </w:pPr>
                        <w:r>
                          <w:rPr>
                            <w:rFonts w:ascii="Georgia" w:hAnsi="Georgia"/>
                            <w:color w:val="000000"/>
                            <w:sz w:val="32"/>
                            <w:szCs w:val="32"/>
                            <w:lang w:val="en-GB"/>
                          </w:rPr>
                          <w:t>N3</w:t>
                        </w:r>
                      </w:p>
                    </w:txbxContent>
                  </v:textbox>
                </v:shape>
                <v:shape id="TextBox 148" o:spid="_x0000_s1133" type="#_x0000_t202" style="position:absolute;left:17100;top:19738;width:304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7563D381" w14:textId="77777777" w:rsidR="002E3389" w:rsidRDefault="002E3389" w:rsidP="002E3389">
                        <w:pPr>
                          <w:spacing w:after="180"/>
                          <w:ind w:hanging="432"/>
                          <w:jc w:val="center"/>
                          <w:rPr>
                            <w:sz w:val="24"/>
                            <w:szCs w:val="24"/>
                          </w:rPr>
                        </w:pPr>
                        <w:r>
                          <w:rPr>
                            <w:rFonts w:ascii="Georgia" w:hAnsi="Georgia"/>
                            <w:color w:val="000000"/>
                            <w:sz w:val="32"/>
                            <w:szCs w:val="32"/>
                            <w:lang w:val="en-GB"/>
                          </w:rPr>
                          <w:t>N2</w:t>
                        </w:r>
                      </w:p>
                    </w:txbxContent>
                  </v:textbox>
                </v:shape>
                <v:shape id="TextBox 105" o:spid="_x0000_s1134" type="#_x0000_t202" style="position:absolute;left:4308;top:22532;width:33779;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0B43C491" w14:textId="77777777" w:rsidR="002E3389" w:rsidRPr="002E3389" w:rsidRDefault="002E3389" w:rsidP="00A71F4B">
                        <w:pPr>
                          <w:spacing w:after="180"/>
                          <w:ind w:hanging="432"/>
                          <w:jc w:val="center"/>
                          <w:rPr>
                            <w:sz w:val="16"/>
                            <w:szCs w:val="16"/>
                          </w:rPr>
                        </w:pPr>
                        <w:r w:rsidRPr="002E3389">
                          <w:rPr>
                            <w:rFonts w:ascii="Georgia" w:hAnsi="Georgia"/>
                            <w:color w:val="000000"/>
                            <w:sz w:val="16"/>
                            <w:szCs w:val="16"/>
                            <w:lang w:val="en-GB"/>
                          </w:rPr>
                          <w:t>Ethereum</w:t>
                        </w:r>
                        <w:r>
                          <w:rPr>
                            <w:rFonts w:ascii="Georgia" w:hAnsi="Georgia"/>
                            <w:color w:val="000000"/>
                            <w:sz w:val="16"/>
                            <w:szCs w:val="16"/>
                            <w:lang w:val="en-GB"/>
                          </w:rPr>
                          <w:t xml:space="preserve"> </w:t>
                        </w:r>
                        <w:r w:rsidRPr="002E3389">
                          <w:rPr>
                            <w:rFonts w:ascii="Georgia" w:hAnsi="Georgia"/>
                            <w:color w:val="000000"/>
                            <w:sz w:val="16"/>
                            <w:szCs w:val="16"/>
                            <w:lang w:val="en-GB"/>
                          </w:rPr>
                          <w:t>Fabric Blockchain Network</w:t>
                        </w:r>
                      </w:p>
                    </w:txbxContent>
                  </v:textbox>
                </v:shape>
                <v:shape id="Straight Arrow Connector 474" o:spid="_x0000_s1135" type="#_x0000_t32" style="position:absolute;left:31476;top:15464;width:61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" strokecolor="#481a18" strokeweight="2.25pt">
                  <v:stroke dashstyle="dash" endarrow="block"/>
                </v:shape>
                <v:shape id="Straight Arrow Connector 475" o:spid="_x0000_s1136" type="#_x0000_t32" style="position:absolute;left:31476;top:19814;width:61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" strokecolor="#481a18" strokeweight="2.25pt">
                  <v:stroke dashstyle="dash" endarrow="block"/>
                </v:shape>
                <v:shape id="TextBox 108" o:spid="_x0000_s1137" type="#_x0000_t202" style="position:absolute;left:18215;top:1080;width:41698;height:2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14:paraId="3089500E" w14:textId="77777777" w:rsidR="002E3389" w:rsidRDefault="002E3389" w:rsidP="002E3389">
                        <w:pPr>
                          <w:spacing w:after="180"/>
                          <w:ind w:hanging="432"/>
                          <w:jc w:val="center"/>
                          <w:rPr>
                            <w:sz w:val="24"/>
                            <w:szCs w:val="24"/>
                          </w:rPr>
                        </w:pPr>
                        <w:r>
                          <w:rPr>
                            <w:rFonts w:ascii="Georgia" w:hAnsi="Georgia"/>
                            <w:color w:val="000000"/>
                            <w:sz w:val="32"/>
                            <w:szCs w:val="32"/>
                            <w:lang w:val="en-GB"/>
                          </w:rPr>
                          <w:t>Cloud Infrastructure</w:t>
                        </w:r>
                      </w:p>
                    </w:txbxContent>
                  </v:textbox>
                </v:shape>
                <v:rect id="Rectangle 477" o:spid="_x0000_s1138" style="position:absolute;left:45852;top:37728;width:15475;height:7795;visibility:visible;mso-wrap-style:square;v-text-anchor:middle"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" filled="f" strokeweight=".25pt"/>
                <v:shape id="Straight Arrow Connector 478" o:spid="_x0000_s1139" type="#_x0000_t32" style="position:absolute;left:53593;top:22286;width:0;height:15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" strokecolor="#521010" strokeweight="3pt">
                  <v:stroke startarrow="block" endarrow="block"/>
                </v:shape>
                <v:shape id="Freeform 5003" o:spid="_x0000_s1140" style="position:absolute;left:47734;top:38985;width:2677;height:5541;visibility:visible;mso-wrap-style:square;v-text-anchor:top" coordsize="22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" path="m196,l28,r,l16,2,8,8,2,16,,28,,352r,l2,364r6,8l16,378r12,2l196,380r,l208,378r8,-6l222,364r2,-12l224,28r,l222,16,216,8,208,2,196,r,xm94,26r36,l130,26r4,2l136,28r2,4l138,34r,l138,38r-2,2l134,42r-4,l94,42r,l90,42,88,40,86,38r,-4l86,34r,-2l88,28r2,l94,26r,xm112,362r,l104,360r-6,-4l94,350r,-6l94,344r,-8l98,330r6,-4l112,324r,l120,326r6,4l130,336r,8l130,344r,6l126,356r-6,4l112,362r,xm196,308r-168,l28,60r168,l196,308xe" fillcolor="#521010" stroked="f">
                  <v:path arrowok="t" o:connecttype="custom" o:connectlocs="33461,0;19120,2916;2390,23331;0,513281;2390,530779;19120,551194;234224,554110;248564,551194;265294,530779;267684,40829;265294,23331;248564,2916;234224,0;155352,37913;160132,40829;164912,46662;164912,49578;162522,58327;155352,61244;112332,61244;105162,58327;102772,49578;102772,46662;107552,40829;112332,37913;133842,527863;117112,519114;112332,501615;112332,489950;124282,475368;133842,472452;150572,481201;155352,501615;155352,510364;143402,524946;133842,527863;33461,449121;234224,87491" o:connectangles="0,0,0,0,0,0,0,0,0,0,0,0,0,0,0,0,0,0,0,0,0,0,0,0,0,0,0,0,0,0,0,0,0,0,0,0,0,0"/>
                  <o:lock v:ext="edit" verticies="t"/>
                </v:shape>
                <v:shape id="Freeform 5014" o:spid="_x0000_s1141" style="position:absolute;left:54970;top:38985;width:5216;height:5541;visibility:visible;mso-wrap-style:square;v-text-anchor:top" coordsize="36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" path="m360,256r,l360,252r,l358,252r,l358,250,318,200r,l314,198r-4,-2l50,196r,l46,198r-4,2l2,250r,l2,252r,l,252r,l,256r,l,256r,12l,268r,4l4,276r2,2l10,278r340,l350,278r4,l356,276r4,-4l360,268r,-12l360,256r,l360,256xm134,254r12,-20l214,234r12,20l134,254xm338,268r,l334,270r-2,l332,270r-6,-2l326,268r-2,-6l324,262r,-2l326,256r,l328,256r4,-2l334,256r4,l338,256r2,4l340,262r,l340,266r-2,2l338,268xm54,184r252,l306,184r4,l314,182r4,-4l318,172r,-160l318,12r,-6l314,2,310,r-4,l54,r,l50,,46,2,42,6r,6l42,172r,l42,178r4,4l50,184r4,l54,184xm66,24r228,l294,160r-228,l66,24xe" fillcolor="#521010" stroked="f">
                  <v:path arrowok="t" o:connecttype="custom" o:connectlocs="521556,510260;521556,502287;518658,502287;460708,398640;454913,394654;72438,390667;66643,394654;2898,498300;2898,502287;0,502287;0,510260;0,510260;0,534178;5795,550124;14488,554110;507068,554110;515761,550124;521556,534178;521556,510260;521556,510260;211520,466409;327421,506273;489683,534178;483888,538164;480991,538164;472298,534178;469400,522219;472298,510260;475195,510260;483888,510260;489683,510260;492581,522219;492581,530192;489683,534178;443323,366749;449118,366749;460708,354790;460708,23918;460708,11959;449118,0;78233,0;72438,0;60848,11959;60848,342831;60848,354790;72438,366749;78233,366749;425937,47837;95619,318912" o:connectangles="0,0,0,0,0,0,0,0,0,0,0,0,0,0,0,0,0,0,0,0,0,0,0,0,0,0,0,0,0,0,0,0,0,0,0,0,0,0,0,0,0,0,0,0,0,0,0,0,0"/>
                  <o:lock v:ext="edit" verticies="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81" o:spid="_x0000_s1142" type="#_x0000_t88" style="position:absolute;left:21682;top:12137;width:1520;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" adj="383" strokecolor="black [3213]" strokeweight=".5pt">
                  <v:stroke joinstyle="miter"/>
                </v:shape>
                <v:shape id="TextBox 175" o:spid="_x0000_s1143" type="#_x0000_t202" style="position:absolute;left:23990;top:13574;width:7481;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50D7CD62" w14:textId="77777777" w:rsidR="002E3389" w:rsidRDefault="002E3389" w:rsidP="002E3389">
                        <w:pPr>
                          <w:rPr>
                            <w:sz w:val="24"/>
                            <w:szCs w:val="24"/>
                          </w:rPr>
                        </w:pPr>
                        <w:r>
                          <w:rPr>
                            <w:rFonts w:ascii="Georgia" w:hAnsi="Georgia"/>
                            <w:color w:val="000000" w:themeColor="text1"/>
                            <w:kern w:val="24"/>
                            <w:lang w:val="en-GB"/>
                          </w:rPr>
                          <w:t>Load Balancer</w:t>
                        </w:r>
                      </w:p>
                    </w:txbxContent>
                  </v:textbox>
                </v:shape>
                <v:shape id="Straight Arrow Connector 483" o:spid="_x0000_s1144" type="#_x0000_t32" style="position:absolute;left:46195;top:14877;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" strokecolor="#481a18" strokeweight="2.25pt">
                  <v:stroke dashstyle="dash" endarrow="block"/>
                </v:shape>
                <v:shape id="Straight Arrow Connector 484" o:spid="_x0000_s1145" type="#_x0000_t32" style="position:absolute;left:46195;top:19227;width:36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" strokecolor="#481a18" strokeweight="2.25pt">
                  <v:stroke dashstyle="dash" endarrow="block"/>
                </v:shape>
              </v:group>
            </w:pict>
          </mc:Fallback>
        </mc:AlternateContent>
      </w:r>
    </w:p>
    <w:p w14:paraId="3A4F46F7" w14:textId="77777777" w:rsidR="00C540D0" w:rsidRPr="000F713E" w:rsidRDefault="00C540D0" w:rsidP="00C540D0">
      <w:pPr>
        <w:pStyle w:val="BodyText"/>
        <w:rPr>
          <w:rFonts w:ascii="Georgia" w:hAnsi="Georgia"/>
        </w:rPr>
      </w:pPr>
      <w:bookmarkStart w:id="7" w:name="_Toc404258472"/>
    </w:p>
    <w:p w14:paraId="0E6257C9" w14:textId="77777777" w:rsidR="00626EB6" w:rsidRPr="000F713E" w:rsidRDefault="00626EB6" w:rsidP="00C540D0">
      <w:pPr>
        <w:pStyle w:val="BodyText"/>
        <w:rPr>
          <w:rFonts w:ascii="Georgia" w:hAnsi="Georgia"/>
        </w:rPr>
      </w:pPr>
    </w:p>
    <w:p w14:paraId="6DCE7CA1" w14:textId="77777777" w:rsidR="00626EB6" w:rsidRPr="000F713E" w:rsidRDefault="00626EB6" w:rsidP="00C540D0">
      <w:pPr>
        <w:pStyle w:val="BodyText"/>
        <w:rPr>
          <w:rFonts w:ascii="Georgia" w:hAnsi="Georgia"/>
        </w:rPr>
      </w:pPr>
    </w:p>
    <w:p w14:paraId="259018B0" w14:textId="77777777" w:rsidR="00626EB6" w:rsidRPr="000F713E" w:rsidRDefault="00626EB6" w:rsidP="00C540D0">
      <w:pPr>
        <w:pStyle w:val="BodyText"/>
        <w:rPr>
          <w:rFonts w:ascii="Georgia" w:hAnsi="Georgia"/>
        </w:rPr>
      </w:pPr>
    </w:p>
    <w:p w14:paraId="240FD681" w14:textId="77777777" w:rsidR="004E003E" w:rsidRPr="000F713E" w:rsidRDefault="004E003E" w:rsidP="00626EB6">
      <w:pPr>
        <w:pStyle w:val="BodyText"/>
        <w:rPr>
          <w:rFonts w:ascii="Georgia" w:hAnsi="Georgia"/>
        </w:rPr>
      </w:pPr>
    </w:p>
    <w:p w14:paraId="0EA4E00B" w14:textId="77777777" w:rsidR="004E003E" w:rsidRPr="000F713E" w:rsidRDefault="004E003E" w:rsidP="00626EB6">
      <w:pPr>
        <w:pStyle w:val="BodyText"/>
        <w:rPr>
          <w:rFonts w:ascii="Georgia" w:hAnsi="Georgia"/>
        </w:rPr>
      </w:pPr>
    </w:p>
    <w:p w14:paraId="6633BCEB" w14:textId="77777777" w:rsidR="00626EB6" w:rsidRPr="000F713E" w:rsidRDefault="00626EB6" w:rsidP="00626EB6">
      <w:pPr>
        <w:pStyle w:val="BodyText"/>
        <w:rPr>
          <w:rFonts w:ascii="Georgia" w:hAnsi="Georgia"/>
        </w:rPr>
      </w:pPr>
    </w:p>
    <w:p w14:paraId="69E362AD" w14:textId="77777777" w:rsidR="00626EB6" w:rsidRPr="000F713E" w:rsidRDefault="00626EB6" w:rsidP="00626EB6">
      <w:pPr>
        <w:pStyle w:val="BodyText"/>
        <w:rPr>
          <w:rFonts w:ascii="Georgia" w:hAnsi="Georgia"/>
        </w:rPr>
      </w:pPr>
      <w:r w:rsidRPr="000F713E">
        <w:rPr>
          <w:rFonts w:ascii="Georgia" w:hAnsi="Georgia"/>
        </w:rPr>
        <w:t xml:space="preserve">            </w:t>
      </w:r>
    </w:p>
    <w:p w14:paraId="534D88D9" w14:textId="77777777" w:rsidR="00626EB6" w:rsidRPr="000F713E" w:rsidRDefault="00626EB6" w:rsidP="00626EB6">
      <w:pPr>
        <w:pStyle w:val="BodyText"/>
        <w:rPr>
          <w:rFonts w:ascii="Georgia" w:hAnsi="Georgia"/>
        </w:rPr>
      </w:pPr>
    </w:p>
    <w:p w14:paraId="6087CC4A" w14:textId="77777777" w:rsidR="00626EB6" w:rsidRPr="000F713E" w:rsidRDefault="00626EB6" w:rsidP="00626EB6">
      <w:pPr>
        <w:pStyle w:val="BodyText"/>
        <w:rPr>
          <w:rFonts w:ascii="Georgia" w:hAnsi="Georgia"/>
        </w:rPr>
      </w:pPr>
    </w:p>
    <w:p w14:paraId="54B51C75" w14:textId="77777777" w:rsidR="00626EB6" w:rsidRPr="000F713E" w:rsidRDefault="00626EB6" w:rsidP="00626EB6">
      <w:pPr>
        <w:pStyle w:val="BodyText"/>
        <w:rPr>
          <w:rFonts w:ascii="Georgia" w:hAnsi="Georgia"/>
        </w:rPr>
      </w:pPr>
    </w:p>
    <w:p w14:paraId="43118BB8" w14:textId="77777777" w:rsidR="00626EB6" w:rsidRPr="000F713E" w:rsidRDefault="00626EB6" w:rsidP="00626EB6">
      <w:pPr>
        <w:pStyle w:val="BodyText"/>
        <w:rPr>
          <w:rFonts w:ascii="Georgia" w:hAnsi="Georgia"/>
        </w:rPr>
      </w:pPr>
    </w:p>
    <w:p w14:paraId="1329FC2C" w14:textId="77777777" w:rsidR="00626EB6" w:rsidRPr="000F713E" w:rsidRDefault="00626EB6" w:rsidP="00626EB6">
      <w:pPr>
        <w:pStyle w:val="BodyText"/>
        <w:rPr>
          <w:rFonts w:ascii="Georgia" w:hAnsi="Georgia"/>
        </w:rPr>
      </w:pPr>
    </w:p>
    <w:p w14:paraId="4CBBCDCB" w14:textId="77777777" w:rsidR="00626EB6" w:rsidRPr="000F713E" w:rsidRDefault="00626EB6" w:rsidP="00626EB6">
      <w:pPr>
        <w:pStyle w:val="BodyText"/>
        <w:rPr>
          <w:rFonts w:ascii="Georgia" w:hAnsi="Georgia"/>
        </w:rPr>
      </w:pPr>
    </w:p>
    <w:p w14:paraId="5BD2CC38" w14:textId="77777777" w:rsidR="00626EB6" w:rsidRPr="000F713E" w:rsidRDefault="00626EB6" w:rsidP="00626EB6">
      <w:pPr>
        <w:pStyle w:val="BodyText"/>
        <w:rPr>
          <w:rFonts w:ascii="Georgia" w:hAnsi="Georgia"/>
        </w:rPr>
      </w:pPr>
    </w:p>
    <w:p w14:paraId="40F17AA1" w14:textId="77777777" w:rsidR="00626EB6" w:rsidRPr="000F713E" w:rsidRDefault="00626EB6" w:rsidP="00626EB6">
      <w:pPr>
        <w:pStyle w:val="BodyText"/>
        <w:rPr>
          <w:rFonts w:ascii="Georgia" w:hAnsi="Georgia"/>
        </w:rPr>
      </w:pPr>
    </w:p>
    <w:p w14:paraId="0AFA36C0" w14:textId="77777777" w:rsidR="00626EB6" w:rsidRPr="000F713E" w:rsidRDefault="00626EB6" w:rsidP="00626EB6">
      <w:pPr>
        <w:pStyle w:val="BodyText"/>
        <w:rPr>
          <w:rFonts w:ascii="Georgia" w:hAnsi="Georgia"/>
        </w:rPr>
      </w:pPr>
    </w:p>
    <w:p w14:paraId="3C13296F" w14:textId="77777777" w:rsidR="00626EB6" w:rsidRPr="000F713E" w:rsidRDefault="00626EB6" w:rsidP="00626EB6">
      <w:pPr>
        <w:pStyle w:val="BodyText"/>
        <w:rPr>
          <w:rFonts w:ascii="Georgia" w:hAnsi="Georgia"/>
        </w:rPr>
      </w:pPr>
      <w:r w:rsidRPr="000F713E">
        <w:rPr>
          <w:rFonts w:ascii="Georgia" w:hAnsi="Georgia"/>
        </w:rPr>
        <w:t xml:space="preserve"> </w:t>
      </w:r>
    </w:p>
    <w:p w14:paraId="46295E51" w14:textId="77777777" w:rsidR="00C540D0" w:rsidRPr="000F713E" w:rsidRDefault="00626EB6" w:rsidP="00227760">
      <w:pPr>
        <w:pStyle w:val="BodyText"/>
        <w:rPr>
          <w:rFonts w:ascii="Georgia" w:hAnsi="Georgia"/>
        </w:rPr>
      </w:pPr>
      <w:r w:rsidRPr="000F713E">
        <w:rPr>
          <w:rFonts w:ascii="Georgia" w:hAnsi="Georgia"/>
        </w:rPr>
        <w:t xml:space="preserve">                                       </w:t>
      </w:r>
    </w:p>
    <w:p w14:paraId="3C141ED8" w14:textId="77777777" w:rsidR="0004496C" w:rsidRPr="000F713E" w:rsidRDefault="00A71F4B" w:rsidP="0004496C">
      <w:pPr>
        <w:rPr>
          <w:rStyle w:val="SubtleEmphasis"/>
          <w:rFonts w:ascii="Georgia" w:hAnsi="Georgia"/>
          <w:i w:val="0"/>
          <w:color w:val="auto"/>
          <w:sz w:val="22"/>
          <w:szCs w:val="22"/>
          <w:lang w:val="en-GB"/>
        </w:rPr>
      </w:pPr>
      <w:bookmarkStart w:id="8" w:name="_Toc405554602"/>
      <w:r w:rsidRPr="000F713E">
        <w:rPr>
          <w:rStyle w:val="SubtleEmphasis"/>
          <w:rFonts w:ascii="Georgia" w:hAnsi="Georgia"/>
          <w:i w:val="0"/>
          <w:color w:val="auto"/>
          <w:sz w:val="22"/>
          <w:szCs w:val="22"/>
          <w:lang w:val="en-GB"/>
        </w:rPr>
        <w:t>The following are the properties of the technical architecture:</w:t>
      </w:r>
    </w:p>
    <w:p w14:paraId="6AF02101"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Ethereum Nodes are running on port 8545</w:t>
      </w:r>
    </w:p>
    <w:p w14:paraId="192F09B8"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Two of the nodes acts as transaction nodes and will have load balancer.</w:t>
      </w:r>
    </w:p>
    <w:p w14:paraId="3C94901E"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Rest of the two nodes are miner nodes.</w:t>
      </w:r>
    </w:p>
    <w:p w14:paraId="2A699230"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 xml:space="preserve">There is a custom mining script which is preloaded when starting a node. </w:t>
      </w:r>
    </w:p>
    <w:p w14:paraId="2F19F343"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Only Ethereum API has access to running Ethereum nodes i.e. RPC access to node should be restricted for an IP i.e. the IP of the machine where Ethereum API is hosted.</w:t>
      </w:r>
    </w:p>
    <w:p w14:paraId="1196112F"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Ethereum API is hosted on port 4000</w:t>
      </w:r>
    </w:p>
    <w:p w14:paraId="451DE242" w14:textId="77777777" w:rsidR="00A71F4B" w:rsidRPr="000F713E" w:rsidRDefault="00A71F4B" w:rsidP="00813369">
      <w:pPr>
        <w:pStyle w:val="ListParagraph"/>
        <w:numPr>
          <w:ilvl w:val="0"/>
          <w:numId w:val="11"/>
        </w:numPr>
        <w:rPr>
          <w:rStyle w:val="SubtleEmphasis"/>
          <w:rFonts w:ascii="Georgia" w:hAnsi="Georgia"/>
          <w:i w:val="0"/>
          <w:color w:val="auto"/>
          <w:sz w:val="22"/>
          <w:szCs w:val="22"/>
        </w:rPr>
      </w:pPr>
      <w:r w:rsidRPr="000F713E">
        <w:rPr>
          <w:rStyle w:val="SubtleEmphasis"/>
          <w:rFonts w:ascii="Georgia" w:hAnsi="Georgia"/>
          <w:i w:val="0"/>
          <w:color w:val="auto"/>
          <w:sz w:val="22"/>
          <w:szCs w:val="22"/>
        </w:rPr>
        <w:t>Ethereum back end, Ethereum, Web Application and SQL server talks to each other through internet.</w:t>
      </w:r>
    </w:p>
    <w:p w14:paraId="267DE1EF" w14:textId="77777777" w:rsidR="0004496C" w:rsidRPr="000F713E" w:rsidRDefault="00A71F4B" w:rsidP="00813369">
      <w:pPr>
        <w:pStyle w:val="ListParagraph"/>
        <w:numPr>
          <w:ilvl w:val="0"/>
          <w:numId w:val="11"/>
        </w:numPr>
        <w:rPr>
          <w:rFonts w:ascii="Georgia" w:hAnsi="Georgia"/>
          <w:i/>
          <w:sz w:val="22"/>
          <w:szCs w:val="22"/>
        </w:rPr>
      </w:pPr>
      <w:r w:rsidRPr="000F713E">
        <w:rPr>
          <w:rStyle w:val="SubtleEmphasis"/>
          <w:rFonts w:ascii="Georgia" w:hAnsi="Georgia"/>
          <w:i w:val="0"/>
          <w:color w:val="auto"/>
          <w:sz w:val="22"/>
          <w:szCs w:val="22"/>
        </w:rPr>
        <w:t>User accesses the Web application through internet.</w:t>
      </w:r>
    </w:p>
    <w:p w14:paraId="46514D23" w14:textId="77777777" w:rsidR="0004496C" w:rsidRPr="000F713E" w:rsidRDefault="0004496C" w:rsidP="0004496C">
      <w:pPr>
        <w:pStyle w:val="BodyText"/>
        <w:spacing w:after="0"/>
        <w:ind w:left="720"/>
        <w:rPr>
          <w:rFonts w:ascii="Georgia" w:hAnsi="Georgia"/>
          <w:sz w:val="22"/>
          <w:szCs w:val="22"/>
        </w:rPr>
      </w:pPr>
    </w:p>
    <w:p w14:paraId="38092436" w14:textId="77777777" w:rsidR="004E003E" w:rsidRPr="000F713E" w:rsidRDefault="004E003E" w:rsidP="0004496C">
      <w:pPr>
        <w:pStyle w:val="BodyText"/>
        <w:spacing w:after="0"/>
        <w:ind w:left="720"/>
        <w:rPr>
          <w:rFonts w:ascii="Georgia" w:hAnsi="Georgia"/>
          <w:sz w:val="22"/>
          <w:szCs w:val="22"/>
        </w:rPr>
      </w:pPr>
    </w:p>
    <w:p w14:paraId="51BF060E" w14:textId="77777777" w:rsidR="004E003E" w:rsidRPr="000F713E" w:rsidRDefault="004E003E" w:rsidP="0004496C">
      <w:pPr>
        <w:pStyle w:val="BodyText"/>
        <w:spacing w:after="0"/>
        <w:ind w:left="720"/>
        <w:rPr>
          <w:rFonts w:ascii="Georgia" w:hAnsi="Georgia"/>
          <w:sz w:val="24"/>
          <w:szCs w:val="24"/>
        </w:rPr>
      </w:pPr>
    </w:p>
    <w:p w14:paraId="28582A25" w14:textId="77777777" w:rsidR="0004496C" w:rsidRPr="000F713E" w:rsidRDefault="0004496C" w:rsidP="0004496C">
      <w:pPr>
        <w:pStyle w:val="BodyText"/>
        <w:spacing w:after="0"/>
        <w:ind w:left="720"/>
        <w:rPr>
          <w:rFonts w:ascii="Georgia" w:hAnsi="Georgia"/>
        </w:rPr>
      </w:pPr>
    </w:p>
    <w:p w14:paraId="595585DC" w14:textId="77777777" w:rsidR="0004496C" w:rsidRPr="000F713E" w:rsidRDefault="00F21912" w:rsidP="00813369">
      <w:pPr>
        <w:pStyle w:val="Heading2"/>
        <w:keepLines/>
        <w:numPr>
          <w:ilvl w:val="1"/>
          <w:numId w:val="9"/>
        </w:numPr>
        <w:tabs>
          <w:tab w:val="left" w:pos="720"/>
        </w:tabs>
        <w:spacing w:after="40" w:line="240" w:lineRule="auto"/>
        <w:rPr>
          <w:rFonts w:ascii="Georgia" w:hAnsi="Georgia"/>
          <w:color w:val="auto"/>
        </w:rPr>
      </w:pPr>
      <w:r w:rsidRPr="000F713E">
        <w:rPr>
          <w:rFonts w:ascii="Georgia" w:hAnsi="Georgia"/>
          <w:color w:val="auto"/>
        </w:rPr>
        <w:t>Server Details</w:t>
      </w:r>
      <w:r w:rsidR="00337F23">
        <w:rPr>
          <w:rFonts w:ascii="Georgia" w:hAnsi="Georgia"/>
          <w:color w:val="auto"/>
        </w:rPr>
        <w:t>:</w:t>
      </w:r>
    </w:p>
    <w:p w14:paraId="40FD4082" w14:textId="77777777" w:rsidR="00F21912" w:rsidRPr="000F713E" w:rsidRDefault="00F21912" w:rsidP="00F21912">
      <w:pPr>
        <w:pStyle w:val="BodyText"/>
        <w:rPr>
          <w:rFonts w:ascii="Georgia" w:hAnsi="Georgia"/>
        </w:rPr>
      </w:pPr>
    </w:p>
    <w:tbl>
      <w:tblPr>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65"/>
        <w:gridCol w:w="1813"/>
        <w:gridCol w:w="2138"/>
        <w:gridCol w:w="2629"/>
      </w:tblGrid>
      <w:tr w:rsidR="002E0A7C" w:rsidRPr="000F713E" w14:paraId="575C24DA" w14:textId="77777777" w:rsidTr="002E0A7C">
        <w:trPr>
          <w:trHeight w:val="510"/>
        </w:trPr>
        <w:tc>
          <w:tcPr>
            <w:tcW w:w="3265" w:type="dxa"/>
            <w:shd w:val="clear" w:color="auto" w:fill="B7B7B7"/>
            <w:tcMar>
              <w:top w:w="0" w:type="dxa"/>
              <w:left w:w="108" w:type="dxa"/>
              <w:bottom w:w="0" w:type="dxa"/>
              <w:right w:w="108" w:type="dxa"/>
            </w:tcMar>
            <w:vAlign w:val="center"/>
            <w:hideMark/>
          </w:tcPr>
          <w:p w14:paraId="4EA0912B" w14:textId="77777777" w:rsidR="002E0A7C" w:rsidRPr="002E0A7C" w:rsidRDefault="002E0A7C" w:rsidP="004B52C4">
            <w:pPr>
              <w:spacing w:before="100" w:beforeAutospacing="1" w:after="100" w:afterAutospacing="1" w:line="300" w:lineRule="atLeast"/>
              <w:jc w:val="center"/>
              <w:rPr>
                <w:rFonts w:ascii="Georgia" w:hAnsi="Georgia" w:cs="Times New Roman"/>
                <w:color w:val="000000"/>
                <w:sz w:val="22"/>
                <w:szCs w:val="22"/>
              </w:rPr>
            </w:pPr>
            <w:r w:rsidRPr="002E0A7C">
              <w:rPr>
                <w:rFonts w:ascii="Georgia" w:hAnsi="Georgia" w:cs="Times New Roman"/>
                <w:b/>
                <w:bCs/>
                <w:color w:val="000000"/>
                <w:sz w:val="22"/>
                <w:szCs w:val="22"/>
              </w:rPr>
              <w:t>Instance</w:t>
            </w:r>
            <w:r w:rsidRPr="002E0A7C">
              <w:rPr>
                <w:rFonts w:ascii="Georgia" w:hAnsi="Georgia" w:cs="Times New Roman"/>
                <w:b/>
                <w:bCs/>
                <w:color w:val="000000"/>
                <w:sz w:val="22"/>
                <w:szCs w:val="22"/>
              </w:rPr>
              <w:br/>
              <w:t>Name</w:t>
            </w:r>
          </w:p>
        </w:tc>
        <w:tc>
          <w:tcPr>
            <w:tcW w:w="1813" w:type="dxa"/>
            <w:shd w:val="clear" w:color="auto" w:fill="B7B7B7"/>
          </w:tcPr>
          <w:p w14:paraId="00EE0594" w14:textId="77777777" w:rsidR="002E0A7C" w:rsidRPr="002E0A7C" w:rsidRDefault="002E0A7C" w:rsidP="004B52C4">
            <w:pPr>
              <w:spacing w:before="100" w:beforeAutospacing="1" w:after="100" w:afterAutospacing="1" w:line="300" w:lineRule="atLeast"/>
              <w:jc w:val="center"/>
              <w:rPr>
                <w:rFonts w:ascii="Georgia" w:hAnsi="Georgia" w:cs="Times New Roman"/>
                <w:b/>
                <w:bCs/>
                <w:color w:val="000000"/>
                <w:sz w:val="22"/>
                <w:szCs w:val="22"/>
              </w:rPr>
            </w:pPr>
            <w:r>
              <w:rPr>
                <w:rFonts w:ascii="Georgia" w:hAnsi="Georgia" w:cs="Times New Roman"/>
                <w:b/>
                <w:bCs/>
                <w:color w:val="000000"/>
                <w:sz w:val="22"/>
                <w:szCs w:val="22"/>
              </w:rPr>
              <w:t>Server type</w:t>
            </w:r>
          </w:p>
        </w:tc>
        <w:tc>
          <w:tcPr>
            <w:tcW w:w="2138" w:type="dxa"/>
            <w:shd w:val="clear" w:color="auto" w:fill="B7B7B7"/>
            <w:tcMar>
              <w:top w:w="0" w:type="dxa"/>
              <w:left w:w="108" w:type="dxa"/>
              <w:bottom w:w="0" w:type="dxa"/>
              <w:right w:w="108" w:type="dxa"/>
            </w:tcMar>
            <w:vAlign w:val="center"/>
            <w:hideMark/>
          </w:tcPr>
          <w:p w14:paraId="4658A1E8" w14:textId="77777777" w:rsidR="002E0A7C" w:rsidRPr="002E0A7C" w:rsidRDefault="002E0A7C" w:rsidP="004B52C4">
            <w:pPr>
              <w:spacing w:before="100" w:beforeAutospacing="1" w:after="100" w:afterAutospacing="1" w:line="300" w:lineRule="atLeast"/>
              <w:jc w:val="center"/>
              <w:rPr>
                <w:rFonts w:ascii="Georgia" w:hAnsi="Georgia" w:cs="Times New Roman"/>
                <w:color w:val="000000"/>
                <w:sz w:val="22"/>
                <w:szCs w:val="22"/>
              </w:rPr>
            </w:pPr>
            <w:r w:rsidRPr="002E0A7C">
              <w:rPr>
                <w:rFonts w:ascii="Georgia" w:hAnsi="Georgia" w:cs="Times New Roman"/>
                <w:b/>
                <w:bCs/>
                <w:color w:val="000000"/>
                <w:sz w:val="22"/>
                <w:szCs w:val="22"/>
              </w:rPr>
              <w:t>IP ADDRESS</w:t>
            </w:r>
          </w:p>
        </w:tc>
        <w:tc>
          <w:tcPr>
            <w:tcW w:w="2629" w:type="dxa"/>
            <w:shd w:val="clear" w:color="auto" w:fill="B7B7B7"/>
            <w:tcMar>
              <w:top w:w="0" w:type="dxa"/>
              <w:left w:w="108" w:type="dxa"/>
              <w:bottom w:w="0" w:type="dxa"/>
              <w:right w:w="108" w:type="dxa"/>
            </w:tcMar>
            <w:vAlign w:val="center"/>
            <w:hideMark/>
          </w:tcPr>
          <w:p w14:paraId="51482264" w14:textId="77777777" w:rsidR="002E0A7C" w:rsidRPr="002E0A7C" w:rsidRDefault="002E0A7C" w:rsidP="004B52C4">
            <w:pPr>
              <w:spacing w:before="100" w:beforeAutospacing="1" w:after="100" w:afterAutospacing="1" w:line="300" w:lineRule="atLeast"/>
              <w:jc w:val="center"/>
              <w:rPr>
                <w:rFonts w:ascii="Georgia" w:hAnsi="Georgia" w:cs="Times New Roman"/>
                <w:color w:val="000000"/>
                <w:sz w:val="22"/>
                <w:szCs w:val="22"/>
              </w:rPr>
            </w:pPr>
            <w:r w:rsidRPr="002E0A7C">
              <w:rPr>
                <w:rFonts w:ascii="Georgia" w:hAnsi="Georgia" w:cs="Times New Roman"/>
                <w:b/>
                <w:bCs/>
                <w:color w:val="000000"/>
                <w:sz w:val="22"/>
                <w:szCs w:val="22"/>
              </w:rPr>
              <w:t>Port</w:t>
            </w:r>
          </w:p>
        </w:tc>
      </w:tr>
      <w:tr w:rsidR="002E0A7C" w:rsidRPr="000F713E" w14:paraId="64FCA9F0" w14:textId="77777777" w:rsidTr="002E0A7C">
        <w:trPr>
          <w:trHeight w:val="705"/>
        </w:trPr>
        <w:tc>
          <w:tcPr>
            <w:tcW w:w="3265" w:type="dxa"/>
            <w:shd w:val="clear" w:color="auto" w:fill="FFFFFF"/>
            <w:tcMar>
              <w:top w:w="0" w:type="dxa"/>
              <w:left w:w="108" w:type="dxa"/>
              <w:bottom w:w="0" w:type="dxa"/>
              <w:right w:w="108" w:type="dxa"/>
            </w:tcMar>
            <w:vAlign w:val="center"/>
            <w:hideMark/>
          </w:tcPr>
          <w:p w14:paraId="04FEA6D3"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ITE-RAMAKRISHNA MISSION(RKM)-WEB-01</w:t>
            </w:r>
          </w:p>
        </w:tc>
        <w:tc>
          <w:tcPr>
            <w:tcW w:w="1813" w:type="dxa"/>
            <w:shd w:val="clear" w:color="auto" w:fill="FFFFFF"/>
          </w:tcPr>
          <w:p w14:paraId="3852A825" w14:textId="77777777" w:rsidR="002E0A7C" w:rsidRPr="002E0A7C" w:rsidRDefault="002E0A7C" w:rsidP="002E0A7C">
            <w:pPr>
              <w:spacing w:before="100" w:beforeAutospacing="1" w:after="100" w:afterAutospacing="1" w:line="300" w:lineRule="atLeast"/>
              <w:jc w:val="center"/>
              <w:rPr>
                <w:rFonts w:ascii="Georgia" w:hAnsi="Georgia" w:cs="Times New Roman"/>
                <w:color w:val="000000"/>
                <w:sz w:val="22"/>
                <w:szCs w:val="22"/>
              </w:rPr>
            </w:pPr>
            <w:r>
              <w:rPr>
                <w:rFonts w:ascii="Georgia" w:hAnsi="Georgia" w:cs="Times New Roman"/>
                <w:color w:val="000000"/>
                <w:sz w:val="22"/>
                <w:szCs w:val="22"/>
              </w:rPr>
              <w:t>Web server</w:t>
            </w:r>
          </w:p>
        </w:tc>
        <w:tc>
          <w:tcPr>
            <w:tcW w:w="2138" w:type="dxa"/>
            <w:shd w:val="clear" w:color="auto" w:fill="FFFFFF"/>
            <w:tcMar>
              <w:top w:w="0" w:type="dxa"/>
              <w:left w:w="108" w:type="dxa"/>
              <w:bottom w:w="0" w:type="dxa"/>
              <w:right w:w="108" w:type="dxa"/>
            </w:tcMar>
            <w:vAlign w:val="center"/>
            <w:hideMark/>
          </w:tcPr>
          <w:p w14:paraId="560975D2"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172.20.140.105</w:t>
            </w:r>
          </w:p>
        </w:tc>
        <w:tc>
          <w:tcPr>
            <w:tcW w:w="2629" w:type="dxa"/>
            <w:shd w:val="clear" w:color="auto" w:fill="FFFFFF"/>
            <w:tcMar>
              <w:top w:w="0" w:type="dxa"/>
              <w:left w:w="108" w:type="dxa"/>
              <w:bottom w:w="0" w:type="dxa"/>
              <w:right w:w="108" w:type="dxa"/>
            </w:tcMar>
            <w:vAlign w:val="center"/>
            <w:hideMark/>
          </w:tcPr>
          <w:p w14:paraId="43F9E616"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80 &amp; 443</w:t>
            </w:r>
          </w:p>
        </w:tc>
      </w:tr>
      <w:tr w:rsidR="002E0A7C" w:rsidRPr="000F713E" w14:paraId="6A6A5D8B" w14:textId="77777777" w:rsidTr="002E0A7C">
        <w:trPr>
          <w:trHeight w:val="705"/>
        </w:trPr>
        <w:tc>
          <w:tcPr>
            <w:tcW w:w="3265" w:type="dxa"/>
            <w:shd w:val="clear" w:color="auto" w:fill="FFFFFF"/>
            <w:tcMar>
              <w:top w:w="0" w:type="dxa"/>
              <w:left w:w="108" w:type="dxa"/>
              <w:bottom w:w="0" w:type="dxa"/>
              <w:right w:w="108" w:type="dxa"/>
            </w:tcMar>
            <w:vAlign w:val="center"/>
            <w:hideMark/>
          </w:tcPr>
          <w:p w14:paraId="4C10551F"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ITE-RAMAKRISHNA MISSION(RKM)-APP-01</w:t>
            </w:r>
          </w:p>
        </w:tc>
        <w:tc>
          <w:tcPr>
            <w:tcW w:w="1813" w:type="dxa"/>
            <w:shd w:val="clear" w:color="auto" w:fill="FFFFFF"/>
          </w:tcPr>
          <w:p w14:paraId="299E668C" w14:textId="77777777" w:rsidR="002E0A7C" w:rsidRPr="002E0A7C" w:rsidRDefault="002E0A7C" w:rsidP="002E0A7C">
            <w:pPr>
              <w:spacing w:before="100" w:beforeAutospacing="1" w:after="100" w:afterAutospacing="1" w:line="300" w:lineRule="atLeast"/>
              <w:jc w:val="center"/>
              <w:rPr>
                <w:rFonts w:ascii="Georgia" w:hAnsi="Georgia" w:cs="Times New Roman"/>
                <w:color w:val="000000"/>
                <w:sz w:val="22"/>
                <w:szCs w:val="22"/>
              </w:rPr>
            </w:pPr>
            <w:r>
              <w:rPr>
                <w:rFonts w:ascii="Georgia" w:hAnsi="Georgia" w:cs="Times New Roman"/>
                <w:color w:val="000000"/>
                <w:sz w:val="22"/>
                <w:szCs w:val="22"/>
              </w:rPr>
              <w:t>App server</w:t>
            </w:r>
          </w:p>
        </w:tc>
        <w:tc>
          <w:tcPr>
            <w:tcW w:w="2138" w:type="dxa"/>
            <w:shd w:val="clear" w:color="auto" w:fill="FFFFFF"/>
            <w:tcMar>
              <w:top w:w="0" w:type="dxa"/>
              <w:left w:w="108" w:type="dxa"/>
              <w:bottom w:w="0" w:type="dxa"/>
              <w:right w:w="108" w:type="dxa"/>
            </w:tcMar>
            <w:vAlign w:val="center"/>
            <w:hideMark/>
          </w:tcPr>
          <w:p w14:paraId="3CD0CBFF"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172.20.140.115</w:t>
            </w:r>
          </w:p>
        </w:tc>
        <w:tc>
          <w:tcPr>
            <w:tcW w:w="2629" w:type="dxa"/>
            <w:shd w:val="clear" w:color="auto" w:fill="FFFFFF"/>
            <w:tcMar>
              <w:top w:w="0" w:type="dxa"/>
              <w:left w:w="108" w:type="dxa"/>
              <w:bottom w:w="0" w:type="dxa"/>
              <w:right w:w="108" w:type="dxa"/>
            </w:tcMar>
            <w:vAlign w:val="center"/>
            <w:hideMark/>
          </w:tcPr>
          <w:p w14:paraId="312EC5E3"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4000</w:t>
            </w:r>
          </w:p>
        </w:tc>
      </w:tr>
      <w:tr w:rsidR="002E0A7C" w:rsidRPr="000F713E" w14:paraId="79FD3742" w14:textId="77777777" w:rsidTr="002E0A7C">
        <w:trPr>
          <w:trHeight w:val="315"/>
        </w:trPr>
        <w:tc>
          <w:tcPr>
            <w:tcW w:w="3265" w:type="dxa"/>
            <w:shd w:val="clear" w:color="auto" w:fill="FFFFFF"/>
            <w:tcMar>
              <w:top w:w="0" w:type="dxa"/>
              <w:left w:w="108" w:type="dxa"/>
              <w:bottom w:w="0" w:type="dxa"/>
              <w:right w:w="108" w:type="dxa"/>
            </w:tcMar>
            <w:vAlign w:val="center"/>
            <w:hideMark/>
          </w:tcPr>
          <w:p w14:paraId="0D9393A9"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ITE-RAMAKRISHNA MISSION(RKM)-BLKC-NODE-01</w:t>
            </w:r>
          </w:p>
        </w:tc>
        <w:tc>
          <w:tcPr>
            <w:tcW w:w="1813" w:type="dxa"/>
            <w:shd w:val="clear" w:color="auto" w:fill="FFFFFF"/>
          </w:tcPr>
          <w:p w14:paraId="71947F07" w14:textId="77777777" w:rsidR="002E0A7C" w:rsidRPr="002E0A7C" w:rsidRDefault="002E0A7C" w:rsidP="002E0A7C">
            <w:pPr>
              <w:spacing w:before="100" w:beforeAutospacing="1" w:after="100" w:afterAutospacing="1" w:line="300" w:lineRule="atLeast"/>
              <w:jc w:val="center"/>
              <w:rPr>
                <w:rFonts w:ascii="Georgia" w:hAnsi="Georgia" w:cs="Times New Roman"/>
                <w:color w:val="000000"/>
                <w:sz w:val="22"/>
                <w:szCs w:val="22"/>
              </w:rPr>
            </w:pPr>
            <w:r>
              <w:rPr>
                <w:rFonts w:ascii="Georgia" w:hAnsi="Georgia" w:cs="Times New Roman"/>
                <w:color w:val="000000"/>
                <w:sz w:val="22"/>
                <w:szCs w:val="22"/>
              </w:rPr>
              <w:t>Ethereum Node</w:t>
            </w:r>
          </w:p>
        </w:tc>
        <w:tc>
          <w:tcPr>
            <w:tcW w:w="2138" w:type="dxa"/>
            <w:shd w:val="clear" w:color="auto" w:fill="FFFFFF"/>
            <w:tcMar>
              <w:top w:w="0" w:type="dxa"/>
              <w:left w:w="108" w:type="dxa"/>
              <w:bottom w:w="0" w:type="dxa"/>
              <w:right w:w="108" w:type="dxa"/>
            </w:tcMar>
            <w:vAlign w:val="center"/>
            <w:hideMark/>
          </w:tcPr>
          <w:p w14:paraId="68DA1811"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172.20.60.78</w:t>
            </w:r>
          </w:p>
        </w:tc>
        <w:tc>
          <w:tcPr>
            <w:tcW w:w="2629" w:type="dxa"/>
            <w:shd w:val="clear" w:color="auto" w:fill="FFFFFF"/>
            <w:tcMar>
              <w:top w:w="0" w:type="dxa"/>
              <w:left w:w="108" w:type="dxa"/>
              <w:bottom w:w="0" w:type="dxa"/>
              <w:right w:w="108" w:type="dxa"/>
            </w:tcMar>
            <w:vAlign w:val="center"/>
            <w:hideMark/>
          </w:tcPr>
          <w:p w14:paraId="11DA2D01"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30307</w:t>
            </w:r>
          </w:p>
        </w:tc>
      </w:tr>
      <w:tr w:rsidR="002E0A7C" w:rsidRPr="000F713E" w14:paraId="198C1E08" w14:textId="77777777" w:rsidTr="002E0A7C">
        <w:trPr>
          <w:trHeight w:val="315"/>
        </w:trPr>
        <w:tc>
          <w:tcPr>
            <w:tcW w:w="3265" w:type="dxa"/>
            <w:shd w:val="clear" w:color="auto" w:fill="FFFFFF"/>
            <w:tcMar>
              <w:top w:w="0" w:type="dxa"/>
              <w:left w:w="108" w:type="dxa"/>
              <w:bottom w:w="0" w:type="dxa"/>
              <w:right w:w="108" w:type="dxa"/>
            </w:tcMar>
            <w:vAlign w:val="center"/>
            <w:hideMark/>
          </w:tcPr>
          <w:p w14:paraId="023DCC27"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ITE-RAMAKRISHNA MISSION(RKM)-BLKC-NODE-02</w:t>
            </w:r>
          </w:p>
        </w:tc>
        <w:tc>
          <w:tcPr>
            <w:tcW w:w="1813" w:type="dxa"/>
            <w:shd w:val="clear" w:color="auto" w:fill="FFFFFF"/>
          </w:tcPr>
          <w:p w14:paraId="17CD9A4F" w14:textId="77777777" w:rsidR="002E0A7C" w:rsidRPr="002E0A7C" w:rsidRDefault="002E0A7C" w:rsidP="002E0A7C">
            <w:pPr>
              <w:spacing w:before="100" w:beforeAutospacing="1" w:after="100" w:afterAutospacing="1" w:line="300" w:lineRule="atLeast"/>
              <w:jc w:val="center"/>
              <w:rPr>
                <w:rFonts w:ascii="Georgia" w:hAnsi="Georgia" w:cs="Times New Roman"/>
                <w:color w:val="000000"/>
                <w:sz w:val="22"/>
                <w:szCs w:val="22"/>
              </w:rPr>
            </w:pPr>
            <w:r>
              <w:rPr>
                <w:rFonts w:ascii="Georgia" w:hAnsi="Georgia" w:cs="Times New Roman"/>
                <w:color w:val="000000"/>
                <w:sz w:val="22"/>
                <w:szCs w:val="22"/>
              </w:rPr>
              <w:t>Ethereum Node</w:t>
            </w:r>
          </w:p>
        </w:tc>
        <w:tc>
          <w:tcPr>
            <w:tcW w:w="2138" w:type="dxa"/>
            <w:shd w:val="clear" w:color="auto" w:fill="FFFFFF"/>
            <w:tcMar>
              <w:top w:w="0" w:type="dxa"/>
              <w:left w:w="108" w:type="dxa"/>
              <w:bottom w:w="0" w:type="dxa"/>
              <w:right w:w="108" w:type="dxa"/>
            </w:tcMar>
            <w:vAlign w:val="center"/>
            <w:hideMark/>
          </w:tcPr>
          <w:p w14:paraId="45A58DA3"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172.20.60.13</w:t>
            </w:r>
          </w:p>
        </w:tc>
        <w:tc>
          <w:tcPr>
            <w:tcW w:w="2629" w:type="dxa"/>
            <w:shd w:val="clear" w:color="auto" w:fill="FFFFFF"/>
            <w:tcMar>
              <w:top w:w="0" w:type="dxa"/>
              <w:left w:w="108" w:type="dxa"/>
              <w:bottom w:w="0" w:type="dxa"/>
              <w:right w:w="108" w:type="dxa"/>
            </w:tcMar>
            <w:vAlign w:val="center"/>
            <w:hideMark/>
          </w:tcPr>
          <w:p w14:paraId="7B3774E3"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30306</w:t>
            </w:r>
          </w:p>
        </w:tc>
      </w:tr>
      <w:tr w:rsidR="002E0A7C" w:rsidRPr="000F713E" w14:paraId="5F1CEA1E" w14:textId="77777777" w:rsidTr="002E0A7C">
        <w:trPr>
          <w:trHeight w:val="315"/>
        </w:trPr>
        <w:tc>
          <w:tcPr>
            <w:tcW w:w="3265" w:type="dxa"/>
            <w:shd w:val="clear" w:color="auto" w:fill="FFFFFF"/>
            <w:tcMar>
              <w:top w:w="0" w:type="dxa"/>
              <w:left w:w="108" w:type="dxa"/>
              <w:bottom w:w="0" w:type="dxa"/>
              <w:right w:w="108" w:type="dxa"/>
            </w:tcMar>
            <w:vAlign w:val="center"/>
            <w:hideMark/>
          </w:tcPr>
          <w:p w14:paraId="2F68CC3C"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ITE-RAMAKRISHNA MISSION(RKM)-BLKC-MINER-01</w:t>
            </w:r>
          </w:p>
        </w:tc>
        <w:tc>
          <w:tcPr>
            <w:tcW w:w="1813" w:type="dxa"/>
            <w:shd w:val="clear" w:color="auto" w:fill="FFFFFF"/>
          </w:tcPr>
          <w:p w14:paraId="626FDD88" w14:textId="77777777" w:rsidR="002E0A7C" w:rsidRPr="002E0A7C" w:rsidRDefault="002E0A7C" w:rsidP="002E0A7C">
            <w:pPr>
              <w:spacing w:before="100" w:beforeAutospacing="1" w:after="100" w:afterAutospacing="1" w:line="300" w:lineRule="atLeast"/>
              <w:jc w:val="center"/>
              <w:rPr>
                <w:rFonts w:ascii="Georgia" w:hAnsi="Georgia" w:cs="Times New Roman"/>
                <w:color w:val="000000"/>
                <w:sz w:val="22"/>
                <w:szCs w:val="22"/>
              </w:rPr>
            </w:pPr>
            <w:r>
              <w:rPr>
                <w:rFonts w:ascii="Georgia" w:hAnsi="Georgia" w:cs="Times New Roman"/>
                <w:color w:val="000000"/>
                <w:sz w:val="22"/>
                <w:szCs w:val="22"/>
              </w:rPr>
              <w:t>Ethereum Node (miner)</w:t>
            </w:r>
          </w:p>
        </w:tc>
        <w:tc>
          <w:tcPr>
            <w:tcW w:w="2138" w:type="dxa"/>
            <w:shd w:val="clear" w:color="auto" w:fill="FFFFFF"/>
            <w:tcMar>
              <w:top w:w="0" w:type="dxa"/>
              <w:left w:w="108" w:type="dxa"/>
              <w:bottom w:w="0" w:type="dxa"/>
              <w:right w:w="108" w:type="dxa"/>
            </w:tcMar>
            <w:vAlign w:val="center"/>
            <w:hideMark/>
          </w:tcPr>
          <w:p w14:paraId="78928C09"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172.20.60.48</w:t>
            </w:r>
          </w:p>
        </w:tc>
        <w:tc>
          <w:tcPr>
            <w:tcW w:w="2629" w:type="dxa"/>
            <w:shd w:val="clear" w:color="auto" w:fill="FFFFFF"/>
            <w:tcMar>
              <w:top w:w="0" w:type="dxa"/>
              <w:left w:w="108" w:type="dxa"/>
              <w:bottom w:w="0" w:type="dxa"/>
              <w:right w:w="108" w:type="dxa"/>
            </w:tcMar>
            <w:vAlign w:val="center"/>
            <w:hideMark/>
          </w:tcPr>
          <w:p w14:paraId="2913291C"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30308 &amp; 8545</w:t>
            </w:r>
          </w:p>
        </w:tc>
      </w:tr>
      <w:tr w:rsidR="002E0A7C" w:rsidRPr="000F713E" w14:paraId="28B5A748" w14:textId="77777777" w:rsidTr="002E0A7C">
        <w:trPr>
          <w:trHeight w:val="510"/>
        </w:trPr>
        <w:tc>
          <w:tcPr>
            <w:tcW w:w="3265" w:type="dxa"/>
            <w:shd w:val="clear" w:color="auto" w:fill="FFFFFF"/>
            <w:tcMar>
              <w:top w:w="0" w:type="dxa"/>
              <w:left w:w="108" w:type="dxa"/>
              <w:bottom w:w="0" w:type="dxa"/>
              <w:right w:w="108" w:type="dxa"/>
            </w:tcMar>
            <w:vAlign w:val="center"/>
            <w:hideMark/>
          </w:tcPr>
          <w:p w14:paraId="734E5DA8"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ITE-RAMAKRISHNA MISSION(RKM)-SQL-DB-01</w:t>
            </w:r>
          </w:p>
        </w:tc>
        <w:tc>
          <w:tcPr>
            <w:tcW w:w="1813" w:type="dxa"/>
            <w:shd w:val="clear" w:color="auto" w:fill="FFFFFF"/>
          </w:tcPr>
          <w:p w14:paraId="206BF14A" w14:textId="77777777" w:rsidR="002E0A7C" w:rsidRPr="002E0A7C" w:rsidRDefault="002E0A7C" w:rsidP="002E0A7C">
            <w:pPr>
              <w:spacing w:before="100" w:beforeAutospacing="1" w:after="100" w:afterAutospacing="1" w:line="300" w:lineRule="atLeast"/>
              <w:jc w:val="center"/>
              <w:rPr>
                <w:rFonts w:ascii="Georgia" w:hAnsi="Georgia" w:cs="Times New Roman"/>
                <w:color w:val="000000"/>
                <w:sz w:val="22"/>
                <w:szCs w:val="22"/>
              </w:rPr>
            </w:pPr>
            <w:r>
              <w:rPr>
                <w:rFonts w:ascii="Georgia" w:hAnsi="Georgia" w:cs="Times New Roman"/>
                <w:color w:val="000000"/>
                <w:sz w:val="22"/>
                <w:szCs w:val="22"/>
              </w:rPr>
              <w:t>Database server</w:t>
            </w:r>
          </w:p>
        </w:tc>
        <w:tc>
          <w:tcPr>
            <w:tcW w:w="2138" w:type="dxa"/>
            <w:shd w:val="clear" w:color="auto" w:fill="FFFFFF"/>
            <w:tcMar>
              <w:top w:w="0" w:type="dxa"/>
              <w:left w:w="108" w:type="dxa"/>
              <w:bottom w:w="0" w:type="dxa"/>
              <w:right w:w="108" w:type="dxa"/>
            </w:tcMar>
            <w:vAlign w:val="center"/>
            <w:hideMark/>
          </w:tcPr>
          <w:p w14:paraId="68147614"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172.20.60.73</w:t>
            </w:r>
          </w:p>
        </w:tc>
        <w:tc>
          <w:tcPr>
            <w:tcW w:w="2629" w:type="dxa"/>
            <w:shd w:val="clear" w:color="auto" w:fill="FFFFFF"/>
            <w:tcMar>
              <w:top w:w="0" w:type="dxa"/>
              <w:left w:w="108" w:type="dxa"/>
              <w:bottom w:w="0" w:type="dxa"/>
              <w:right w:w="108" w:type="dxa"/>
            </w:tcMar>
            <w:vAlign w:val="center"/>
            <w:hideMark/>
          </w:tcPr>
          <w:p w14:paraId="7402C111" w14:textId="77777777" w:rsidR="002E0A7C" w:rsidRPr="002E0A7C" w:rsidRDefault="002E0A7C" w:rsidP="004B52C4">
            <w:pPr>
              <w:spacing w:before="100" w:beforeAutospacing="1" w:after="100" w:afterAutospacing="1" w:line="300" w:lineRule="atLeast"/>
              <w:rPr>
                <w:rFonts w:ascii="Georgia" w:hAnsi="Georgia" w:cs="Times New Roman"/>
                <w:color w:val="000000"/>
                <w:sz w:val="22"/>
                <w:szCs w:val="22"/>
              </w:rPr>
            </w:pPr>
            <w:r w:rsidRPr="002E0A7C">
              <w:rPr>
                <w:rFonts w:ascii="Georgia" w:hAnsi="Georgia" w:cs="Times New Roman"/>
                <w:color w:val="000000"/>
                <w:sz w:val="22"/>
                <w:szCs w:val="22"/>
              </w:rPr>
              <w:t>1433 &amp; 1434</w:t>
            </w:r>
          </w:p>
        </w:tc>
      </w:tr>
    </w:tbl>
    <w:p w14:paraId="5BDF439B" w14:textId="77777777" w:rsidR="00F21912" w:rsidRPr="000F713E" w:rsidRDefault="00F21912" w:rsidP="00F21912">
      <w:pPr>
        <w:pStyle w:val="BodyText"/>
        <w:rPr>
          <w:rFonts w:ascii="Georgia" w:hAnsi="Georgia"/>
        </w:rPr>
      </w:pPr>
    </w:p>
    <w:p w14:paraId="1F3171F8" w14:textId="77777777" w:rsidR="002D0F00" w:rsidRPr="000F713E" w:rsidRDefault="002D0F00" w:rsidP="00F21912">
      <w:pPr>
        <w:pStyle w:val="BodyText"/>
        <w:rPr>
          <w:rFonts w:ascii="Georgia" w:hAnsi="Georgia"/>
        </w:rPr>
      </w:pPr>
    </w:p>
    <w:p w14:paraId="46EDF6B5" w14:textId="77777777" w:rsidR="002D0F00" w:rsidRPr="000F713E" w:rsidRDefault="002D0F00" w:rsidP="00F21912">
      <w:pPr>
        <w:pStyle w:val="BodyText"/>
        <w:rPr>
          <w:rFonts w:ascii="Georgia" w:hAnsi="Georgia"/>
        </w:rPr>
      </w:pPr>
    </w:p>
    <w:p w14:paraId="321E5FC3" w14:textId="77777777" w:rsidR="002D0F00" w:rsidRPr="000F713E" w:rsidRDefault="002D0F00" w:rsidP="00F21912">
      <w:pPr>
        <w:pStyle w:val="BodyText"/>
        <w:rPr>
          <w:rFonts w:ascii="Georgia" w:hAnsi="Georgia"/>
        </w:rPr>
      </w:pPr>
    </w:p>
    <w:p w14:paraId="524C85CB" w14:textId="77777777" w:rsidR="002D0F00" w:rsidRPr="000F713E" w:rsidRDefault="002D0F00" w:rsidP="00F21912">
      <w:pPr>
        <w:pStyle w:val="BodyText"/>
        <w:rPr>
          <w:rFonts w:ascii="Georgia" w:hAnsi="Georgia"/>
        </w:rPr>
      </w:pPr>
    </w:p>
    <w:p w14:paraId="5CB5A14C" w14:textId="77777777" w:rsidR="002D0F00" w:rsidRPr="000F713E" w:rsidRDefault="002D0F00" w:rsidP="00F21912">
      <w:pPr>
        <w:pStyle w:val="BodyText"/>
        <w:rPr>
          <w:rFonts w:ascii="Georgia" w:hAnsi="Georgia"/>
        </w:rPr>
      </w:pPr>
    </w:p>
    <w:p w14:paraId="3EF9D7AC" w14:textId="77777777" w:rsidR="002D0F00" w:rsidRPr="000F713E" w:rsidRDefault="002D0F00" w:rsidP="00F21912">
      <w:pPr>
        <w:pStyle w:val="BodyText"/>
        <w:rPr>
          <w:rFonts w:ascii="Georgia" w:hAnsi="Georgia"/>
        </w:rPr>
      </w:pPr>
    </w:p>
    <w:p w14:paraId="11D3AD04" w14:textId="77777777" w:rsidR="002D0F00" w:rsidRPr="000F713E" w:rsidRDefault="002D0F00" w:rsidP="00F21912">
      <w:pPr>
        <w:pStyle w:val="BodyText"/>
        <w:rPr>
          <w:rFonts w:ascii="Georgia" w:hAnsi="Georgia"/>
        </w:rPr>
      </w:pPr>
    </w:p>
    <w:p w14:paraId="00A12988" w14:textId="77777777" w:rsidR="002D0F00" w:rsidRPr="000F713E" w:rsidRDefault="002D0F00" w:rsidP="00F21912">
      <w:pPr>
        <w:pStyle w:val="BodyText"/>
        <w:rPr>
          <w:rFonts w:ascii="Georgia" w:hAnsi="Georgia"/>
        </w:rPr>
      </w:pPr>
    </w:p>
    <w:p w14:paraId="41C2E6ED" w14:textId="77777777" w:rsidR="002D0F00" w:rsidRPr="000F713E" w:rsidRDefault="002D0F00" w:rsidP="00F21912">
      <w:pPr>
        <w:pStyle w:val="BodyText"/>
        <w:rPr>
          <w:rFonts w:ascii="Georgia" w:hAnsi="Georgia"/>
        </w:rPr>
      </w:pPr>
    </w:p>
    <w:p w14:paraId="6D21E57E" w14:textId="77777777" w:rsidR="004B7785" w:rsidRPr="000F713E" w:rsidRDefault="00337F23" w:rsidP="00813369">
      <w:pPr>
        <w:pStyle w:val="Heading2"/>
        <w:keepLines/>
        <w:numPr>
          <w:ilvl w:val="1"/>
          <w:numId w:val="9"/>
        </w:numPr>
        <w:tabs>
          <w:tab w:val="left" w:pos="720"/>
        </w:tabs>
        <w:spacing w:after="40" w:line="240" w:lineRule="auto"/>
        <w:rPr>
          <w:rFonts w:ascii="Georgia" w:hAnsi="Georgia"/>
          <w:color w:val="auto"/>
        </w:rPr>
      </w:pPr>
      <w:r>
        <w:rPr>
          <w:rFonts w:ascii="Georgia" w:hAnsi="Georgia"/>
          <w:color w:val="auto"/>
        </w:rPr>
        <w:t xml:space="preserve">Web </w:t>
      </w:r>
      <w:r w:rsidR="004B7785" w:rsidRPr="000F713E">
        <w:rPr>
          <w:rFonts w:ascii="Georgia" w:hAnsi="Georgia"/>
          <w:color w:val="auto"/>
        </w:rPr>
        <w:t>Application</w:t>
      </w:r>
      <w:r w:rsidR="009B68E1">
        <w:rPr>
          <w:rFonts w:ascii="Georgia" w:hAnsi="Georgia"/>
          <w:color w:val="auto"/>
        </w:rPr>
        <w:t xml:space="preserve"> </w:t>
      </w:r>
    </w:p>
    <w:p w14:paraId="486DFE72" w14:textId="77777777" w:rsidR="002D0F00" w:rsidRPr="000F713E" w:rsidRDefault="002D0F00" w:rsidP="004B7785">
      <w:pPr>
        <w:pStyle w:val="BodyText"/>
        <w:rPr>
          <w:rFonts w:ascii="Georgia" w:hAnsi="Georgia"/>
        </w:rPr>
      </w:pPr>
    </w:p>
    <w:p w14:paraId="3EC73601" w14:textId="77777777" w:rsidR="004B7785" w:rsidRPr="002E0A7C" w:rsidRDefault="009B68E1" w:rsidP="004B7785">
      <w:pPr>
        <w:pStyle w:val="BodyText"/>
        <w:rPr>
          <w:rFonts w:ascii="Georgia" w:hAnsi="Georgia"/>
          <w:sz w:val="22"/>
          <w:szCs w:val="22"/>
        </w:rPr>
      </w:pPr>
      <w:r w:rsidRPr="009B68E1">
        <w:rPr>
          <w:rFonts w:ascii="Georgia" w:hAnsi="Georgia"/>
          <w:b/>
          <w:sz w:val="22"/>
          <w:szCs w:val="22"/>
        </w:rPr>
        <w:t xml:space="preserve">User login </w:t>
      </w:r>
      <w:r>
        <w:rPr>
          <w:rFonts w:ascii="Georgia" w:hAnsi="Georgia"/>
          <w:sz w:val="22"/>
          <w:szCs w:val="22"/>
        </w:rPr>
        <w:t>– Landing Page (</w:t>
      </w:r>
      <w:r w:rsidRPr="009B68E1">
        <w:rPr>
          <w:rFonts w:ascii="Georgia" w:hAnsi="Georgia"/>
          <w:sz w:val="22"/>
          <w:szCs w:val="22"/>
          <w:lang w:val="en-GB"/>
        </w:rPr>
        <w:t>URL to website: https://www.rkmvivektirtha.org/home</w:t>
      </w:r>
      <w:r>
        <w:rPr>
          <w:rFonts w:ascii="Georgia" w:hAnsi="Georgia"/>
          <w:sz w:val="22"/>
          <w:szCs w:val="22"/>
          <w:lang w:val="en-GB"/>
        </w:rPr>
        <w:t>)</w:t>
      </w:r>
    </w:p>
    <w:p w14:paraId="7B6F8EFD" w14:textId="77777777" w:rsidR="002D0F00" w:rsidRPr="002E0A7C" w:rsidRDefault="009B68E1" w:rsidP="004B7785">
      <w:pPr>
        <w:pStyle w:val="BodyText"/>
        <w:rPr>
          <w:rFonts w:ascii="Georgia" w:hAnsi="Georgia"/>
          <w:sz w:val="22"/>
          <w:szCs w:val="22"/>
        </w:rPr>
      </w:pPr>
      <w:r w:rsidRPr="009B68E1">
        <w:rPr>
          <w:rFonts w:ascii="Georgia" w:hAnsi="Georgia"/>
          <w:noProof/>
          <w:sz w:val="22"/>
          <w:szCs w:val="22"/>
        </w:rPr>
        <w:drawing>
          <wp:inline distT="0" distB="0" distL="0" distR="0" wp14:anchorId="52D5212C" wp14:editId="556688E6">
            <wp:extent cx="6264275" cy="3340735"/>
            <wp:effectExtent l="0" t="0" r="3175"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264275" cy="3340735"/>
                    </a:xfrm>
                    <a:prstGeom prst="rect">
                      <a:avLst/>
                    </a:prstGeom>
                  </pic:spPr>
                </pic:pic>
              </a:graphicData>
            </a:graphic>
          </wp:inline>
        </w:drawing>
      </w:r>
    </w:p>
    <w:p w14:paraId="01CD7CD2" w14:textId="77777777" w:rsidR="009B68E1" w:rsidRDefault="009B68E1" w:rsidP="0004496C">
      <w:pPr>
        <w:pStyle w:val="BodyText"/>
        <w:rPr>
          <w:rFonts w:ascii="Georgia" w:hAnsi="Georgia"/>
          <w:b/>
          <w:sz w:val="22"/>
          <w:szCs w:val="22"/>
        </w:rPr>
      </w:pPr>
    </w:p>
    <w:p w14:paraId="433A2FF9" w14:textId="77777777" w:rsidR="0004496C" w:rsidRPr="009B68E1" w:rsidRDefault="009B68E1" w:rsidP="0004496C">
      <w:pPr>
        <w:pStyle w:val="BodyText"/>
        <w:rPr>
          <w:rFonts w:ascii="Georgia" w:hAnsi="Georgia"/>
          <w:b/>
          <w:sz w:val="22"/>
          <w:szCs w:val="22"/>
        </w:rPr>
      </w:pPr>
      <w:r w:rsidRPr="009B68E1">
        <w:rPr>
          <w:rFonts w:ascii="Georgia" w:hAnsi="Georgia"/>
          <w:b/>
          <w:sz w:val="22"/>
          <w:szCs w:val="22"/>
        </w:rPr>
        <w:t>User Registration:</w:t>
      </w:r>
    </w:p>
    <w:p w14:paraId="2A4F3954" w14:textId="77777777" w:rsidR="009B68E1" w:rsidRDefault="009B68E1" w:rsidP="0004496C">
      <w:pPr>
        <w:pStyle w:val="BodyText"/>
        <w:rPr>
          <w:rFonts w:ascii="Georgia" w:hAnsi="Georgia"/>
          <w:sz w:val="22"/>
          <w:szCs w:val="22"/>
        </w:rPr>
      </w:pPr>
      <w:r w:rsidRPr="009B68E1">
        <w:rPr>
          <w:rFonts w:ascii="Georgia" w:hAnsi="Georgia"/>
          <w:noProof/>
          <w:sz w:val="22"/>
          <w:szCs w:val="22"/>
        </w:rPr>
        <w:lastRenderedPageBreak/>
        <w:drawing>
          <wp:inline distT="0" distB="0" distL="0" distR="0" wp14:anchorId="599EB951" wp14:editId="3938497E">
            <wp:extent cx="6264275" cy="3521710"/>
            <wp:effectExtent l="0" t="0" r="3175" b="254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6264275" cy="3521710"/>
                    </a:xfrm>
                    <a:prstGeom prst="rect">
                      <a:avLst/>
                    </a:prstGeom>
                  </pic:spPr>
                </pic:pic>
              </a:graphicData>
            </a:graphic>
          </wp:inline>
        </w:drawing>
      </w:r>
    </w:p>
    <w:p w14:paraId="3C571C24" w14:textId="77777777" w:rsidR="009B68E1" w:rsidRPr="009B68E1" w:rsidRDefault="009B68E1" w:rsidP="0004496C">
      <w:pPr>
        <w:pStyle w:val="BodyText"/>
        <w:rPr>
          <w:rFonts w:ascii="Georgia" w:hAnsi="Georgia"/>
          <w:b/>
          <w:sz w:val="22"/>
          <w:szCs w:val="22"/>
        </w:rPr>
      </w:pPr>
      <w:r w:rsidRPr="009B68E1">
        <w:rPr>
          <w:rFonts w:ascii="Georgia" w:hAnsi="Georgia"/>
          <w:b/>
          <w:sz w:val="22"/>
          <w:szCs w:val="22"/>
        </w:rPr>
        <w:t>Registration Email:</w:t>
      </w:r>
    </w:p>
    <w:p w14:paraId="74DF55A2" w14:textId="77777777" w:rsidR="009B68E1" w:rsidRDefault="009B68E1" w:rsidP="0004496C">
      <w:pPr>
        <w:pStyle w:val="BodyText"/>
        <w:rPr>
          <w:rFonts w:ascii="Georgia" w:hAnsi="Georgia"/>
          <w:sz w:val="22"/>
          <w:szCs w:val="22"/>
        </w:rPr>
      </w:pPr>
      <w:r w:rsidRPr="009B68E1">
        <w:rPr>
          <w:rFonts w:ascii="Georgia" w:hAnsi="Georgia"/>
          <w:noProof/>
          <w:sz w:val="22"/>
          <w:szCs w:val="22"/>
        </w:rPr>
        <w:drawing>
          <wp:anchor distT="0" distB="0" distL="114300" distR="114300" simplePos="0" relativeHeight="251691008" behindDoc="0" locked="0" layoutInCell="1" allowOverlap="1" wp14:anchorId="3F684449" wp14:editId="1E10725F">
            <wp:simplePos x="0" y="0"/>
            <wp:positionH relativeFrom="column">
              <wp:posOffset>0</wp:posOffset>
            </wp:positionH>
            <wp:positionV relativeFrom="paragraph">
              <wp:posOffset>-635</wp:posOffset>
            </wp:positionV>
            <wp:extent cx="6264275" cy="1824990"/>
            <wp:effectExtent l="0" t="0" r="3175" b="381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srcRect l="15000" t="17700" b="35554"/>
                    <a:stretch/>
                  </pic:blipFill>
                  <pic:spPr>
                    <a:xfrm>
                      <a:off x="0" y="0"/>
                      <a:ext cx="6264275" cy="1824990"/>
                    </a:xfrm>
                    <a:prstGeom prst="rect">
                      <a:avLst/>
                    </a:prstGeom>
                  </pic:spPr>
                </pic:pic>
              </a:graphicData>
            </a:graphic>
          </wp:anchor>
        </w:drawing>
      </w:r>
      <w:r w:rsidRPr="009B68E1">
        <w:rPr>
          <w:rFonts w:ascii="Georgia" w:hAnsi="Georgia"/>
          <w:noProof/>
          <w:sz w:val="22"/>
          <w:szCs w:val="22"/>
        </w:rPr>
        <mc:AlternateContent>
          <mc:Choice Requires="wps">
            <w:drawing>
              <wp:anchor distT="0" distB="0" distL="114300" distR="114300" simplePos="0" relativeHeight="251692032" behindDoc="0" locked="0" layoutInCell="1" allowOverlap="1" wp14:anchorId="780075C8" wp14:editId="44B3809A">
                <wp:simplePos x="0" y="0"/>
                <wp:positionH relativeFrom="column">
                  <wp:posOffset>3117850</wp:posOffset>
                </wp:positionH>
                <wp:positionV relativeFrom="paragraph">
                  <wp:posOffset>2477135</wp:posOffset>
                </wp:positionV>
                <wp:extent cx="1434292" cy="0"/>
                <wp:effectExtent l="0" t="6985" r="45085" b="26035"/>
                <wp:wrapNone/>
                <wp:docPr id="37" name="Straight Connector 5"/>
                <wp:cNvGraphicFramePr/>
                <a:graphic xmlns:a="http://schemas.openxmlformats.org/drawingml/2006/main">
                  <a:graphicData uri="http://schemas.microsoft.com/office/word/2010/wordprocessingShape">
                    <wps:wsp>
                      <wps:cNvCnPr/>
                      <wps:spPr>
                        <a:xfrm rot="5400000">
                          <a:off x="0" y="0"/>
                          <a:ext cx="1434292"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F23D0" id="Straight Connector 5" o:spid="_x0000_s1026" style="position:absolute;rotation:90;z-index:251692032;visibility:visible;mso-wrap-style:square;mso-wrap-distance-left:9pt;mso-wrap-distance-top:0;mso-wrap-distance-right:9pt;mso-wrap-distance-bottom:0;mso-position-horizontal:absolute;mso-position-horizontal-relative:text;mso-position-vertical:absolute;mso-position-vertical-relative:text" from="245.5pt,195.05pt" to="358.45pt,1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" strokecolor="#92d050" strokeweight="1.5pt">
                <v:stroke joinstyle="miter"/>
              </v:line>
            </w:pict>
          </mc:Fallback>
        </mc:AlternateContent>
      </w:r>
      <w:r w:rsidRPr="009B68E1">
        <w:rPr>
          <w:rFonts w:ascii="Georgia" w:hAnsi="Georgia"/>
          <w:noProof/>
          <w:sz w:val="22"/>
          <w:szCs w:val="22"/>
        </w:rPr>
        <mc:AlternateContent>
          <mc:Choice Requires="wps">
            <w:drawing>
              <wp:anchor distT="0" distB="0" distL="114300" distR="114300" simplePos="0" relativeHeight="251693056" behindDoc="0" locked="0" layoutInCell="1" allowOverlap="1" wp14:anchorId="35597308" wp14:editId="439EC0A3">
                <wp:simplePos x="0" y="0"/>
                <wp:positionH relativeFrom="column">
                  <wp:posOffset>2526030</wp:posOffset>
                </wp:positionH>
                <wp:positionV relativeFrom="paragraph">
                  <wp:posOffset>3206750</wp:posOffset>
                </wp:positionV>
                <wp:extent cx="2701159" cy="657267"/>
                <wp:effectExtent l="19050" t="19050" r="23495" b="28575"/>
                <wp:wrapNone/>
                <wp:docPr id="38" name="Rectangle 2"/>
                <wp:cNvGraphicFramePr/>
                <a:graphic xmlns:a="http://schemas.openxmlformats.org/drawingml/2006/main">
                  <a:graphicData uri="http://schemas.microsoft.com/office/word/2010/wordprocessingShape">
                    <wps:wsp>
                      <wps:cNvSpPr/>
                      <wps:spPr>
                        <a:xfrm>
                          <a:off x="0" y="0"/>
                          <a:ext cx="2701159" cy="657267"/>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B3CC" w14:textId="77777777" w:rsidR="009B68E1" w:rsidRDefault="009B68E1" w:rsidP="009B68E1">
                            <w:pPr>
                              <w:jc w:val="center"/>
                              <w:rPr>
                                <w:sz w:val="24"/>
                                <w:szCs w:val="24"/>
                              </w:rPr>
                            </w:pPr>
                            <w:r>
                              <w:rPr>
                                <w:rFonts w:hAnsi="Georgia"/>
                                <w:color w:val="000000" w:themeColor="text1"/>
                                <w:kern w:val="24"/>
                                <w:lang w:val="en-GB"/>
                              </w:rPr>
                              <w:t>As soon as user completes the user registration step a welcome mail will be sent to the email id.</w:t>
                            </w:r>
                          </w:p>
                        </w:txbxContent>
                      </wps:txbx>
                      <wps:bodyPr rtlCol="0" anchor="ctr"/>
                    </wps:wsp>
                  </a:graphicData>
                </a:graphic>
              </wp:anchor>
            </w:drawing>
          </mc:Choice>
          <mc:Fallback>
            <w:pict>
              <v:rect w14:anchorId="35597308" id="Rectangle 2" o:spid="_x0000_s1146" style="position:absolute;margin-left:198.9pt;margin-top:252.5pt;width:212.7pt;height:51.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" filled="f" strokecolor="#92d050" strokeweight="2.25pt">
                <v:textbox>
                  <w:txbxContent>
                    <w:p w14:paraId="4C9EB3CC" w14:textId="77777777" w:rsidR="009B68E1" w:rsidRDefault="009B68E1" w:rsidP="009B68E1">
                      <w:pPr>
                        <w:jc w:val="center"/>
                        <w:rPr>
                          <w:sz w:val="24"/>
                          <w:szCs w:val="24"/>
                        </w:rPr>
                      </w:pPr>
                      <w:r>
                        <w:rPr>
                          <w:rFonts w:hAnsi="Georgia"/>
                          <w:color w:val="000000" w:themeColor="text1"/>
                          <w:kern w:val="24"/>
                          <w:lang w:val="en-GB"/>
                        </w:rPr>
                        <w:t>As soon as user completes the user registration step a welcome mail will be sent to the email id.</w:t>
                      </w:r>
                    </w:p>
                  </w:txbxContent>
                </v:textbox>
              </v:rect>
            </w:pict>
          </mc:Fallback>
        </mc:AlternateContent>
      </w:r>
      <w:r>
        <w:rPr>
          <w:rFonts w:ascii="Georgia" w:hAnsi="Georgia"/>
          <w:sz w:val="22"/>
          <w:szCs w:val="22"/>
        </w:rPr>
        <w:t>g</w:t>
      </w:r>
    </w:p>
    <w:p w14:paraId="36E52FC6" w14:textId="77777777" w:rsidR="009B68E1" w:rsidRDefault="009B68E1" w:rsidP="0004496C">
      <w:pPr>
        <w:pStyle w:val="BodyText"/>
        <w:rPr>
          <w:rFonts w:ascii="Georgia" w:hAnsi="Georgia"/>
          <w:sz w:val="22"/>
          <w:szCs w:val="22"/>
        </w:rPr>
      </w:pPr>
    </w:p>
    <w:p w14:paraId="11668597" w14:textId="77777777" w:rsidR="009B68E1" w:rsidRDefault="009B68E1" w:rsidP="0004496C">
      <w:pPr>
        <w:pStyle w:val="BodyText"/>
        <w:rPr>
          <w:rFonts w:ascii="Georgia" w:hAnsi="Georgia"/>
          <w:sz w:val="22"/>
          <w:szCs w:val="22"/>
        </w:rPr>
      </w:pPr>
    </w:p>
    <w:p w14:paraId="251FB059" w14:textId="77777777" w:rsidR="009B68E1" w:rsidRDefault="009B68E1" w:rsidP="0004496C">
      <w:pPr>
        <w:pStyle w:val="BodyText"/>
        <w:rPr>
          <w:rFonts w:ascii="Georgia" w:hAnsi="Georgia"/>
          <w:sz w:val="22"/>
          <w:szCs w:val="22"/>
        </w:rPr>
      </w:pPr>
    </w:p>
    <w:p w14:paraId="4BBD0C8A" w14:textId="77777777" w:rsidR="009B68E1" w:rsidRDefault="009B68E1" w:rsidP="0004496C">
      <w:pPr>
        <w:pStyle w:val="BodyText"/>
        <w:rPr>
          <w:rFonts w:ascii="Georgia" w:hAnsi="Georgia"/>
          <w:sz w:val="22"/>
          <w:szCs w:val="22"/>
        </w:rPr>
      </w:pPr>
    </w:p>
    <w:p w14:paraId="2E96EB8A" w14:textId="77777777" w:rsidR="009B68E1" w:rsidRDefault="009B68E1" w:rsidP="0004496C">
      <w:pPr>
        <w:pStyle w:val="BodyText"/>
        <w:rPr>
          <w:rFonts w:ascii="Georgia" w:hAnsi="Georgia"/>
          <w:sz w:val="22"/>
          <w:szCs w:val="22"/>
        </w:rPr>
      </w:pPr>
    </w:p>
    <w:p w14:paraId="6ED6EC10" w14:textId="77777777" w:rsidR="009B68E1" w:rsidRDefault="009B68E1" w:rsidP="0004496C">
      <w:pPr>
        <w:pStyle w:val="BodyText"/>
        <w:rPr>
          <w:rFonts w:ascii="Georgia" w:hAnsi="Georgia"/>
          <w:sz w:val="22"/>
          <w:szCs w:val="22"/>
        </w:rPr>
      </w:pPr>
    </w:p>
    <w:p w14:paraId="462B2756" w14:textId="77777777" w:rsidR="009B68E1" w:rsidRDefault="009B68E1" w:rsidP="0004496C">
      <w:pPr>
        <w:pStyle w:val="BodyText"/>
        <w:rPr>
          <w:rFonts w:ascii="Georgia" w:hAnsi="Georgia"/>
          <w:sz w:val="22"/>
          <w:szCs w:val="22"/>
        </w:rPr>
      </w:pPr>
    </w:p>
    <w:p w14:paraId="0090DC19" w14:textId="77777777" w:rsidR="009B68E1" w:rsidRDefault="009B68E1" w:rsidP="0004496C">
      <w:pPr>
        <w:pStyle w:val="BodyText"/>
        <w:rPr>
          <w:rFonts w:ascii="Georgia" w:hAnsi="Georgia"/>
          <w:sz w:val="22"/>
          <w:szCs w:val="22"/>
        </w:rPr>
      </w:pPr>
    </w:p>
    <w:p w14:paraId="505853FE" w14:textId="77777777" w:rsidR="009B68E1" w:rsidRDefault="009B68E1" w:rsidP="0004496C">
      <w:pPr>
        <w:pStyle w:val="BodyText"/>
        <w:rPr>
          <w:rFonts w:ascii="Georgia" w:hAnsi="Georgia"/>
          <w:sz w:val="22"/>
          <w:szCs w:val="22"/>
        </w:rPr>
      </w:pPr>
    </w:p>
    <w:p w14:paraId="679B17DB" w14:textId="77777777" w:rsidR="009B68E1" w:rsidRDefault="009B68E1" w:rsidP="0004496C">
      <w:pPr>
        <w:pStyle w:val="BodyText"/>
        <w:rPr>
          <w:rFonts w:ascii="Georgia" w:hAnsi="Georgia"/>
          <w:sz w:val="22"/>
          <w:szCs w:val="22"/>
        </w:rPr>
      </w:pPr>
    </w:p>
    <w:p w14:paraId="43EF1708" w14:textId="77777777" w:rsidR="009B68E1" w:rsidRDefault="009B68E1" w:rsidP="0004496C">
      <w:pPr>
        <w:pStyle w:val="BodyText"/>
        <w:rPr>
          <w:rFonts w:ascii="Georgia" w:hAnsi="Georgia"/>
          <w:sz w:val="22"/>
          <w:szCs w:val="22"/>
        </w:rPr>
      </w:pPr>
    </w:p>
    <w:p w14:paraId="46536C04" w14:textId="77777777" w:rsidR="009B68E1" w:rsidRDefault="009B68E1" w:rsidP="0004496C">
      <w:pPr>
        <w:pStyle w:val="BodyText"/>
        <w:rPr>
          <w:rFonts w:ascii="Georgia" w:hAnsi="Georgia"/>
          <w:sz w:val="22"/>
          <w:szCs w:val="22"/>
        </w:rPr>
      </w:pPr>
    </w:p>
    <w:p w14:paraId="0963B4B1" w14:textId="77777777" w:rsidR="009B68E1" w:rsidRDefault="009B68E1" w:rsidP="0004496C">
      <w:pPr>
        <w:pStyle w:val="BodyText"/>
        <w:rPr>
          <w:rFonts w:ascii="Georgia" w:hAnsi="Georgia"/>
          <w:sz w:val="22"/>
          <w:szCs w:val="22"/>
        </w:rPr>
      </w:pPr>
    </w:p>
    <w:p w14:paraId="5117989B" w14:textId="77777777" w:rsidR="009B68E1" w:rsidRDefault="009B68E1" w:rsidP="0004496C">
      <w:pPr>
        <w:pStyle w:val="BodyText"/>
        <w:rPr>
          <w:rFonts w:ascii="Georgia" w:hAnsi="Georgia"/>
          <w:sz w:val="22"/>
          <w:szCs w:val="22"/>
        </w:rPr>
      </w:pPr>
    </w:p>
    <w:p w14:paraId="114655E4" w14:textId="77777777" w:rsidR="009B68E1" w:rsidRDefault="009B68E1" w:rsidP="0004496C">
      <w:pPr>
        <w:pStyle w:val="BodyText"/>
        <w:rPr>
          <w:rFonts w:ascii="Georgia" w:hAnsi="Georgia"/>
          <w:sz w:val="22"/>
          <w:szCs w:val="22"/>
        </w:rPr>
      </w:pPr>
    </w:p>
    <w:p w14:paraId="5259CEAA" w14:textId="77777777" w:rsidR="009B68E1" w:rsidRDefault="009B68E1" w:rsidP="0004496C">
      <w:pPr>
        <w:pStyle w:val="BodyText"/>
        <w:rPr>
          <w:rFonts w:ascii="Georgia" w:hAnsi="Georgia"/>
          <w:sz w:val="22"/>
          <w:szCs w:val="22"/>
        </w:rPr>
      </w:pPr>
    </w:p>
    <w:p w14:paraId="5A5A2A7F" w14:textId="77777777" w:rsidR="009B68E1" w:rsidRDefault="009B68E1" w:rsidP="0004496C">
      <w:pPr>
        <w:pStyle w:val="BodyText"/>
        <w:rPr>
          <w:rFonts w:ascii="Georgia" w:hAnsi="Georgia"/>
          <w:sz w:val="22"/>
          <w:szCs w:val="22"/>
        </w:rPr>
      </w:pPr>
    </w:p>
    <w:p w14:paraId="501D22B4" w14:textId="77777777" w:rsidR="009B68E1" w:rsidRDefault="009B68E1" w:rsidP="0004496C">
      <w:pPr>
        <w:pStyle w:val="BodyText"/>
        <w:rPr>
          <w:rFonts w:ascii="Georgia" w:hAnsi="Georgia"/>
          <w:sz w:val="22"/>
          <w:szCs w:val="22"/>
        </w:rPr>
      </w:pPr>
    </w:p>
    <w:p w14:paraId="08C921B2" w14:textId="77777777" w:rsidR="009B68E1" w:rsidRPr="009B68E1" w:rsidRDefault="009B68E1" w:rsidP="0004496C">
      <w:pPr>
        <w:pStyle w:val="BodyText"/>
        <w:rPr>
          <w:rFonts w:ascii="Georgia" w:hAnsi="Georgia"/>
          <w:b/>
          <w:sz w:val="22"/>
          <w:szCs w:val="22"/>
        </w:rPr>
      </w:pPr>
    </w:p>
    <w:p w14:paraId="271E5606" w14:textId="77777777" w:rsidR="009B68E1" w:rsidRDefault="009B68E1" w:rsidP="0004496C">
      <w:pPr>
        <w:pStyle w:val="BodyText"/>
        <w:rPr>
          <w:rFonts w:ascii="Georgia" w:hAnsi="Georgia"/>
          <w:b/>
          <w:sz w:val="22"/>
          <w:szCs w:val="22"/>
        </w:rPr>
      </w:pPr>
      <w:r w:rsidRPr="009B68E1">
        <w:rPr>
          <w:rFonts w:ascii="Georgia" w:hAnsi="Georgia"/>
          <w:b/>
          <w:sz w:val="22"/>
          <w:szCs w:val="22"/>
        </w:rPr>
        <w:t>User Login:</w:t>
      </w:r>
    </w:p>
    <w:p w14:paraId="51D6EC09" w14:textId="77777777" w:rsidR="009B68E1" w:rsidRDefault="009B68E1" w:rsidP="0004496C">
      <w:pPr>
        <w:pStyle w:val="BodyText"/>
        <w:rPr>
          <w:rFonts w:ascii="Georgia" w:hAnsi="Georgia"/>
          <w:b/>
          <w:sz w:val="22"/>
          <w:szCs w:val="22"/>
        </w:rPr>
      </w:pPr>
      <w:r w:rsidRPr="009B68E1">
        <w:rPr>
          <w:rFonts w:ascii="Georgia" w:hAnsi="Georgia"/>
          <w:b/>
          <w:noProof/>
          <w:sz w:val="22"/>
          <w:szCs w:val="22"/>
        </w:rPr>
        <w:drawing>
          <wp:inline distT="0" distB="0" distL="0" distR="0" wp14:anchorId="3C51190A" wp14:editId="0E3A56B9">
            <wp:extent cx="6264275" cy="3521710"/>
            <wp:effectExtent l="0" t="0" r="3175" b="254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6264275" cy="3521710"/>
                    </a:xfrm>
                    <a:prstGeom prst="rect">
                      <a:avLst/>
                    </a:prstGeom>
                  </pic:spPr>
                </pic:pic>
              </a:graphicData>
            </a:graphic>
          </wp:inline>
        </w:drawing>
      </w:r>
    </w:p>
    <w:p w14:paraId="3D29F687" w14:textId="77777777" w:rsidR="009B68E1" w:rsidRDefault="009B68E1" w:rsidP="0004496C">
      <w:pPr>
        <w:pStyle w:val="BodyText"/>
        <w:rPr>
          <w:rFonts w:ascii="Georgia" w:hAnsi="Georgia"/>
          <w:b/>
          <w:sz w:val="22"/>
          <w:szCs w:val="22"/>
        </w:rPr>
      </w:pPr>
    </w:p>
    <w:p w14:paraId="0DE36A0B" w14:textId="77777777" w:rsidR="00561C8D" w:rsidRDefault="00561C8D" w:rsidP="0004496C">
      <w:pPr>
        <w:pStyle w:val="BodyText"/>
        <w:rPr>
          <w:rFonts w:ascii="Georgia" w:hAnsi="Georgia"/>
          <w:b/>
          <w:sz w:val="22"/>
          <w:szCs w:val="22"/>
        </w:rPr>
      </w:pPr>
      <w:r>
        <w:rPr>
          <w:rFonts w:ascii="Georgia" w:hAnsi="Georgia"/>
          <w:b/>
          <w:sz w:val="22"/>
          <w:szCs w:val="22"/>
        </w:rPr>
        <w:t>Landing Page &amp; Navigation to Donation view:</w:t>
      </w:r>
    </w:p>
    <w:p w14:paraId="6867E908" w14:textId="77777777" w:rsidR="00561C8D" w:rsidRDefault="00561C8D" w:rsidP="0004496C">
      <w:pPr>
        <w:pStyle w:val="BodyText"/>
        <w:rPr>
          <w:rFonts w:ascii="Georgia" w:hAnsi="Georgia"/>
          <w:b/>
          <w:sz w:val="22"/>
          <w:szCs w:val="22"/>
        </w:rPr>
      </w:pPr>
    </w:p>
    <w:p w14:paraId="7563CB38" w14:textId="77777777" w:rsidR="00DA479A" w:rsidRDefault="00DA479A" w:rsidP="0004496C">
      <w:pPr>
        <w:pStyle w:val="BodyText"/>
        <w:rPr>
          <w:rFonts w:ascii="Georgia" w:hAnsi="Georgia"/>
          <w:b/>
          <w:sz w:val="22"/>
          <w:szCs w:val="22"/>
        </w:rPr>
      </w:pPr>
      <w:r>
        <w:rPr>
          <w:rFonts w:ascii="Georgia" w:hAnsi="Georgia"/>
          <w:b/>
          <w:sz w:val="22"/>
          <w:szCs w:val="22"/>
        </w:rPr>
        <w:t>Make Donation:</w:t>
      </w:r>
    </w:p>
    <w:p w14:paraId="10781217"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6F1DB29F" wp14:editId="615A7F89">
            <wp:extent cx="6264275" cy="3397250"/>
            <wp:effectExtent l="0" t="0" r="3175"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6264275" cy="3397250"/>
                    </a:xfrm>
                    <a:prstGeom prst="rect">
                      <a:avLst/>
                    </a:prstGeom>
                  </pic:spPr>
                </pic:pic>
              </a:graphicData>
            </a:graphic>
          </wp:inline>
        </w:drawing>
      </w:r>
    </w:p>
    <w:p w14:paraId="695AC1D0" w14:textId="77777777" w:rsidR="00DA479A" w:rsidRDefault="00DA479A" w:rsidP="0004496C">
      <w:pPr>
        <w:pStyle w:val="BodyText"/>
        <w:rPr>
          <w:rFonts w:ascii="Georgia" w:hAnsi="Georgia"/>
          <w:b/>
          <w:sz w:val="22"/>
          <w:szCs w:val="22"/>
        </w:rPr>
      </w:pPr>
      <w:r>
        <w:rPr>
          <w:rFonts w:ascii="Georgia" w:hAnsi="Georgia"/>
          <w:b/>
          <w:sz w:val="22"/>
          <w:szCs w:val="22"/>
        </w:rPr>
        <w:lastRenderedPageBreak/>
        <w:t>Donation Details:</w:t>
      </w:r>
    </w:p>
    <w:p w14:paraId="59CA3103"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67DB9BAF" wp14:editId="6EF07E82">
            <wp:extent cx="6264275" cy="3521710"/>
            <wp:effectExtent l="0" t="0" r="3175" b="254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6264275" cy="3521710"/>
                    </a:xfrm>
                    <a:prstGeom prst="rect">
                      <a:avLst/>
                    </a:prstGeom>
                  </pic:spPr>
                </pic:pic>
              </a:graphicData>
            </a:graphic>
          </wp:inline>
        </w:drawing>
      </w:r>
    </w:p>
    <w:p w14:paraId="3CC721DF" w14:textId="77777777" w:rsidR="00DA479A" w:rsidRDefault="00DA479A" w:rsidP="0004496C">
      <w:pPr>
        <w:pStyle w:val="BodyText"/>
        <w:rPr>
          <w:rFonts w:ascii="Georgia" w:hAnsi="Georgia"/>
          <w:b/>
          <w:sz w:val="22"/>
          <w:szCs w:val="22"/>
        </w:rPr>
      </w:pPr>
      <w:r>
        <w:rPr>
          <w:rFonts w:ascii="Georgia" w:hAnsi="Georgia"/>
          <w:b/>
          <w:sz w:val="22"/>
          <w:szCs w:val="22"/>
        </w:rPr>
        <w:t>Payment sub view:</w:t>
      </w:r>
    </w:p>
    <w:p w14:paraId="3E6B436D"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1B323DAF" wp14:editId="7175312C">
            <wp:extent cx="6264275" cy="3521710"/>
            <wp:effectExtent l="0" t="0" r="3175" b="254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6264275" cy="3521710"/>
                    </a:xfrm>
                    <a:prstGeom prst="rect">
                      <a:avLst/>
                    </a:prstGeom>
                  </pic:spPr>
                </pic:pic>
              </a:graphicData>
            </a:graphic>
          </wp:inline>
        </w:drawing>
      </w:r>
    </w:p>
    <w:p w14:paraId="34067727" w14:textId="77777777" w:rsidR="00DA479A" w:rsidRDefault="00DA479A" w:rsidP="0004496C">
      <w:pPr>
        <w:pStyle w:val="BodyText"/>
        <w:rPr>
          <w:rFonts w:ascii="Georgia" w:hAnsi="Georgia"/>
          <w:b/>
          <w:sz w:val="22"/>
          <w:szCs w:val="22"/>
        </w:rPr>
      </w:pPr>
      <w:r>
        <w:rPr>
          <w:rFonts w:ascii="Georgia" w:hAnsi="Georgia"/>
          <w:b/>
          <w:sz w:val="22"/>
          <w:szCs w:val="22"/>
        </w:rPr>
        <w:t>Payment Gateway:</w:t>
      </w:r>
    </w:p>
    <w:p w14:paraId="7715E2BD" w14:textId="77777777" w:rsidR="00DA479A" w:rsidRDefault="00DA479A" w:rsidP="0004496C">
      <w:pPr>
        <w:pStyle w:val="BodyText"/>
        <w:rPr>
          <w:rFonts w:ascii="Georgia" w:hAnsi="Georgia"/>
          <w:b/>
          <w:sz w:val="22"/>
          <w:szCs w:val="22"/>
        </w:rPr>
      </w:pPr>
      <w:r w:rsidRPr="00DA479A">
        <w:rPr>
          <w:rFonts w:ascii="Georgia" w:hAnsi="Georgia"/>
          <w:b/>
          <w:noProof/>
          <w:sz w:val="22"/>
          <w:szCs w:val="22"/>
        </w:rPr>
        <w:lastRenderedPageBreak/>
        <w:drawing>
          <wp:inline distT="0" distB="0" distL="0" distR="0" wp14:anchorId="37EC5394" wp14:editId="004F3281">
            <wp:extent cx="6264275" cy="3397250"/>
            <wp:effectExtent l="0" t="0" r="317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6264275" cy="3397250"/>
                    </a:xfrm>
                    <a:prstGeom prst="rect">
                      <a:avLst/>
                    </a:prstGeom>
                  </pic:spPr>
                </pic:pic>
              </a:graphicData>
            </a:graphic>
          </wp:inline>
        </w:drawing>
      </w:r>
    </w:p>
    <w:p w14:paraId="1DA8691E" w14:textId="77777777" w:rsidR="00DA479A" w:rsidRDefault="00DA479A" w:rsidP="0004496C">
      <w:pPr>
        <w:pStyle w:val="BodyText"/>
        <w:rPr>
          <w:rFonts w:ascii="Georgia" w:hAnsi="Georgia"/>
          <w:b/>
          <w:sz w:val="22"/>
          <w:szCs w:val="22"/>
        </w:rPr>
      </w:pPr>
      <w:r>
        <w:rPr>
          <w:rFonts w:ascii="Georgia" w:hAnsi="Georgia"/>
          <w:b/>
          <w:sz w:val="22"/>
          <w:szCs w:val="22"/>
        </w:rPr>
        <w:t xml:space="preserve">Payment </w:t>
      </w:r>
      <w:r w:rsidR="00337F23">
        <w:rPr>
          <w:rFonts w:ascii="Georgia" w:hAnsi="Georgia"/>
          <w:b/>
          <w:sz w:val="22"/>
          <w:szCs w:val="22"/>
        </w:rPr>
        <w:t>Successful</w:t>
      </w:r>
      <w:r>
        <w:rPr>
          <w:rFonts w:ascii="Georgia" w:hAnsi="Georgia"/>
          <w:b/>
          <w:sz w:val="22"/>
          <w:szCs w:val="22"/>
        </w:rPr>
        <w:t>:</w:t>
      </w:r>
    </w:p>
    <w:p w14:paraId="60D5727F"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79513B41" wp14:editId="3C5B15E4">
            <wp:extent cx="6264275" cy="3521710"/>
            <wp:effectExtent l="0" t="0" r="3175"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6264275" cy="3521710"/>
                    </a:xfrm>
                    <a:prstGeom prst="rect">
                      <a:avLst/>
                    </a:prstGeom>
                  </pic:spPr>
                </pic:pic>
              </a:graphicData>
            </a:graphic>
          </wp:inline>
        </w:drawing>
      </w:r>
    </w:p>
    <w:p w14:paraId="779660BA" w14:textId="77777777" w:rsidR="00DA479A" w:rsidRDefault="00DA479A" w:rsidP="0004496C">
      <w:pPr>
        <w:pStyle w:val="BodyText"/>
        <w:rPr>
          <w:rFonts w:ascii="Georgia" w:hAnsi="Georgia"/>
          <w:b/>
          <w:sz w:val="22"/>
          <w:szCs w:val="22"/>
        </w:rPr>
      </w:pPr>
      <w:r>
        <w:rPr>
          <w:rFonts w:ascii="Georgia" w:hAnsi="Georgia"/>
          <w:b/>
          <w:sz w:val="22"/>
          <w:szCs w:val="22"/>
        </w:rPr>
        <w:t>My Donations View:</w:t>
      </w:r>
    </w:p>
    <w:p w14:paraId="5F09C3AB" w14:textId="77777777" w:rsidR="00DA479A" w:rsidRDefault="00DA479A" w:rsidP="0004496C">
      <w:pPr>
        <w:pStyle w:val="BodyText"/>
        <w:rPr>
          <w:rFonts w:ascii="Georgia" w:hAnsi="Georgia"/>
          <w:b/>
          <w:sz w:val="22"/>
          <w:szCs w:val="22"/>
        </w:rPr>
      </w:pPr>
      <w:r w:rsidRPr="00DA479A">
        <w:rPr>
          <w:rFonts w:ascii="Georgia" w:hAnsi="Georgia"/>
          <w:b/>
          <w:noProof/>
          <w:sz w:val="22"/>
          <w:szCs w:val="22"/>
        </w:rPr>
        <w:lastRenderedPageBreak/>
        <w:drawing>
          <wp:inline distT="0" distB="0" distL="0" distR="0" wp14:anchorId="0D6395A3" wp14:editId="40703E78">
            <wp:extent cx="6264275" cy="3521710"/>
            <wp:effectExtent l="0" t="0" r="3175" b="254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6264275" cy="3521710"/>
                    </a:xfrm>
                    <a:prstGeom prst="rect">
                      <a:avLst/>
                    </a:prstGeom>
                  </pic:spPr>
                </pic:pic>
              </a:graphicData>
            </a:graphic>
          </wp:inline>
        </w:drawing>
      </w:r>
    </w:p>
    <w:p w14:paraId="14A459F4" w14:textId="77777777" w:rsidR="00DA479A" w:rsidRDefault="00DA479A" w:rsidP="0004496C">
      <w:pPr>
        <w:pStyle w:val="BodyText"/>
        <w:rPr>
          <w:rFonts w:ascii="Georgia" w:hAnsi="Georgia"/>
          <w:b/>
          <w:sz w:val="22"/>
          <w:szCs w:val="22"/>
        </w:rPr>
      </w:pPr>
      <w:r>
        <w:rPr>
          <w:rFonts w:ascii="Georgia" w:hAnsi="Georgia"/>
          <w:b/>
          <w:sz w:val="22"/>
          <w:szCs w:val="22"/>
        </w:rPr>
        <w:t>Donation Detail and donation receipt</w:t>
      </w:r>
    </w:p>
    <w:p w14:paraId="001BAF86"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2D195A89" wp14:editId="40B3048C">
            <wp:extent cx="6264275" cy="3566795"/>
            <wp:effectExtent l="0" t="0" r="3175"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6264275" cy="3566795"/>
                    </a:xfrm>
                    <a:prstGeom prst="rect">
                      <a:avLst/>
                    </a:prstGeom>
                  </pic:spPr>
                </pic:pic>
              </a:graphicData>
            </a:graphic>
          </wp:inline>
        </w:drawing>
      </w:r>
    </w:p>
    <w:p w14:paraId="41295EE7" w14:textId="77777777" w:rsidR="00DA479A" w:rsidRDefault="00DA479A" w:rsidP="0004496C">
      <w:pPr>
        <w:pStyle w:val="BodyText"/>
        <w:rPr>
          <w:rFonts w:ascii="Georgia" w:hAnsi="Georgia"/>
          <w:b/>
          <w:sz w:val="22"/>
          <w:szCs w:val="22"/>
        </w:rPr>
      </w:pPr>
      <w:r>
        <w:rPr>
          <w:rFonts w:ascii="Georgia" w:hAnsi="Georgia"/>
          <w:b/>
          <w:sz w:val="22"/>
          <w:szCs w:val="22"/>
        </w:rPr>
        <w:t>Donation Receipt</w:t>
      </w:r>
    </w:p>
    <w:p w14:paraId="6B2A98BC" w14:textId="77777777" w:rsidR="00DA479A" w:rsidRDefault="00DA479A" w:rsidP="0004496C">
      <w:pPr>
        <w:pStyle w:val="BodyText"/>
        <w:rPr>
          <w:rFonts w:ascii="Georgia" w:hAnsi="Georgia"/>
          <w:b/>
          <w:sz w:val="22"/>
          <w:szCs w:val="22"/>
        </w:rPr>
      </w:pPr>
      <w:r w:rsidRPr="00DA479A">
        <w:rPr>
          <w:rFonts w:ascii="Georgia" w:hAnsi="Georgia"/>
          <w:b/>
          <w:noProof/>
          <w:sz w:val="22"/>
          <w:szCs w:val="22"/>
        </w:rPr>
        <w:lastRenderedPageBreak/>
        <w:drawing>
          <wp:inline distT="0" distB="0" distL="0" distR="0" wp14:anchorId="2EC25357" wp14:editId="7003FA55">
            <wp:extent cx="6264275" cy="3521710"/>
            <wp:effectExtent l="0" t="0" r="3175" b="254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6264275" cy="3521710"/>
                    </a:xfrm>
                    <a:prstGeom prst="rect">
                      <a:avLst/>
                    </a:prstGeom>
                  </pic:spPr>
                </pic:pic>
              </a:graphicData>
            </a:graphic>
          </wp:inline>
        </w:drawing>
      </w:r>
    </w:p>
    <w:p w14:paraId="5C326433" w14:textId="77777777" w:rsidR="00DA479A" w:rsidRDefault="00DA479A" w:rsidP="0004496C">
      <w:pPr>
        <w:pStyle w:val="BodyText"/>
        <w:rPr>
          <w:rFonts w:ascii="Georgia" w:hAnsi="Georgia"/>
          <w:b/>
          <w:sz w:val="22"/>
          <w:szCs w:val="22"/>
        </w:rPr>
      </w:pPr>
      <w:r>
        <w:rPr>
          <w:rFonts w:ascii="Georgia" w:hAnsi="Georgia"/>
          <w:b/>
          <w:sz w:val="22"/>
          <w:szCs w:val="22"/>
        </w:rPr>
        <w:t>Payment Email from CC avenue</w:t>
      </w:r>
    </w:p>
    <w:p w14:paraId="143AD4C4"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63A784E4" wp14:editId="2CA1FBF7">
            <wp:extent cx="6264275" cy="3521710"/>
            <wp:effectExtent l="0" t="0" r="3175" b="254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6264275" cy="3521710"/>
                    </a:xfrm>
                    <a:prstGeom prst="rect">
                      <a:avLst/>
                    </a:prstGeom>
                  </pic:spPr>
                </pic:pic>
              </a:graphicData>
            </a:graphic>
          </wp:inline>
        </w:drawing>
      </w:r>
    </w:p>
    <w:p w14:paraId="30012DAF" w14:textId="77777777" w:rsidR="00DA479A" w:rsidRDefault="00DA479A" w:rsidP="0004496C">
      <w:pPr>
        <w:pStyle w:val="BodyText"/>
        <w:rPr>
          <w:rFonts w:ascii="Georgia" w:hAnsi="Georgia"/>
          <w:b/>
          <w:sz w:val="22"/>
          <w:szCs w:val="22"/>
        </w:rPr>
      </w:pPr>
      <w:r>
        <w:rPr>
          <w:rFonts w:ascii="Georgia" w:hAnsi="Georgia"/>
          <w:b/>
          <w:sz w:val="22"/>
          <w:szCs w:val="22"/>
        </w:rPr>
        <w:t xml:space="preserve">Payment acknowledgement email from </w:t>
      </w:r>
      <w:proofErr w:type="spellStart"/>
      <w:r>
        <w:rPr>
          <w:rFonts w:ascii="Georgia" w:hAnsi="Georgia"/>
          <w:b/>
          <w:sz w:val="22"/>
          <w:szCs w:val="22"/>
        </w:rPr>
        <w:t>Viveka</w:t>
      </w:r>
      <w:proofErr w:type="spellEnd"/>
      <w:r>
        <w:rPr>
          <w:rFonts w:ascii="Georgia" w:hAnsi="Georgia"/>
          <w:b/>
          <w:sz w:val="22"/>
          <w:szCs w:val="22"/>
        </w:rPr>
        <w:t xml:space="preserve"> Tirtha</w:t>
      </w:r>
    </w:p>
    <w:p w14:paraId="38425B2E" w14:textId="77777777" w:rsidR="00DA479A" w:rsidRDefault="00DA479A" w:rsidP="0004496C">
      <w:pPr>
        <w:pStyle w:val="BodyText"/>
        <w:rPr>
          <w:rFonts w:ascii="Georgia" w:hAnsi="Georgia"/>
          <w:b/>
          <w:sz w:val="22"/>
          <w:szCs w:val="22"/>
        </w:rPr>
      </w:pPr>
      <w:r w:rsidRPr="00DA479A">
        <w:rPr>
          <w:rFonts w:ascii="Georgia" w:hAnsi="Georgia"/>
          <w:b/>
          <w:noProof/>
          <w:sz w:val="22"/>
          <w:szCs w:val="22"/>
        </w:rPr>
        <w:lastRenderedPageBreak/>
        <w:drawing>
          <wp:inline distT="0" distB="0" distL="0" distR="0" wp14:anchorId="5D4C041A" wp14:editId="48463D53">
            <wp:extent cx="6264275" cy="3521710"/>
            <wp:effectExtent l="0" t="0" r="3175" b="254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6264275" cy="3521710"/>
                    </a:xfrm>
                    <a:prstGeom prst="rect">
                      <a:avLst/>
                    </a:prstGeom>
                  </pic:spPr>
                </pic:pic>
              </a:graphicData>
            </a:graphic>
          </wp:inline>
        </w:drawing>
      </w:r>
    </w:p>
    <w:p w14:paraId="64B0CDEC" w14:textId="77777777" w:rsidR="00DA479A" w:rsidRDefault="00DA479A" w:rsidP="0004496C">
      <w:pPr>
        <w:pStyle w:val="BodyText"/>
        <w:rPr>
          <w:rFonts w:ascii="Georgia" w:hAnsi="Georgia"/>
          <w:b/>
          <w:sz w:val="22"/>
          <w:szCs w:val="22"/>
        </w:rPr>
      </w:pPr>
      <w:r>
        <w:rPr>
          <w:rFonts w:ascii="Georgia" w:hAnsi="Georgia"/>
          <w:b/>
          <w:sz w:val="22"/>
          <w:szCs w:val="22"/>
        </w:rPr>
        <w:t>Admin Login:</w:t>
      </w:r>
    </w:p>
    <w:p w14:paraId="6DD8CB3F" w14:textId="77777777" w:rsidR="00DA479A" w:rsidRDefault="00DA479A" w:rsidP="0004496C">
      <w:pPr>
        <w:pStyle w:val="BodyText"/>
        <w:rPr>
          <w:rFonts w:ascii="Georgia" w:hAnsi="Georgia"/>
          <w:b/>
          <w:sz w:val="22"/>
          <w:szCs w:val="22"/>
        </w:rPr>
      </w:pPr>
      <w:r w:rsidRPr="00DA479A">
        <w:rPr>
          <w:rFonts w:ascii="Georgia" w:hAnsi="Georgia"/>
          <w:b/>
          <w:noProof/>
          <w:sz w:val="22"/>
          <w:szCs w:val="22"/>
        </w:rPr>
        <w:drawing>
          <wp:inline distT="0" distB="0" distL="0" distR="0" wp14:anchorId="49AB77DD" wp14:editId="5222238A">
            <wp:extent cx="6264275" cy="3521710"/>
            <wp:effectExtent l="0" t="0" r="3175" b="2540"/>
            <wp:docPr id="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6264275" cy="3521710"/>
                    </a:xfrm>
                    <a:prstGeom prst="rect">
                      <a:avLst/>
                    </a:prstGeom>
                  </pic:spPr>
                </pic:pic>
              </a:graphicData>
            </a:graphic>
          </wp:inline>
        </w:drawing>
      </w:r>
    </w:p>
    <w:p w14:paraId="30FA1B09" w14:textId="77777777" w:rsidR="00DA479A" w:rsidRDefault="00DA479A" w:rsidP="0004496C">
      <w:pPr>
        <w:pStyle w:val="BodyText"/>
        <w:rPr>
          <w:rFonts w:ascii="Georgia" w:hAnsi="Georgia"/>
          <w:b/>
          <w:sz w:val="22"/>
          <w:szCs w:val="22"/>
        </w:rPr>
      </w:pPr>
      <w:r>
        <w:rPr>
          <w:rFonts w:ascii="Georgia" w:hAnsi="Georgia"/>
          <w:b/>
          <w:sz w:val="22"/>
          <w:szCs w:val="22"/>
        </w:rPr>
        <w:t>Admin Dashboard monthly view</w:t>
      </w:r>
    </w:p>
    <w:p w14:paraId="05EBF886" w14:textId="77777777" w:rsidR="00DA479A" w:rsidRDefault="00DA479A" w:rsidP="0004496C">
      <w:pPr>
        <w:pStyle w:val="BodyText"/>
        <w:rPr>
          <w:rFonts w:ascii="Georgia" w:hAnsi="Georgia"/>
          <w:b/>
          <w:sz w:val="22"/>
          <w:szCs w:val="22"/>
        </w:rPr>
      </w:pPr>
      <w:r w:rsidRPr="00DA479A">
        <w:rPr>
          <w:rFonts w:ascii="Georgia" w:hAnsi="Georgia"/>
          <w:b/>
          <w:noProof/>
          <w:sz w:val="22"/>
          <w:szCs w:val="22"/>
        </w:rPr>
        <w:lastRenderedPageBreak/>
        <w:drawing>
          <wp:inline distT="0" distB="0" distL="0" distR="0" wp14:anchorId="02BA3F33" wp14:editId="3E1747BE">
            <wp:extent cx="6264275" cy="3521710"/>
            <wp:effectExtent l="0" t="0" r="3175" b="2540"/>
            <wp:docPr id="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6264275" cy="3521710"/>
                    </a:xfrm>
                    <a:prstGeom prst="rect">
                      <a:avLst/>
                    </a:prstGeom>
                  </pic:spPr>
                </pic:pic>
              </a:graphicData>
            </a:graphic>
          </wp:inline>
        </w:drawing>
      </w:r>
    </w:p>
    <w:p w14:paraId="48A9CE66" w14:textId="77777777" w:rsidR="00C07BBE" w:rsidRDefault="00C07BBE" w:rsidP="0004496C">
      <w:pPr>
        <w:pStyle w:val="BodyText"/>
        <w:rPr>
          <w:rFonts w:ascii="Georgia" w:hAnsi="Georgia"/>
          <w:b/>
          <w:sz w:val="22"/>
          <w:szCs w:val="22"/>
        </w:rPr>
      </w:pPr>
    </w:p>
    <w:p w14:paraId="355FEEDB" w14:textId="77777777" w:rsidR="00C07BBE" w:rsidRPr="00C07BBE" w:rsidRDefault="00C07BBE" w:rsidP="00813369">
      <w:pPr>
        <w:pStyle w:val="BodyText"/>
        <w:numPr>
          <w:ilvl w:val="0"/>
          <w:numId w:val="13"/>
        </w:numPr>
        <w:rPr>
          <w:rFonts w:ascii="Georgia" w:hAnsi="Georgia"/>
          <w:sz w:val="22"/>
          <w:szCs w:val="22"/>
        </w:rPr>
      </w:pPr>
      <w:r w:rsidRPr="00C07BBE">
        <w:rPr>
          <w:rFonts w:ascii="Georgia" w:hAnsi="Georgia"/>
          <w:sz w:val="22"/>
          <w:szCs w:val="22"/>
        </w:rPr>
        <w:t>Success: Success means the donation was successful at payment gateway and blockchain ledger.</w:t>
      </w:r>
    </w:p>
    <w:p w14:paraId="3C5B0C32" w14:textId="77777777" w:rsidR="00C07BBE" w:rsidRPr="00C07BBE" w:rsidRDefault="00C07BBE" w:rsidP="00813369">
      <w:pPr>
        <w:pStyle w:val="BodyText"/>
        <w:numPr>
          <w:ilvl w:val="0"/>
          <w:numId w:val="13"/>
        </w:numPr>
        <w:rPr>
          <w:rFonts w:ascii="Georgia" w:hAnsi="Georgia"/>
          <w:sz w:val="22"/>
          <w:szCs w:val="22"/>
        </w:rPr>
      </w:pPr>
      <w:r w:rsidRPr="00C07BBE">
        <w:rPr>
          <w:rFonts w:ascii="Georgia" w:hAnsi="Georgia"/>
          <w:sz w:val="22"/>
          <w:szCs w:val="22"/>
        </w:rPr>
        <w:t>Failure: Failure means payment failed at payment gateway, consequently it was not recorded in the blockchain ledger.</w:t>
      </w:r>
    </w:p>
    <w:p w14:paraId="0BEF9C54" w14:textId="77777777" w:rsidR="00C07BBE" w:rsidRPr="00C07BBE" w:rsidRDefault="00C07BBE" w:rsidP="00813369">
      <w:pPr>
        <w:pStyle w:val="BodyText"/>
        <w:numPr>
          <w:ilvl w:val="0"/>
          <w:numId w:val="13"/>
        </w:numPr>
        <w:rPr>
          <w:rFonts w:ascii="Georgia" w:hAnsi="Georgia"/>
          <w:sz w:val="22"/>
          <w:szCs w:val="22"/>
        </w:rPr>
      </w:pPr>
      <w:r w:rsidRPr="00C07BBE">
        <w:rPr>
          <w:rFonts w:ascii="Georgia" w:hAnsi="Georgia"/>
          <w:sz w:val="22"/>
          <w:szCs w:val="22"/>
        </w:rPr>
        <w:t>Pending at Ledger:  Pending at Ledger means the payment was successful at payment gateway but could not be processed in blockchain. Blockchain transaction can be generated at later stages by admin by clicking a simple button.</w:t>
      </w:r>
    </w:p>
    <w:p w14:paraId="024D04E8" w14:textId="77777777" w:rsidR="00C07BBE" w:rsidRDefault="00C07BBE" w:rsidP="0004496C">
      <w:pPr>
        <w:pStyle w:val="BodyText"/>
        <w:rPr>
          <w:rFonts w:ascii="Georgia" w:hAnsi="Georgia"/>
          <w:b/>
          <w:sz w:val="22"/>
          <w:szCs w:val="22"/>
        </w:rPr>
      </w:pPr>
    </w:p>
    <w:p w14:paraId="5FC1E935" w14:textId="77777777" w:rsidR="00DA479A" w:rsidRDefault="00DA479A" w:rsidP="0004496C">
      <w:pPr>
        <w:pStyle w:val="BodyText"/>
        <w:rPr>
          <w:rFonts w:ascii="Georgia" w:hAnsi="Georgia"/>
          <w:b/>
          <w:sz w:val="22"/>
          <w:szCs w:val="22"/>
        </w:rPr>
      </w:pPr>
      <w:r>
        <w:rPr>
          <w:rFonts w:ascii="Georgia" w:hAnsi="Georgia"/>
          <w:b/>
          <w:sz w:val="22"/>
          <w:szCs w:val="22"/>
        </w:rPr>
        <w:t>Admin Dashboard Yearly view</w:t>
      </w:r>
    </w:p>
    <w:p w14:paraId="2D1C878D" w14:textId="77777777" w:rsidR="00DA479A" w:rsidRDefault="00DA479A" w:rsidP="0004496C">
      <w:pPr>
        <w:pStyle w:val="BodyText"/>
        <w:rPr>
          <w:rFonts w:ascii="Georgia" w:hAnsi="Georgia"/>
          <w:b/>
          <w:sz w:val="22"/>
          <w:szCs w:val="22"/>
        </w:rPr>
      </w:pPr>
      <w:r w:rsidRPr="00DA479A">
        <w:rPr>
          <w:rFonts w:ascii="Georgia" w:hAnsi="Georgia"/>
          <w:b/>
          <w:noProof/>
          <w:sz w:val="22"/>
          <w:szCs w:val="22"/>
        </w:rPr>
        <w:lastRenderedPageBreak/>
        <w:drawing>
          <wp:inline distT="0" distB="0" distL="0" distR="0" wp14:anchorId="1E28110E" wp14:editId="02230614">
            <wp:extent cx="6264275" cy="3521710"/>
            <wp:effectExtent l="0" t="0" r="3175" b="2540"/>
            <wp:docPr id="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6264275" cy="3521710"/>
                    </a:xfrm>
                    <a:prstGeom prst="rect">
                      <a:avLst/>
                    </a:prstGeom>
                  </pic:spPr>
                </pic:pic>
              </a:graphicData>
            </a:graphic>
          </wp:inline>
        </w:drawing>
      </w:r>
    </w:p>
    <w:p w14:paraId="3A88E8EA" w14:textId="77777777" w:rsidR="00DA479A" w:rsidRDefault="00C67993" w:rsidP="0004496C">
      <w:pPr>
        <w:pStyle w:val="BodyText"/>
        <w:rPr>
          <w:rFonts w:ascii="Georgia" w:hAnsi="Georgia"/>
          <w:b/>
          <w:sz w:val="22"/>
          <w:szCs w:val="22"/>
        </w:rPr>
      </w:pPr>
      <w:r>
        <w:rPr>
          <w:rFonts w:ascii="Georgia" w:hAnsi="Georgia"/>
          <w:b/>
          <w:sz w:val="22"/>
          <w:szCs w:val="22"/>
        </w:rPr>
        <w:t>Reconciliation</w:t>
      </w:r>
      <w:r w:rsidR="00DA479A">
        <w:rPr>
          <w:rFonts w:ascii="Georgia" w:hAnsi="Georgia"/>
          <w:b/>
          <w:sz w:val="22"/>
          <w:szCs w:val="22"/>
        </w:rPr>
        <w:t xml:space="preserve"> Yearly </w:t>
      </w:r>
      <w:r>
        <w:rPr>
          <w:rFonts w:ascii="Georgia" w:hAnsi="Georgia"/>
          <w:b/>
          <w:sz w:val="22"/>
          <w:szCs w:val="22"/>
        </w:rPr>
        <w:t>view</w:t>
      </w:r>
    </w:p>
    <w:p w14:paraId="315C37CB" w14:textId="77777777" w:rsidR="00C67993" w:rsidRDefault="00C67993" w:rsidP="0004496C">
      <w:pPr>
        <w:pStyle w:val="BodyText"/>
        <w:rPr>
          <w:rFonts w:ascii="Georgia" w:hAnsi="Georgia"/>
          <w:b/>
          <w:sz w:val="22"/>
          <w:szCs w:val="22"/>
        </w:rPr>
      </w:pPr>
      <w:r w:rsidRPr="00C67993">
        <w:rPr>
          <w:rFonts w:ascii="Georgia" w:hAnsi="Georgia"/>
          <w:b/>
          <w:noProof/>
          <w:sz w:val="22"/>
          <w:szCs w:val="22"/>
        </w:rPr>
        <w:drawing>
          <wp:inline distT="0" distB="0" distL="0" distR="0" wp14:anchorId="14ACE564" wp14:editId="47E8E2AE">
            <wp:extent cx="6264275" cy="3521710"/>
            <wp:effectExtent l="0" t="0" r="3175" b="254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stretch>
                      <a:fillRect/>
                    </a:stretch>
                  </pic:blipFill>
                  <pic:spPr>
                    <a:xfrm>
                      <a:off x="0" y="0"/>
                      <a:ext cx="6264275" cy="3521710"/>
                    </a:xfrm>
                    <a:prstGeom prst="rect">
                      <a:avLst/>
                    </a:prstGeom>
                  </pic:spPr>
                </pic:pic>
              </a:graphicData>
            </a:graphic>
          </wp:inline>
        </w:drawing>
      </w:r>
    </w:p>
    <w:p w14:paraId="39D537F8" w14:textId="77777777" w:rsidR="00C67993" w:rsidRDefault="00C67993" w:rsidP="0004496C">
      <w:pPr>
        <w:pStyle w:val="BodyText"/>
        <w:rPr>
          <w:rFonts w:ascii="Georgia" w:hAnsi="Georgia"/>
          <w:b/>
          <w:sz w:val="22"/>
          <w:szCs w:val="22"/>
        </w:rPr>
      </w:pPr>
    </w:p>
    <w:p w14:paraId="43D0FB09" w14:textId="77777777" w:rsidR="00C67993" w:rsidRDefault="00C67993" w:rsidP="0004496C">
      <w:pPr>
        <w:pStyle w:val="BodyText"/>
        <w:rPr>
          <w:rFonts w:ascii="Georgia" w:hAnsi="Georgia"/>
          <w:b/>
          <w:sz w:val="22"/>
          <w:szCs w:val="22"/>
        </w:rPr>
      </w:pPr>
      <w:r>
        <w:rPr>
          <w:rFonts w:ascii="Georgia" w:hAnsi="Georgia"/>
          <w:b/>
          <w:sz w:val="22"/>
          <w:szCs w:val="22"/>
        </w:rPr>
        <w:t>Reconciliation monthly view</w:t>
      </w:r>
    </w:p>
    <w:p w14:paraId="433B6F39" w14:textId="77777777" w:rsidR="00C67993" w:rsidRDefault="00C67993" w:rsidP="0004496C">
      <w:pPr>
        <w:pStyle w:val="BodyText"/>
        <w:rPr>
          <w:rFonts w:ascii="Georgia" w:hAnsi="Georgia"/>
          <w:b/>
          <w:sz w:val="22"/>
          <w:szCs w:val="22"/>
        </w:rPr>
      </w:pPr>
      <w:r w:rsidRPr="00C67993">
        <w:rPr>
          <w:rFonts w:ascii="Georgia" w:hAnsi="Georgia"/>
          <w:b/>
          <w:noProof/>
          <w:sz w:val="22"/>
          <w:szCs w:val="22"/>
        </w:rPr>
        <w:lastRenderedPageBreak/>
        <w:drawing>
          <wp:inline distT="0" distB="0" distL="0" distR="0" wp14:anchorId="4C4D0447" wp14:editId="41A9F42E">
            <wp:extent cx="6264275" cy="3521710"/>
            <wp:effectExtent l="0" t="0" r="3175" b="2540"/>
            <wp:docPr id="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6264275" cy="3521710"/>
                    </a:xfrm>
                    <a:prstGeom prst="rect">
                      <a:avLst/>
                    </a:prstGeom>
                  </pic:spPr>
                </pic:pic>
              </a:graphicData>
            </a:graphic>
          </wp:inline>
        </w:drawing>
      </w:r>
    </w:p>
    <w:p w14:paraId="5A26A736" w14:textId="77777777" w:rsidR="00DA479A" w:rsidRDefault="00DA479A" w:rsidP="0004496C">
      <w:pPr>
        <w:pStyle w:val="BodyText"/>
        <w:rPr>
          <w:rFonts w:ascii="Georgia" w:hAnsi="Georgia"/>
          <w:b/>
          <w:sz w:val="22"/>
          <w:szCs w:val="22"/>
        </w:rPr>
      </w:pPr>
    </w:p>
    <w:p w14:paraId="17E9A3BA" w14:textId="77777777" w:rsidR="00561C8D" w:rsidRPr="009B68E1" w:rsidRDefault="00561C8D" w:rsidP="0004496C">
      <w:pPr>
        <w:pStyle w:val="BodyText"/>
        <w:rPr>
          <w:rFonts w:ascii="Georgia" w:hAnsi="Georgia"/>
          <w:b/>
          <w:sz w:val="22"/>
          <w:szCs w:val="22"/>
        </w:rPr>
      </w:pPr>
    </w:p>
    <w:p w14:paraId="793AD9A1" w14:textId="77777777" w:rsidR="005A4975" w:rsidRPr="000F713E" w:rsidRDefault="001C6E38" w:rsidP="00AF1A18">
      <w:pPr>
        <w:pStyle w:val="Heading1"/>
        <w:numPr>
          <w:ilvl w:val="0"/>
          <w:numId w:val="0"/>
        </w:numPr>
        <w:rPr>
          <w:rFonts w:ascii="Georgia" w:hAnsi="Georgia"/>
        </w:rPr>
      </w:pPr>
      <w:bookmarkStart w:id="9" w:name="_Toc534293461"/>
      <w:bookmarkEnd w:id="7"/>
      <w:bookmarkEnd w:id="8"/>
      <w:r w:rsidRPr="000F713E">
        <w:rPr>
          <w:rFonts w:ascii="Georgia" w:hAnsi="Georgia"/>
        </w:rPr>
        <w:lastRenderedPageBreak/>
        <w:t>Hardware Requirements</w:t>
      </w:r>
      <w:bookmarkEnd w:id="9"/>
    </w:p>
    <w:p w14:paraId="61BBE521" w14:textId="77777777" w:rsidR="001C6E38" w:rsidRPr="000F713E" w:rsidRDefault="001C6E38" w:rsidP="001C6E38">
      <w:pPr>
        <w:pStyle w:val="Heading2"/>
        <w:keepLines/>
        <w:numPr>
          <w:ilvl w:val="0"/>
          <w:numId w:val="0"/>
        </w:numPr>
        <w:tabs>
          <w:tab w:val="left" w:pos="720"/>
        </w:tabs>
        <w:spacing w:after="40" w:line="240" w:lineRule="auto"/>
        <w:ind w:left="720"/>
        <w:rPr>
          <w:rFonts w:ascii="Georgia" w:hAnsi="Georgia"/>
          <w:color w:val="auto"/>
        </w:rPr>
      </w:pPr>
    </w:p>
    <w:tbl>
      <w:tblPr>
        <w:tblStyle w:val="PwCTableText"/>
        <w:tblW w:w="0" w:type="auto"/>
        <w:tblLook w:val="04A0" w:firstRow="1" w:lastRow="0" w:firstColumn="1" w:lastColumn="0" w:noHBand="0" w:noVBand="1"/>
      </w:tblPr>
      <w:tblGrid>
        <w:gridCol w:w="2166"/>
        <w:gridCol w:w="735"/>
        <w:gridCol w:w="786"/>
        <w:gridCol w:w="1018"/>
        <w:gridCol w:w="1273"/>
        <w:gridCol w:w="1258"/>
        <w:gridCol w:w="909"/>
        <w:gridCol w:w="1687"/>
      </w:tblGrid>
      <w:tr w:rsidR="001C6E38" w:rsidRPr="002E0A7C" w14:paraId="491A28DF" w14:textId="77777777" w:rsidTr="0062388C">
        <w:trPr>
          <w:cnfStyle w:val="100000000000" w:firstRow="1" w:lastRow="0" w:firstColumn="0" w:lastColumn="0" w:oddVBand="0" w:evenVBand="0" w:oddHBand="0" w:evenHBand="0" w:firstRowFirstColumn="0" w:firstRowLastColumn="0" w:lastRowFirstColumn="0" w:lastRowLastColumn="0"/>
          <w:trHeight w:val="259"/>
        </w:trPr>
        <w:tc>
          <w:tcPr>
            <w:tcW w:w="2166" w:type="dxa"/>
            <w:noWrap/>
            <w:hideMark/>
          </w:tcPr>
          <w:p w14:paraId="005215B5"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Component</w:t>
            </w:r>
          </w:p>
        </w:tc>
        <w:tc>
          <w:tcPr>
            <w:tcW w:w="734" w:type="dxa"/>
            <w:noWrap/>
            <w:hideMark/>
          </w:tcPr>
          <w:p w14:paraId="681777C0"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Unit</w:t>
            </w:r>
          </w:p>
        </w:tc>
        <w:tc>
          <w:tcPr>
            <w:tcW w:w="786" w:type="dxa"/>
            <w:noWrap/>
            <w:hideMark/>
          </w:tcPr>
          <w:p w14:paraId="6759E707"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Core (Per Unit</w:t>
            </w:r>
          </w:p>
        </w:tc>
        <w:tc>
          <w:tcPr>
            <w:tcW w:w="1018" w:type="dxa"/>
            <w:noWrap/>
            <w:hideMark/>
          </w:tcPr>
          <w:p w14:paraId="7F00DD71"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Core (Total)</w:t>
            </w:r>
          </w:p>
        </w:tc>
        <w:tc>
          <w:tcPr>
            <w:tcW w:w="1273" w:type="dxa"/>
            <w:noWrap/>
            <w:hideMark/>
          </w:tcPr>
          <w:p w14:paraId="5F3C3973"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RAM (GB</w:t>
            </w:r>
            <w:proofErr w:type="gramStart"/>
            <w:r w:rsidRPr="002E0A7C">
              <w:rPr>
                <w:rFonts w:asciiTheme="minorHAnsi" w:hAnsiTheme="minorHAnsi"/>
                <w:bCs/>
                <w:iCs/>
                <w:color w:val="auto"/>
                <w:sz w:val="20"/>
              </w:rPr>
              <w:t>)(</w:t>
            </w:r>
            <w:proofErr w:type="gramEnd"/>
            <w:r w:rsidRPr="002E0A7C">
              <w:rPr>
                <w:rFonts w:asciiTheme="minorHAnsi" w:hAnsiTheme="minorHAnsi"/>
                <w:bCs/>
                <w:iCs/>
                <w:color w:val="auto"/>
                <w:sz w:val="20"/>
              </w:rPr>
              <w:t>Per Unit)</w:t>
            </w:r>
          </w:p>
        </w:tc>
        <w:tc>
          <w:tcPr>
            <w:tcW w:w="1258" w:type="dxa"/>
            <w:noWrap/>
            <w:hideMark/>
          </w:tcPr>
          <w:p w14:paraId="2474E54B"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Hard Disk (GB) (Per Unit)</w:t>
            </w:r>
          </w:p>
        </w:tc>
        <w:tc>
          <w:tcPr>
            <w:tcW w:w="909" w:type="dxa"/>
            <w:noWrap/>
            <w:hideMark/>
          </w:tcPr>
          <w:p w14:paraId="338D3308"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Total Disk (GB)</w:t>
            </w:r>
          </w:p>
        </w:tc>
        <w:tc>
          <w:tcPr>
            <w:tcW w:w="1687" w:type="dxa"/>
            <w:noWrap/>
            <w:hideMark/>
          </w:tcPr>
          <w:p w14:paraId="4AEB8A01"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OS/Software Required</w:t>
            </w:r>
          </w:p>
        </w:tc>
      </w:tr>
      <w:tr w:rsidR="001C6E38" w:rsidRPr="002E0A7C" w14:paraId="0ED5FE62" w14:textId="77777777" w:rsidTr="0062388C">
        <w:trPr>
          <w:trHeight w:val="518"/>
        </w:trPr>
        <w:tc>
          <w:tcPr>
            <w:tcW w:w="2166" w:type="dxa"/>
            <w:noWrap/>
            <w:hideMark/>
          </w:tcPr>
          <w:p w14:paraId="0B9ECB0E"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App Server</w:t>
            </w:r>
          </w:p>
        </w:tc>
        <w:tc>
          <w:tcPr>
            <w:tcW w:w="734" w:type="dxa"/>
            <w:noWrap/>
            <w:hideMark/>
          </w:tcPr>
          <w:p w14:paraId="65E09BF8"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2</w:t>
            </w:r>
          </w:p>
        </w:tc>
        <w:tc>
          <w:tcPr>
            <w:tcW w:w="786" w:type="dxa"/>
            <w:noWrap/>
            <w:hideMark/>
          </w:tcPr>
          <w:p w14:paraId="74CC68A9"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4</w:t>
            </w:r>
          </w:p>
        </w:tc>
        <w:tc>
          <w:tcPr>
            <w:tcW w:w="1018" w:type="dxa"/>
            <w:noWrap/>
            <w:hideMark/>
          </w:tcPr>
          <w:p w14:paraId="60D806FD"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8</w:t>
            </w:r>
          </w:p>
        </w:tc>
        <w:tc>
          <w:tcPr>
            <w:tcW w:w="1273" w:type="dxa"/>
            <w:noWrap/>
            <w:hideMark/>
          </w:tcPr>
          <w:p w14:paraId="5A9111D1"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8</w:t>
            </w:r>
          </w:p>
        </w:tc>
        <w:tc>
          <w:tcPr>
            <w:tcW w:w="1258" w:type="dxa"/>
            <w:noWrap/>
            <w:hideMark/>
          </w:tcPr>
          <w:p w14:paraId="0A656D13"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6</w:t>
            </w:r>
            <w:r w:rsidR="001C6E38" w:rsidRPr="002E0A7C">
              <w:rPr>
                <w:rFonts w:asciiTheme="minorHAnsi" w:hAnsiTheme="minorHAnsi"/>
                <w:iCs/>
                <w:sz w:val="20"/>
              </w:rPr>
              <w:t>0</w:t>
            </w:r>
          </w:p>
        </w:tc>
        <w:tc>
          <w:tcPr>
            <w:tcW w:w="909" w:type="dxa"/>
            <w:noWrap/>
            <w:hideMark/>
          </w:tcPr>
          <w:p w14:paraId="701625D3"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12</w:t>
            </w:r>
            <w:r w:rsidR="001C6E38" w:rsidRPr="002E0A7C">
              <w:rPr>
                <w:rFonts w:asciiTheme="minorHAnsi" w:hAnsiTheme="minorHAnsi"/>
                <w:iCs/>
                <w:sz w:val="20"/>
              </w:rPr>
              <w:t>0</w:t>
            </w:r>
          </w:p>
        </w:tc>
        <w:tc>
          <w:tcPr>
            <w:tcW w:w="1687" w:type="dxa"/>
            <w:hideMark/>
          </w:tcPr>
          <w:p w14:paraId="1CB60B23"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(Ubuntu 16.04 LTS) &amp; node.js (v8.11.2)</w:t>
            </w:r>
          </w:p>
        </w:tc>
      </w:tr>
      <w:tr w:rsidR="002D0F00" w:rsidRPr="002E0A7C" w14:paraId="35B9EC04" w14:textId="77777777" w:rsidTr="0062388C">
        <w:trPr>
          <w:trHeight w:val="518"/>
        </w:trPr>
        <w:tc>
          <w:tcPr>
            <w:tcW w:w="2166" w:type="dxa"/>
            <w:noWrap/>
          </w:tcPr>
          <w:p w14:paraId="428C9FB6" w14:textId="77777777" w:rsidR="002D0F00" w:rsidRPr="002E0A7C" w:rsidRDefault="002D0F00" w:rsidP="0062388C">
            <w:pPr>
              <w:rPr>
                <w:rFonts w:asciiTheme="minorHAnsi" w:hAnsiTheme="minorHAnsi"/>
                <w:iCs/>
              </w:rPr>
            </w:pPr>
            <w:r w:rsidRPr="002E0A7C">
              <w:rPr>
                <w:rFonts w:asciiTheme="minorHAnsi" w:hAnsiTheme="minorHAnsi"/>
                <w:iCs/>
              </w:rPr>
              <w:t>Web Server</w:t>
            </w:r>
          </w:p>
        </w:tc>
        <w:tc>
          <w:tcPr>
            <w:tcW w:w="734" w:type="dxa"/>
            <w:noWrap/>
          </w:tcPr>
          <w:p w14:paraId="27D7E61B" w14:textId="77777777" w:rsidR="002D0F00" w:rsidRPr="002E0A7C" w:rsidRDefault="002D0F00" w:rsidP="0062388C">
            <w:pPr>
              <w:rPr>
                <w:rFonts w:asciiTheme="minorHAnsi" w:hAnsiTheme="minorHAnsi"/>
                <w:iCs/>
              </w:rPr>
            </w:pPr>
            <w:r w:rsidRPr="002E0A7C">
              <w:rPr>
                <w:rFonts w:asciiTheme="minorHAnsi" w:hAnsiTheme="minorHAnsi"/>
                <w:iCs/>
              </w:rPr>
              <w:t>2</w:t>
            </w:r>
          </w:p>
        </w:tc>
        <w:tc>
          <w:tcPr>
            <w:tcW w:w="786" w:type="dxa"/>
            <w:noWrap/>
          </w:tcPr>
          <w:p w14:paraId="20A35D3F" w14:textId="77777777" w:rsidR="002D0F00" w:rsidRPr="002E0A7C" w:rsidRDefault="002D0F00" w:rsidP="0062388C">
            <w:pPr>
              <w:rPr>
                <w:rFonts w:asciiTheme="minorHAnsi" w:hAnsiTheme="minorHAnsi"/>
                <w:iCs/>
              </w:rPr>
            </w:pPr>
            <w:r w:rsidRPr="002E0A7C">
              <w:rPr>
                <w:rFonts w:asciiTheme="minorHAnsi" w:hAnsiTheme="minorHAnsi"/>
                <w:iCs/>
              </w:rPr>
              <w:t>4</w:t>
            </w:r>
          </w:p>
        </w:tc>
        <w:tc>
          <w:tcPr>
            <w:tcW w:w="1018" w:type="dxa"/>
            <w:noWrap/>
          </w:tcPr>
          <w:p w14:paraId="363CFFA5" w14:textId="77777777" w:rsidR="002D0F00" w:rsidRPr="002E0A7C" w:rsidRDefault="002D0F00" w:rsidP="0062388C">
            <w:pPr>
              <w:rPr>
                <w:rFonts w:asciiTheme="minorHAnsi" w:hAnsiTheme="minorHAnsi"/>
                <w:iCs/>
              </w:rPr>
            </w:pPr>
            <w:r w:rsidRPr="002E0A7C">
              <w:rPr>
                <w:rFonts w:asciiTheme="minorHAnsi" w:hAnsiTheme="minorHAnsi"/>
                <w:iCs/>
              </w:rPr>
              <w:t>8</w:t>
            </w:r>
          </w:p>
        </w:tc>
        <w:tc>
          <w:tcPr>
            <w:tcW w:w="1273" w:type="dxa"/>
            <w:noWrap/>
          </w:tcPr>
          <w:p w14:paraId="5D283AE6" w14:textId="77777777" w:rsidR="002D0F00" w:rsidRPr="002E0A7C" w:rsidRDefault="002D0F00" w:rsidP="0062388C">
            <w:pPr>
              <w:rPr>
                <w:rFonts w:asciiTheme="minorHAnsi" w:hAnsiTheme="minorHAnsi"/>
                <w:iCs/>
              </w:rPr>
            </w:pPr>
            <w:r w:rsidRPr="002E0A7C">
              <w:rPr>
                <w:rFonts w:asciiTheme="minorHAnsi" w:hAnsiTheme="minorHAnsi"/>
                <w:iCs/>
              </w:rPr>
              <w:t>16</w:t>
            </w:r>
          </w:p>
        </w:tc>
        <w:tc>
          <w:tcPr>
            <w:tcW w:w="1258" w:type="dxa"/>
            <w:noWrap/>
          </w:tcPr>
          <w:p w14:paraId="6B688136" w14:textId="77777777" w:rsidR="002D0F00" w:rsidRPr="002E0A7C" w:rsidRDefault="002D0F00" w:rsidP="0062388C">
            <w:pPr>
              <w:rPr>
                <w:rFonts w:asciiTheme="minorHAnsi" w:hAnsiTheme="minorHAnsi"/>
                <w:iCs/>
              </w:rPr>
            </w:pPr>
            <w:r w:rsidRPr="002E0A7C">
              <w:rPr>
                <w:rFonts w:asciiTheme="minorHAnsi" w:hAnsiTheme="minorHAnsi"/>
                <w:iCs/>
              </w:rPr>
              <w:t>125</w:t>
            </w:r>
          </w:p>
        </w:tc>
        <w:tc>
          <w:tcPr>
            <w:tcW w:w="909" w:type="dxa"/>
            <w:noWrap/>
          </w:tcPr>
          <w:p w14:paraId="2331F7E5" w14:textId="77777777" w:rsidR="002D0F00" w:rsidRPr="002E0A7C" w:rsidRDefault="002D0F00" w:rsidP="0062388C">
            <w:pPr>
              <w:rPr>
                <w:rFonts w:asciiTheme="minorHAnsi" w:hAnsiTheme="minorHAnsi"/>
                <w:iCs/>
              </w:rPr>
            </w:pPr>
            <w:r w:rsidRPr="002E0A7C">
              <w:rPr>
                <w:rFonts w:asciiTheme="minorHAnsi" w:hAnsiTheme="minorHAnsi"/>
                <w:iCs/>
              </w:rPr>
              <w:t>250</w:t>
            </w:r>
          </w:p>
        </w:tc>
        <w:tc>
          <w:tcPr>
            <w:tcW w:w="1687" w:type="dxa"/>
          </w:tcPr>
          <w:p w14:paraId="4EFFC8A8" w14:textId="77777777" w:rsidR="002D0F00" w:rsidRPr="002E0A7C" w:rsidRDefault="002D0F00" w:rsidP="002D0F00">
            <w:pPr>
              <w:rPr>
                <w:rFonts w:asciiTheme="minorHAnsi" w:hAnsiTheme="minorHAnsi"/>
                <w:iCs/>
              </w:rPr>
            </w:pPr>
            <w:r w:rsidRPr="002E0A7C">
              <w:rPr>
                <w:rFonts w:asciiTheme="minorHAnsi" w:hAnsiTheme="minorHAnsi"/>
                <w:iCs/>
              </w:rPr>
              <w:t xml:space="preserve">(Windows (OS - MS Windows 2016 </w:t>
            </w:r>
            <w:proofErr w:type="gramStart"/>
            <w:r w:rsidRPr="002E0A7C">
              <w:rPr>
                <w:rFonts w:asciiTheme="minorHAnsi" w:hAnsiTheme="minorHAnsi"/>
                <w:iCs/>
              </w:rPr>
              <w:t>Std )</w:t>
            </w:r>
            <w:proofErr w:type="gramEnd"/>
            <w:r w:rsidRPr="002E0A7C">
              <w:rPr>
                <w:rFonts w:asciiTheme="minorHAnsi" w:hAnsiTheme="minorHAnsi"/>
                <w:iCs/>
              </w:rPr>
              <w:t xml:space="preserve"> .Net</w:t>
            </w:r>
          </w:p>
          <w:p w14:paraId="45C1C546" w14:textId="77777777" w:rsidR="002D0F00" w:rsidRPr="002E0A7C" w:rsidRDefault="002D0F00" w:rsidP="002D0F00">
            <w:pPr>
              <w:rPr>
                <w:rFonts w:asciiTheme="minorHAnsi" w:hAnsiTheme="minorHAnsi"/>
                <w:iCs/>
              </w:rPr>
            </w:pPr>
            <w:r w:rsidRPr="002E0A7C">
              <w:rPr>
                <w:rFonts w:asciiTheme="minorHAnsi" w:hAnsiTheme="minorHAnsi"/>
                <w:iCs/>
              </w:rPr>
              <w:t>Framework 4.7.1 &amp; IIS) &amp; node.js (v8.11.2)</w:t>
            </w:r>
          </w:p>
        </w:tc>
      </w:tr>
      <w:tr w:rsidR="001C6E38" w:rsidRPr="002E0A7C" w14:paraId="6FE00351" w14:textId="77777777" w:rsidTr="0062388C">
        <w:trPr>
          <w:trHeight w:val="259"/>
        </w:trPr>
        <w:tc>
          <w:tcPr>
            <w:tcW w:w="2166" w:type="dxa"/>
            <w:noWrap/>
            <w:hideMark/>
          </w:tcPr>
          <w:p w14:paraId="38A02A46"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Blockchain Node</w:t>
            </w:r>
          </w:p>
        </w:tc>
        <w:tc>
          <w:tcPr>
            <w:tcW w:w="734" w:type="dxa"/>
            <w:noWrap/>
            <w:hideMark/>
          </w:tcPr>
          <w:p w14:paraId="73828A94"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6</w:t>
            </w:r>
          </w:p>
        </w:tc>
        <w:tc>
          <w:tcPr>
            <w:tcW w:w="786" w:type="dxa"/>
            <w:noWrap/>
            <w:hideMark/>
          </w:tcPr>
          <w:p w14:paraId="720B5715"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2</w:t>
            </w:r>
          </w:p>
        </w:tc>
        <w:tc>
          <w:tcPr>
            <w:tcW w:w="1018" w:type="dxa"/>
            <w:noWrap/>
            <w:hideMark/>
          </w:tcPr>
          <w:p w14:paraId="3818C2A1"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1</w:t>
            </w:r>
            <w:r w:rsidR="002D0F00" w:rsidRPr="002E0A7C">
              <w:rPr>
                <w:rFonts w:asciiTheme="minorHAnsi" w:hAnsiTheme="minorHAnsi"/>
                <w:iCs/>
                <w:sz w:val="20"/>
              </w:rPr>
              <w:t>2</w:t>
            </w:r>
          </w:p>
        </w:tc>
        <w:tc>
          <w:tcPr>
            <w:tcW w:w="1273" w:type="dxa"/>
            <w:noWrap/>
            <w:hideMark/>
          </w:tcPr>
          <w:p w14:paraId="28EF7A06"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8</w:t>
            </w:r>
          </w:p>
        </w:tc>
        <w:tc>
          <w:tcPr>
            <w:tcW w:w="1258" w:type="dxa"/>
            <w:noWrap/>
            <w:hideMark/>
          </w:tcPr>
          <w:p w14:paraId="0629025D"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120</w:t>
            </w:r>
          </w:p>
        </w:tc>
        <w:tc>
          <w:tcPr>
            <w:tcW w:w="909" w:type="dxa"/>
            <w:noWrap/>
            <w:hideMark/>
          </w:tcPr>
          <w:p w14:paraId="6E4C5684"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7</w:t>
            </w:r>
            <w:r w:rsidR="001C6E38" w:rsidRPr="002E0A7C">
              <w:rPr>
                <w:rFonts w:asciiTheme="minorHAnsi" w:hAnsiTheme="minorHAnsi"/>
                <w:iCs/>
                <w:sz w:val="20"/>
              </w:rPr>
              <w:t>20</w:t>
            </w:r>
          </w:p>
        </w:tc>
        <w:tc>
          <w:tcPr>
            <w:tcW w:w="1687" w:type="dxa"/>
            <w:noWrap/>
            <w:hideMark/>
          </w:tcPr>
          <w:p w14:paraId="019FF0A8"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Ubuntu 16.04 LTS</w:t>
            </w:r>
          </w:p>
        </w:tc>
      </w:tr>
      <w:tr w:rsidR="001C6E38" w:rsidRPr="002E0A7C" w14:paraId="5153F50B" w14:textId="77777777" w:rsidTr="0062388C">
        <w:trPr>
          <w:trHeight w:val="531"/>
        </w:trPr>
        <w:tc>
          <w:tcPr>
            <w:tcW w:w="2166" w:type="dxa"/>
            <w:noWrap/>
            <w:hideMark/>
          </w:tcPr>
          <w:p w14:paraId="7FEC33A8"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 xml:space="preserve">SQL </w:t>
            </w:r>
          </w:p>
        </w:tc>
        <w:tc>
          <w:tcPr>
            <w:tcW w:w="734" w:type="dxa"/>
            <w:noWrap/>
            <w:hideMark/>
          </w:tcPr>
          <w:p w14:paraId="2386BBBA"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1</w:t>
            </w:r>
          </w:p>
        </w:tc>
        <w:tc>
          <w:tcPr>
            <w:tcW w:w="786" w:type="dxa"/>
            <w:noWrap/>
            <w:hideMark/>
          </w:tcPr>
          <w:p w14:paraId="02DCA69D"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8</w:t>
            </w:r>
          </w:p>
        </w:tc>
        <w:tc>
          <w:tcPr>
            <w:tcW w:w="1018" w:type="dxa"/>
            <w:noWrap/>
            <w:hideMark/>
          </w:tcPr>
          <w:p w14:paraId="65F098EB"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8</w:t>
            </w:r>
          </w:p>
        </w:tc>
        <w:tc>
          <w:tcPr>
            <w:tcW w:w="1273" w:type="dxa"/>
            <w:noWrap/>
            <w:hideMark/>
          </w:tcPr>
          <w:p w14:paraId="5A275EF1"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16</w:t>
            </w:r>
          </w:p>
        </w:tc>
        <w:tc>
          <w:tcPr>
            <w:tcW w:w="1258" w:type="dxa"/>
            <w:noWrap/>
            <w:hideMark/>
          </w:tcPr>
          <w:p w14:paraId="33721FCA"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250</w:t>
            </w:r>
          </w:p>
        </w:tc>
        <w:tc>
          <w:tcPr>
            <w:tcW w:w="909" w:type="dxa"/>
            <w:noWrap/>
            <w:hideMark/>
          </w:tcPr>
          <w:p w14:paraId="3C3A52DD"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250</w:t>
            </w:r>
          </w:p>
        </w:tc>
        <w:tc>
          <w:tcPr>
            <w:tcW w:w="1687" w:type="dxa"/>
            <w:hideMark/>
          </w:tcPr>
          <w:p w14:paraId="2489B0E5"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SQL Server 2014 express edition (OS - MS Windows 2016 Std)</w:t>
            </w:r>
          </w:p>
        </w:tc>
      </w:tr>
      <w:tr w:rsidR="001C6E38" w:rsidRPr="002E0A7C" w14:paraId="289128B3" w14:textId="77777777" w:rsidTr="0062388C">
        <w:trPr>
          <w:trHeight w:val="336"/>
        </w:trPr>
        <w:tc>
          <w:tcPr>
            <w:tcW w:w="2901" w:type="dxa"/>
            <w:gridSpan w:val="2"/>
            <w:noWrap/>
            <w:hideMark/>
          </w:tcPr>
          <w:p w14:paraId="1CEC7526"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Total</w:t>
            </w:r>
          </w:p>
        </w:tc>
        <w:tc>
          <w:tcPr>
            <w:tcW w:w="786" w:type="dxa"/>
            <w:noWrap/>
            <w:hideMark/>
          </w:tcPr>
          <w:p w14:paraId="3656F797"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 </w:t>
            </w:r>
          </w:p>
        </w:tc>
        <w:tc>
          <w:tcPr>
            <w:tcW w:w="1018" w:type="dxa"/>
            <w:noWrap/>
            <w:hideMark/>
          </w:tcPr>
          <w:p w14:paraId="41652BF4"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 </w:t>
            </w:r>
          </w:p>
        </w:tc>
        <w:tc>
          <w:tcPr>
            <w:tcW w:w="1273" w:type="dxa"/>
            <w:noWrap/>
            <w:hideMark/>
          </w:tcPr>
          <w:p w14:paraId="61541026"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 </w:t>
            </w:r>
          </w:p>
        </w:tc>
        <w:tc>
          <w:tcPr>
            <w:tcW w:w="1258" w:type="dxa"/>
            <w:noWrap/>
            <w:hideMark/>
          </w:tcPr>
          <w:p w14:paraId="70FC59D8"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 </w:t>
            </w:r>
          </w:p>
        </w:tc>
        <w:tc>
          <w:tcPr>
            <w:tcW w:w="909" w:type="dxa"/>
            <w:noWrap/>
            <w:hideMark/>
          </w:tcPr>
          <w:p w14:paraId="1C0F9DB8"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1</w:t>
            </w:r>
            <w:r w:rsidR="005360E9" w:rsidRPr="002E0A7C">
              <w:rPr>
                <w:rFonts w:asciiTheme="minorHAnsi" w:hAnsiTheme="minorHAnsi"/>
                <w:iCs/>
                <w:sz w:val="20"/>
              </w:rPr>
              <w:t>84</w:t>
            </w:r>
            <w:r w:rsidRPr="002E0A7C">
              <w:rPr>
                <w:rFonts w:asciiTheme="minorHAnsi" w:hAnsiTheme="minorHAnsi"/>
                <w:iCs/>
                <w:sz w:val="20"/>
              </w:rPr>
              <w:t>0</w:t>
            </w:r>
          </w:p>
        </w:tc>
        <w:tc>
          <w:tcPr>
            <w:tcW w:w="1687" w:type="dxa"/>
            <w:noWrap/>
            <w:hideMark/>
          </w:tcPr>
          <w:p w14:paraId="1E226533" w14:textId="77777777" w:rsidR="001C6E38" w:rsidRPr="002E0A7C" w:rsidRDefault="001C6E38" w:rsidP="0062388C">
            <w:pPr>
              <w:spacing w:before="0" w:beforeAutospacing="0" w:after="160" w:afterAutospacing="0"/>
              <w:rPr>
                <w:rFonts w:asciiTheme="minorHAnsi" w:hAnsiTheme="minorHAnsi"/>
                <w:iCs/>
                <w:sz w:val="20"/>
              </w:rPr>
            </w:pPr>
          </w:p>
        </w:tc>
      </w:tr>
    </w:tbl>
    <w:p w14:paraId="63D32654" w14:textId="77777777" w:rsidR="001C6E38" w:rsidRPr="002E0A7C" w:rsidRDefault="001C6E38" w:rsidP="001C6E38">
      <w:pPr>
        <w:rPr>
          <w:iCs/>
          <w:lang w:val="en-GB"/>
        </w:rPr>
      </w:pPr>
    </w:p>
    <w:p w14:paraId="36725369" w14:textId="77777777" w:rsidR="001C6E38" w:rsidRPr="002E0A7C" w:rsidRDefault="001C6E38" w:rsidP="001C6E38">
      <w:pPr>
        <w:rPr>
          <w:iCs/>
          <w:lang w:val="en-GB"/>
        </w:rPr>
      </w:pPr>
    </w:p>
    <w:tbl>
      <w:tblPr>
        <w:tblStyle w:val="PwCTableText"/>
        <w:tblW w:w="0" w:type="auto"/>
        <w:tblLook w:val="04A0" w:firstRow="1" w:lastRow="0" w:firstColumn="1" w:lastColumn="0" w:noHBand="0" w:noVBand="1"/>
      </w:tblPr>
      <w:tblGrid>
        <w:gridCol w:w="3478"/>
        <w:gridCol w:w="3362"/>
        <w:gridCol w:w="3025"/>
      </w:tblGrid>
      <w:tr w:rsidR="001C6E38" w:rsidRPr="002E0A7C" w14:paraId="521C3AAE" w14:textId="77777777" w:rsidTr="0062388C">
        <w:trPr>
          <w:cnfStyle w:val="100000000000" w:firstRow="1" w:lastRow="0" w:firstColumn="0" w:lastColumn="0" w:oddVBand="0" w:evenVBand="0" w:oddHBand="0" w:evenHBand="0" w:firstRowFirstColumn="0" w:firstRowLastColumn="0" w:lastRowFirstColumn="0" w:lastRowLastColumn="0"/>
          <w:trHeight w:val="615"/>
        </w:trPr>
        <w:tc>
          <w:tcPr>
            <w:tcW w:w="3478" w:type="dxa"/>
            <w:noWrap/>
            <w:hideMark/>
          </w:tcPr>
          <w:p w14:paraId="5AF6B663"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Blockchain Framework</w:t>
            </w:r>
          </w:p>
        </w:tc>
        <w:tc>
          <w:tcPr>
            <w:tcW w:w="3362" w:type="dxa"/>
            <w:noWrap/>
            <w:hideMark/>
          </w:tcPr>
          <w:p w14:paraId="45BFEC99"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Version</w:t>
            </w:r>
          </w:p>
        </w:tc>
        <w:tc>
          <w:tcPr>
            <w:tcW w:w="3025" w:type="dxa"/>
            <w:hideMark/>
          </w:tcPr>
          <w:p w14:paraId="6EE4945A"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No of Ubuntu Node to be installed in</w:t>
            </w:r>
          </w:p>
        </w:tc>
      </w:tr>
      <w:tr w:rsidR="001C6E38" w:rsidRPr="002E0A7C" w14:paraId="011C00D9" w14:textId="77777777" w:rsidTr="0062388C">
        <w:trPr>
          <w:trHeight w:val="315"/>
        </w:trPr>
        <w:tc>
          <w:tcPr>
            <w:tcW w:w="3478" w:type="dxa"/>
            <w:noWrap/>
            <w:hideMark/>
          </w:tcPr>
          <w:p w14:paraId="2003F3F6"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Ethereum</w:t>
            </w:r>
          </w:p>
        </w:tc>
        <w:tc>
          <w:tcPr>
            <w:tcW w:w="3362" w:type="dxa"/>
            <w:noWrap/>
            <w:hideMark/>
          </w:tcPr>
          <w:p w14:paraId="52B2FA89" w14:textId="77777777" w:rsidR="001C6E38" w:rsidRPr="002E0A7C" w:rsidRDefault="002D0F00" w:rsidP="0062388C">
            <w:pPr>
              <w:spacing w:before="0" w:beforeAutospacing="0" w:after="160" w:afterAutospacing="0"/>
              <w:rPr>
                <w:rFonts w:asciiTheme="minorHAnsi" w:hAnsiTheme="minorHAnsi"/>
                <w:iCs/>
                <w:sz w:val="20"/>
              </w:rPr>
            </w:pPr>
            <w:r w:rsidRPr="002E0A7C">
              <w:rPr>
                <w:rFonts w:asciiTheme="minorHAnsi" w:hAnsiTheme="minorHAnsi"/>
                <w:iCs/>
                <w:sz w:val="20"/>
              </w:rPr>
              <w:t>Geth/1.8.1-stable-1e67410e/</w:t>
            </w:r>
          </w:p>
        </w:tc>
        <w:tc>
          <w:tcPr>
            <w:tcW w:w="3025" w:type="dxa"/>
            <w:noWrap/>
            <w:hideMark/>
          </w:tcPr>
          <w:p w14:paraId="37422F43" w14:textId="77777777" w:rsidR="001C6E38" w:rsidRPr="002E0A7C" w:rsidRDefault="001C6E38" w:rsidP="0062388C">
            <w:pPr>
              <w:spacing w:before="0" w:beforeAutospacing="0" w:after="160" w:afterAutospacing="0"/>
              <w:rPr>
                <w:rFonts w:asciiTheme="minorHAnsi" w:hAnsiTheme="minorHAnsi"/>
                <w:iCs/>
                <w:sz w:val="20"/>
              </w:rPr>
            </w:pPr>
            <w:r w:rsidRPr="002E0A7C">
              <w:rPr>
                <w:rFonts w:asciiTheme="minorHAnsi" w:hAnsiTheme="minorHAnsi"/>
                <w:iCs/>
                <w:sz w:val="20"/>
              </w:rPr>
              <w:t>4</w:t>
            </w:r>
          </w:p>
        </w:tc>
      </w:tr>
    </w:tbl>
    <w:p w14:paraId="2A5940B4" w14:textId="77777777" w:rsidR="001C6E38" w:rsidRPr="002E0A7C" w:rsidRDefault="001C6E38" w:rsidP="001C6E38">
      <w:pPr>
        <w:rPr>
          <w:iCs/>
          <w:lang w:val="en-GB"/>
        </w:rPr>
      </w:pPr>
    </w:p>
    <w:p w14:paraId="3D13F1E3" w14:textId="77777777" w:rsidR="001C6E38" w:rsidRPr="002E0A7C" w:rsidRDefault="001C6E38" w:rsidP="001C6E38">
      <w:pPr>
        <w:rPr>
          <w:iCs/>
          <w:lang w:val="en-GB"/>
        </w:rPr>
      </w:pPr>
    </w:p>
    <w:tbl>
      <w:tblPr>
        <w:tblStyle w:val="PwCTableText"/>
        <w:tblW w:w="9901" w:type="dxa"/>
        <w:tblLook w:val="04A0" w:firstRow="1" w:lastRow="0" w:firstColumn="1" w:lastColumn="0" w:noHBand="0" w:noVBand="1"/>
      </w:tblPr>
      <w:tblGrid>
        <w:gridCol w:w="2880"/>
        <w:gridCol w:w="3953"/>
        <w:gridCol w:w="3068"/>
      </w:tblGrid>
      <w:tr w:rsidR="001C6E38" w:rsidRPr="002E0A7C" w14:paraId="0A23ABD0" w14:textId="77777777" w:rsidTr="0062388C">
        <w:trPr>
          <w:cnfStyle w:val="100000000000" w:firstRow="1" w:lastRow="0" w:firstColumn="0" w:lastColumn="0" w:oddVBand="0" w:evenVBand="0" w:oddHBand="0" w:evenHBand="0" w:firstRowFirstColumn="0" w:firstRowLastColumn="0" w:lastRowFirstColumn="0" w:lastRowLastColumn="0"/>
          <w:trHeight w:val="304"/>
        </w:trPr>
        <w:tc>
          <w:tcPr>
            <w:tcW w:w="2880" w:type="dxa"/>
            <w:noWrap/>
            <w:hideMark/>
          </w:tcPr>
          <w:p w14:paraId="41337528" w14:textId="77777777" w:rsidR="001C6E38" w:rsidRPr="002E0A7C" w:rsidRDefault="001C6E38" w:rsidP="0062388C">
            <w:pPr>
              <w:spacing w:before="0" w:beforeAutospacing="0" w:after="160" w:afterAutospacing="0"/>
              <w:rPr>
                <w:rFonts w:asciiTheme="minorHAnsi" w:hAnsiTheme="minorHAnsi"/>
                <w:bCs/>
                <w:iCs/>
                <w:color w:val="auto"/>
                <w:sz w:val="20"/>
              </w:rPr>
            </w:pPr>
            <w:proofErr w:type="spellStart"/>
            <w:r w:rsidRPr="002E0A7C">
              <w:rPr>
                <w:rFonts w:asciiTheme="minorHAnsi" w:hAnsiTheme="minorHAnsi"/>
                <w:bCs/>
                <w:iCs/>
                <w:color w:val="auto"/>
                <w:sz w:val="20"/>
              </w:rPr>
              <w:t>Sl</w:t>
            </w:r>
            <w:proofErr w:type="spellEnd"/>
            <w:r w:rsidRPr="002E0A7C">
              <w:rPr>
                <w:rFonts w:asciiTheme="minorHAnsi" w:hAnsiTheme="minorHAnsi"/>
                <w:bCs/>
                <w:iCs/>
                <w:color w:val="auto"/>
                <w:sz w:val="20"/>
              </w:rPr>
              <w:t xml:space="preserve"> No</w:t>
            </w:r>
          </w:p>
        </w:tc>
        <w:tc>
          <w:tcPr>
            <w:tcW w:w="3953" w:type="dxa"/>
            <w:noWrap/>
            <w:hideMark/>
          </w:tcPr>
          <w:p w14:paraId="6E226009"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Software/Service Requirement</w:t>
            </w:r>
          </w:p>
        </w:tc>
        <w:tc>
          <w:tcPr>
            <w:tcW w:w="3068" w:type="dxa"/>
            <w:noWrap/>
            <w:hideMark/>
          </w:tcPr>
          <w:p w14:paraId="37CB37AD" w14:textId="77777777" w:rsidR="001C6E38" w:rsidRPr="002E0A7C" w:rsidRDefault="001C6E38" w:rsidP="0062388C">
            <w:pPr>
              <w:spacing w:before="0" w:beforeAutospacing="0" w:after="160" w:afterAutospacing="0"/>
              <w:rPr>
                <w:rFonts w:asciiTheme="minorHAnsi" w:hAnsiTheme="minorHAnsi"/>
                <w:bCs/>
                <w:iCs/>
                <w:color w:val="auto"/>
                <w:sz w:val="20"/>
              </w:rPr>
            </w:pPr>
            <w:r w:rsidRPr="002E0A7C">
              <w:rPr>
                <w:rFonts w:asciiTheme="minorHAnsi" w:hAnsiTheme="minorHAnsi"/>
                <w:bCs/>
                <w:iCs/>
                <w:color w:val="auto"/>
                <w:sz w:val="20"/>
              </w:rPr>
              <w:t>Qty</w:t>
            </w:r>
          </w:p>
        </w:tc>
      </w:tr>
      <w:tr w:rsidR="001C6E38" w:rsidRPr="002E0A7C" w14:paraId="48FD97A3" w14:textId="77777777" w:rsidTr="0062388C">
        <w:trPr>
          <w:trHeight w:val="304"/>
        </w:trPr>
        <w:tc>
          <w:tcPr>
            <w:tcW w:w="2880" w:type="dxa"/>
            <w:noWrap/>
            <w:hideMark/>
          </w:tcPr>
          <w:p w14:paraId="1582F460"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1</w:t>
            </w:r>
          </w:p>
        </w:tc>
        <w:tc>
          <w:tcPr>
            <w:tcW w:w="3953" w:type="dxa"/>
            <w:noWrap/>
            <w:hideMark/>
          </w:tcPr>
          <w:p w14:paraId="5BE5C7FC"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License: Ubuntu 16.04 LTS</w:t>
            </w:r>
          </w:p>
        </w:tc>
        <w:tc>
          <w:tcPr>
            <w:tcW w:w="3068" w:type="dxa"/>
            <w:noWrap/>
            <w:hideMark/>
          </w:tcPr>
          <w:p w14:paraId="193608D5"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As Required</w:t>
            </w:r>
          </w:p>
        </w:tc>
      </w:tr>
      <w:tr w:rsidR="001C6E38" w:rsidRPr="002E0A7C" w14:paraId="562DF725" w14:textId="77777777" w:rsidTr="0062388C">
        <w:trPr>
          <w:trHeight w:val="1016"/>
        </w:trPr>
        <w:tc>
          <w:tcPr>
            <w:tcW w:w="2880" w:type="dxa"/>
            <w:noWrap/>
            <w:hideMark/>
          </w:tcPr>
          <w:p w14:paraId="43AF3443"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2</w:t>
            </w:r>
          </w:p>
        </w:tc>
        <w:tc>
          <w:tcPr>
            <w:tcW w:w="3953" w:type="dxa"/>
            <w:noWrap/>
            <w:hideMark/>
          </w:tcPr>
          <w:p w14:paraId="3374C555"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Load Balancer</w:t>
            </w:r>
          </w:p>
        </w:tc>
        <w:tc>
          <w:tcPr>
            <w:tcW w:w="3068" w:type="dxa"/>
            <w:hideMark/>
          </w:tcPr>
          <w:p w14:paraId="21C3234D"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1) One for App Servers</w:t>
            </w:r>
            <w:r w:rsidRPr="002E0A7C">
              <w:rPr>
                <w:rFonts w:asciiTheme="minorHAnsi" w:hAnsiTheme="minorHAnsi"/>
                <w:b/>
                <w:iCs/>
                <w:sz w:val="20"/>
              </w:rPr>
              <w:br/>
              <w:t>2) One for Blockchain Nodes</w:t>
            </w:r>
          </w:p>
        </w:tc>
      </w:tr>
      <w:tr w:rsidR="001C6E38" w:rsidRPr="002E0A7C" w14:paraId="77B16EDE" w14:textId="77777777" w:rsidTr="0062388C">
        <w:trPr>
          <w:trHeight w:val="304"/>
        </w:trPr>
        <w:tc>
          <w:tcPr>
            <w:tcW w:w="2880" w:type="dxa"/>
            <w:noWrap/>
            <w:hideMark/>
          </w:tcPr>
          <w:p w14:paraId="3C6F2CCB"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3</w:t>
            </w:r>
          </w:p>
        </w:tc>
        <w:tc>
          <w:tcPr>
            <w:tcW w:w="3953" w:type="dxa"/>
            <w:noWrap/>
            <w:hideMark/>
          </w:tcPr>
          <w:p w14:paraId="1016463C"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SSL</w:t>
            </w:r>
          </w:p>
        </w:tc>
        <w:tc>
          <w:tcPr>
            <w:tcW w:w="3068" w:type="dxa"/>
            <w:hideMark/>
          </w:tcPr>
          <w:p w14:paraId="41912125" w14:textId="77777777" w:rsidR="001C6E38" w:rsidRPr="002E0A7C" w:rsidRDefault="001C6E38" w:rsidP="0062388C">
            <w:pPr>
              <w:spacing w:before="0" w:beforeAutospacing="0" w:after="160" w:afterAutospacing="0"/>
              <w:rPr>
                <w:rFonts w:asciiTheme="minorHAnsi" w:hAnsiTheme="minorHAnsi"/>
                <w:b/>
                <w:iCs/>
                <w:sz w:val="20"/>
              </w:rPr>
            </w:pPr>
            <w:r w:rsidRPr="002E0A7C">
              <w:rPr>
                <w:rFonts w:asciiTheme="minorHAnsi" w:hAnsiTheme="minorHAnsi"/>
                <w:b/>
                <w:iCs/>
                <w:sz w:val="20"/>
              </w:rPr>
              <w:t> </w:t>
            </w:r>
          </w:p>
        </w:tc>
      </w:tr>
    </w:tbl>
    <w:p w14:paraId="6CF72019" w14:textId="77777777" w:rsidR="001C6E38" w:rsidRPr="000F713E" w:rsidRDefault="00BF5C5B" w:rsidP="00AF1A18">
      <w:pPr>
        <w:pStyle w:val="Heading1"/>
        <w:numPr>
          <w:ilvl w:val="0"/>
          <w:numId w:val="0"/>
        </w:numPr>
        <w:rPr>
          <w:rFonts w:ascii="Georgia" w:hAnsi="Georgia"/>
        </w:rPr>
      </w:pPr>
      <w:bookmarkStart w:id="10" w:name="_Toc534293462"/>
      <w:r w:rsidRPr="000F713E">
        <w:rPr>
          <w:rFonts w:ascii="Georgia" w:hAnsi="Georgia"/>
        </w:rPr>
        <w:lastRenderedPageBreak/>
        <w:t>C</w:t>
      </w:r>
      <w:r w:rsidR="001C6E38" w:rsidRPr="000F713E">
        <w:rPr>
          <w:rFonts w:ascii="Georgia" w:hAnsi="Georgia"/>
        </w:rPr>
        <w:t>onclusion</w:t>
      </w:r>
      <w:bookmarkEnd w:id="10"/>
    </w:p>
    <w:p w14:paraId="5F975D2F" w14:textId="77777777" w:rsidR="00764ED4" w:rsidRPr="000F713E" w:rsidRDefault="00764ED4" w:rsidP="00764ED4">
      <w:pPr>
        <w:pStyle w:val="BodyText"/>
        <w:rPr>
          <w:rFonts w:ascii="Georgia" w:hAnsi="Georgia"/>
          <w:sz w:val="22"/>
        </w:rPr>
      </w:pPr>
      <w:r w:rsidRPr="000F713E">
        <w:rPr>
          <w:rFonts w:ascii="Georgia" w:hAnsi="Georgia"/>
          <w:sz w:val="22"/>
        </w:rPr>
        <w:t>Crowdfunding as a source of triggering various social welfare projects can herein gain widespread acceptance with the introduction of blockchain in the application. Specially, the advantages accorded to the Donation process by Blockchain are:</w:t>
      </w:r>
    </w:p>
    <w:p w14:paraId="4CDEC8E3" w14:textId="77777777" w:rsidR="00764ED4" w:rsidRPr="000F713E" w:rsidRDefault="00764ED4" w:rsidP="00813369">
      <w:pPr>
        <w:pStyle w:val="BodyText"/>
        <w:numPr>
          <w:ilvl w:val="0"/>
          <w:numId w:val="12"/>
        </w:numPr>
        <w:rPr>
          <w:rFonts w:ascii="Georgia" w:hAnsi="Georgia"/>
          <w:sz w:val="22"/>
        </w:rPr>
      </w:pPr>
      <w:r w:rsidRPr="000F713E">
        <w:rPr>
          <w:rFonts w:ascii="Georgia" w:hAnsi="Georgia"/>
          <w:sz w:val="22"/>
        </w:rPr>
        <w:t xml:space="preserve">Immutability: The transactions of the donations for </w:t>
      </w:r>
      <w:proofErr w:type="spellStart"/>
      <w:r w:rsidRPr="000F713E">
        <w:rPr>
          <w:rFonts w:ascii="Georgia" w:hAnsi="Georgia"/>
          <w:sz w:val="22"/>
        </w:rPr>
        <w:t>Viveka</w:t>
      </w:r>
      <w:proofErr w:type="spellEnd"/>
      <w:r w:rsidRPr="000F713E">
        <w:rPr>
          <w:rFonts w:ascii="Georgia" w:hAnsi="Georgia"/>
          <w:sz w:val="22"/>
        </w:rPr>
        <w:t xml:space="preserve"> Tirtha is immutably recorded in the number of Nodes in the Private Blockchain network based on Ethereum platform. </w:t>
      </w:r>
    </w:p>
    <w:p w14:paraId="19CD8D20" w14:textId="77777777" w:rsidR="00764ED4" w:rsidRPr="000F713E" w:rsidRDefault="00764ED4" w:rsidP="00813369">
      <w:pPr>
        <w:pStyle w:val="BodyText"/>
        <w:numPr>
          <w:ilvl w:val="0"/>
          <w:numId w:val="12"/>
        </w:numPr>
        <w:rPr>
          <w:rFonts w:ascii="Georgia" w:hAnsi="Georgia"/>
          <w:sz w:val="22"/>
        </w:rPr>
      </w:pPr>
      <w:r w:rsidRPr="000F713E">
        <w:rPr>
          <w:rFonts w:ascii="Georgia" w:hAnsi="Georgia"/>
          <w:sz w:val="22"/>
        </w:rPr>
        <w:t xml:space="preserve">Trusted &amp; Secure: Secure Blockchain is an append-only ledger protected by strong cryptography. Once data is added to Blockchain it cannot be changed or deleted. </w:t>
      </w:r>
    </w:p>
    <w:p w14:paraId="7DABC43C" w14:textId="77777777" w:rsidR="00764ED4" w:rsidRPr="000F713E" w:rsidRDefault="00764ED4" w:rsidP="00813369">
      <w:pPr>
        <w:pStyle w:val="BodyText"/>
        <w:numPr>
          <w:ilvl w:val="0"/>
          <w:numId w:val="12"/>
        </w:numPr>
        <w:rPr>
          <w:rFonts w:ascii="Georgia" w:hAnsi="Georgia"/>
          <w:sz w:val="22"/>
        </w:rPr>
      </w:pPr>
      <w:r w:rsidRPr="000F713E">
        <w:rPr>
          <w:rFonts w:ascii="Georgia" w:hAnsi="Georgia"/>
          <w:sz w:val="22"/>
        </w:rPr>
        <w:t xml:space="preserve">Single Source of Truth: All the Audit trials with time stamp of the Donations made to </w:t>
      </w:r>
      <w:proofErr w:type="spellStart"/>
      <w:r w:rsidRPr="000F713E">
        <w:rPr>
          <w:rFonts w:ascii="Georgia" w:hAnsi="Georgia"/>
          <w:sz w:val="22"/>
        </w:rPr>
        <w:t>Viveka</w:t>
      </w:r>
      <w:proofErr w:type="spellEnd"/>
      <w:r w:rsidRPr="000F713E">
        <w:rPr>
          <w:rFonts w:ascii="Georgia" w:hAnsi="Georgia"/>
          <w:sz w:val="22"/>
        </w:rPr>
        <w:t xml:space="preserve"> Tirtha can be tracked on distributed Database. </w:t>
      </w:r>
    </w:p>
    <w:p w14:paraId="41943A2B" w14:textId="77777777" w:rsidR="00764ED4" w:rsidRPr="000F713E" w:rsidRDefault="00764ED4" w:rsidP="00813369">
      <w:pPr>
        <w:pStyle w:val="BodyText"/>
        <w:numPr>
          <w:ilvl w:val="0"/>
          <w:numId w:val="12"/>
        </w:numPr>
        <w:rPr>
          <w:rFonts w:ascii="Georgia" w:hAnsi="Georgia"/>
          <w:sz w:val="22"/>
        </w:rPr>
      </w:pPr>
      <w:r w:rsidRPr="000F713E">
        <w:rPr>
          <w:rFonts w:ascii="Georgia" w:hAnsi="Georgia"/>
          <w:sz w:val="22"/>
        </w:rPr>
        <w:t xml:space="preserve">Transparency: This system ensures transparency and builds trust. </w:t>
      </w:r>
    </w:p>
    <w:p w14:paraId="6E884D93" w14:textId="77777777" w:rsidR="001C6E38" w:rsidRPr="000F713E" w:rsidRDefault="00764ED4" w:rsidP="00813369">
      <w:pPr>
        <w:pStyle w:val="BodyText"/>
        <w:numPr>
          <w:ilvl w:val="0"/>
          <w:numId w:val="12"/>
        </w:numPr>
        <w:rPr>
          <w:rFonts w:ascii="Georgia" w:hAnsi="Georgia"/>
          <w:lang w:val="en-GB"/>
        </w:rPr>
      </w:pPr>
      <w:r w:rsidRPr="000F713E">
        <w:rPr>
          <w:rFonts w:ascii="Georgia" w:hAnsi="Georgia"/>
          <w:sz w:val="22"/>
        </w:rPr>
        <w:t>Distributed Ledger: Distributed ledger creating a single shared view of transactions - every participant in the network has simultaneous access to a shared view of information</w:t>
      </w:r>
    </w:p>
    <w:sectPr w:rsidR="001C6E38" w:rsidRPr="000F713E" w:rsidSect="006F2DEA">
      <w:headerReference w:type="default" r:id="rId38"/>
      <w:footerReference w:type="default" r:id="rId39"/>
      <w:pgSz w:w="11909" w:h="16834" w:code="9"/>
      <w:pgMar w:top="1354" w:right="1022" w:bottom="562" w:left="792" w:header="562" w:footer="562" w:gutter="2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87F42" w14:textId="77777777" w:rsidR="007776AA" w:rsidRDefault="007776AA" w:rsidP="00D52C78">
      <w:pPr>
        <w:spacing w:after="0"/>
      </w:pPr>
      <w:r>
        <w:separator/>
      </w:r>
    </w:p>
  </w:endnote>
  <w:endnote w:type="continuationSeparator" w:id="0">
    <w:p w14:paraId="0AC5CA03" w14:textId="77777777" w:rsidR="007776AA" w:rsidRDefault="007776AA" w:rsidP="00D52C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97FE1" w14:textId="77777777" w:rsidR="0062388C" w:rsidRDefault="00623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266BC" w14:textId="77777777" w:rsidR="0062388C" w:rsidRDefault="0062388C">
    <w:pPr>
      <w:pStyle w:val="Footer"/>
    </w:pPr>
    <w:r>
      <w:rPr>
        <w:noProof/>
      </w:rPr>
      <w:drawing>
        <wp:anchor distT="0" distB="0" distL="114300" distR="114300" simplePos="0" relativeHeight="251719680" behindDoc="1" locked="0" layoutInCell="1" allowOverlap="1" wp14:anchorId="48A10000" wp14:editId="6389E42D">
          <wp:simplePos x="0" y="0"/>
          <wp:positionH relativeFrom="column">
            <wp:posOffset>704215</wp:posOffset>
          </wp:positionH>
          <wp:positionV relativeFrom="paragraph">
            <wp:posOffset>-1042670</wp:posOffset>
          </wp:positionV>
          <wp:extent cx="1225296" cy="987552"/>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25296" cy="987552"/>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95F49" w14:textId="77777777" w:rsidR="0062388C" w:rsidRDefault="006238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54600" w14:textId="77777777" w:rsidR="0062388C" w:rsidRDefault="007776AA" w:rsidP="00406A0E">
    <w:pPr>
      <w:pStyle w:val="Footer"/>
      <w:tabs>
        <w:tab w:val="clear" w:pos="4680"/>
        <w:tab w:val="clear" w:pos="9360"/>
      </w:tabs>
      <w:spacing w:before="480" w:after="60"/>
    </w:pPr>
    <w:sdt>
      <w:sdtPr>
        <w:rPr>
          <w:rFonts w:cs="Arial"/>
          <w:szCs w:val="16"/>
        </w:rPr>
        <w:alias w:val="Title"/>
        <w:tag w:val=""/>
        <w:id w:val="1666282515"/>
        <w:placeholder>
          <w:docPart w:val="F050EE6CB52F470D9A8A13DAAD7359F4"/>
        </w:placeholder>
        <w:dataBinding w:prefixMappings="xmlns:ns0='http://purl.org/dc/elements/1.1/' xmlns:ns1='http://schemas.openxmlformats.org/package/2006/metadata/core-properties' " w:xpath="/ns1:coreProperties[1]/ns0:title[1]" w:storeItemID="{6C3C8BC8-F283-45AE-878A-BAB7291924A1}"/>
        <w:text/>
      </w:sdtPr>
      <w:sdtEndPr/>
      <w:sdtContent>
        <w:r w:rsidR="000F713E">
          <w:rPr>
            <w:rFonts w:cs="Arial"/>
            <w:szCs w:val="16"/>
          </w:rPr>
          <w:t>Ramakrishna Mission Crowdfunding System using Blockchain</w:t>
        </w:r>
      </w:sdtContent>
    </w:sdt>
    <w:r w:rsidR="0062388C" w:rsidRPr="00675D04">
      <w:ptab w:relativeTo="margin" w:alignment="center" w:leader="none"/>
    </w:r>
    <w:r w:rsidR="0062388C" w:rsidRPr="00675D04">
      <w:ptab w:relativeTo="margin" w:alignment="right" w:leader="none"/>
    </w:r>
    <w:sdt>
      <w:sdtPr>
        <w:alias w:val="Date Completed"/>
        <w:tag w:val="{DocProperty:Date completed}"/>
        <w:id w:val="1324780644"/>
        <w:text/>
      </w:sdtPr>
      <w:sdtEndPr/>
      <w:sdtContent>
        <w:r w:rsidR="0062388C">
          <w:t>.</w:t>
        </w:r>
      </w:sdtContent>
    </w:sdt>
  </w:p>
  <w:p w14:paraId="7CBB461D" w14:textId="77777777" w:rsidR="0062388C" w:rsidRDefault="007776AA" w:rsidP="00406A0E">
    <w:pPr>
      <w:pStyle w:val="Footer"/>
      <w:tabs>
        <w:tab w:val="clear" w:pos="4680"/>
        <w:tab w:val="clear" w:pos="9360"/>
      </w:tabs>
    </w:pPr>
    <w:sdt>
      <w:sdtPr>
        <w:alias w:val="Disclaimer"/>
        <w:tag w:val="Disclaimer"/>
        <w:id w:val="1179155029"/>
        <w:placeholder>
          <w:docPart w:val="92A135847AC24763BBD4DDE52FA23CA7"/>
        </w:placeholder>
        <w:docPartList>
          <w:docPartGallery w:val="Custom 2"/>
          <w:docPartCategory w:val="Smart Disclaimers"/>
        </w:docPartList>
      </w:sdtPr>
      <w:sdtEndPr/>
      <w:sdtContent>
        <w:r w:rsidR="0062388C" w:rsidRPr="00E2214C">
          <w:rPr>
            <w:rFonts w:cs="Arial"/>
            <w:szCs w:val="16"/>
          </w:rPr>
          <w:tab/>
        </w:r>
      </w:sdtContent>
    </w:sdt>
  </w:p>
  <w:p w14:paraId="377DB7C1" w14:textId="77777777" w:rsidR="0062388C" w:rsidRPr="00406A0E" w:rsidRDefault="0062388C" w:rsidP="00406A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EC51F" w14:textId="77777777" w:rsidR="0062388C" w:rsidRDefault="007776AA" w:rsidP="00861219">
    <w:pPr>
      <w:pStyle w:val="Footer"/>
      <w:tabs>
        <w:tab w:val="clear" w:pos="4680"/>
        <w:tab w:val="clear" w:pos="9360"/>
      </w:tabs>
      <w:spacing w:before="480" w:after="60"/>
    </w:pPr>
    <w:sdt>
      <w:sdtPr>
        <w:rPr>
          <w:rFonts w:cs="Arial"/>
          <w:szCs w:val="16"/>
        </w:rPr>
        <w:alias w:val="Title"/>
        <w:tag w:val=""/>
        <w:id w:val="-1791733299"/>
        <w:placeholder>
          <w:docPart w:val="F050EE6CB52F470D9A8A13DAAD7359F4"/>
        </w:placeholder>
        <w:dataBinding w:prefixMappings="xmlns:ns0='http://purl.org/dc/elements/1.1/' xmlns:ns1='http://schemas.openxmlformats.org/package/2006/metadata/core-properties' " w:xpath="/ns1:coreProperties[1]/ns0:title[1]" w:storeItemID="{6C3C8BC8-F283-45AE-878A-BAB7291924A1}"/>
        <w:text/>
      </w:sdtPr>
      <w:sdtEndPr/>
      <w:sdtContent>
        <w:r w:rsidR="000F713E">
          <w:rPr>
            <w:rFonts w:cs="Arial"/>
            <w:szCs w:val="16"/>
          </w:rPr>
          <w:t>Ramakrishna Mission Crowdfunding System using Blockchain</w:t>
        </w:r>
      </w:sdtContent>
    </w:sdt>
    <w:r w:rsidR="0062388C" w:rsidRPr="00675D04">
      <w:ptab w:relativeTo="margin" w:alignment="center" w:leader="none"/>
    </w:r>
    <w:r w:rsidR="0062388C" w:rsidRPr="00675D04">
      <w:ptab w:relativeTo="margin" w:alignment="right" w:leader="none"/>
    </w:r>
    <w:sdt>
      <w:sdtPr>
        <w:alias w:val="Date Completed"/>
        <w:tag w:val="{DocProperty:Date completed}"/>
        <w:id w:val="1923215318"/>
        <w:text/>
      </w:sdtPr>
      <w:sdtEndPr/>
      <w:sdtContent>
        <w:r w:rsidR="0062388C">
          <w:t>.</w:t>
        </w:r>
      </w:sdtContent>
    </w:sdt>
    <w:r w:rsidR="0062388C" w:rsidRPr="00675D04">
      <w:ptab w:relativeTo="margin" w:alignment="center" w:leader="none"/>
    </w:r>
    <w:sdt>
      <w:sdtPr>
        <w:alias w:val="Disclaimer"/>
        <w:tag w:val="Disclaimer"/>
        <w:id w:val="1110472278"/>
        <w:placeholder>
          <w:docPart w:val="92A135847AC24763BBD4DDE52FA23CA7"/>
        </w:placeholder>
        <w:docPartList>
          <w:docPartGallery w:val="Custom 2"/>
          <w:docPartCategory w:val="Smart Disclaimers"/>
        </w:docPartList>
      </w:sdtPr>
      <w:sdtEndPr/>
      <w:sdtContent>
        <w:r w:rsidR="0062388C" w:rsidRPr="00E2214C">
          <w:rPr>
            <w:rFonts w:cs="Arial"/>
            <w:szCs w:val="16"/>
          </w:rPr>
          <w:tab/>
        </w:r>
      </w:sdtContent>
    </w:sdt>
    <w:r w:rsidR="0062388C" w:rsidRPr="00675D04">
      <w:ptab w:relativeTo="margin" w:alignment="right" w:leader="none"/>
    </w:r>
    <w:r w:rsidR="0062388C">
      <w:fldChar w:fldCharType="begin"/>
    </w:r>
    <w:r w:rsidR="0062388C">
      <w:instrText xml:space="preserve"> PAGE   \* MERGEFORMAT </w:instrText>
    </w:r>
    <w:r w:rsidR="0062388C">
      <w:fldChar w:fldCharType="separate"/>
    </w:r>
    <w:r w:rsidR="0062388C">
      <w:rPr>
        <w:noProof/>
      </w:rPr>
      <w:t>7</w:t>
    </w:r>
    <w:r w:rsidR="0062388C">
      <w:fldChar w:fldCharType="end"/>
    </w:r>
  </w:p>
  <w:p w14:paraId="3F2D242F" w14:textId="77777777" w:rsidR="0062388C" w:rsidRPr="00E973CD" w:rsidRDefault="0062388C" w:rsidP="00E97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0AFBA" w14:textId="77777777" w:rsidR="007776AA" w:rsidRDefault="007776AA" w:rsidP="00D52C78">
      <w:pPr>
        <w:spacing w:after="0"/>
      </w:pPr>
      <w:r>
        <w:separator/>
      </w:r>
    </w:p>
  </w:footnote>
  <w:footnote w:type="continuationSeparator" w:id="0">
    <w:p w14:paraId="7EC17FCC" w14:textId="77777777" w:rsidR="007776AA" w:rsidRDefault="007776AA" w:rsidP="00D52C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BA709" w14:textId="77777777" w:rsidR="0062388C" w:rsidRDefault="006238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08EC7" w14:textId="77777777" w:rsidR="0062388C" w:rsidRPr="00E74FC7" w:rsidRDefault="007776AA" w:rsidP="00E74FC7">
    <w:pPr>
      <w:spacing w:after="0"/>
      <w:ind w:left="2546"/>
      <w:rPr>
        <w:rFonts w:ascii="Arial" w:hAnsi="Arial" w:cs="Arial"/>
        <w:color w:val="000000" w:themeColor="text1"/>
        <w:sz w:val="22"/>
      </w:rPr>
    </w:pPr>
    <w:sdt>
      <w:sdtPr>
        <w:rPr>
          <w:rFonts w:ascii="Arial" w:hAnsi="Arial" w:cs="Arial"/>
          <w:color w:val="000000" w:themeColor="text1"/>
          <w:sz w:val="22"/>
        </w:rPr>
        <w:alias w:val="Category"/>
        <w:tag w:val=""/>
        <w:id w:val="1906650089"/>
        <w:dataBinding w:prefixMappings="xmlns:ns0='http://purl.org/dc/elements/1.1/' xmlns:ns1='http://schemas.openxmlformats.org/package/2006/metadata/core-properties' " w:xpath="/ns1:coreProperties[1]/ns1:category[1]" w:storeItemID="{6C3C8BC8-F283-45AE-878A-BAB7291924A1}"/>
        <w:text/>
      </w:sdtPr>
      <w:sdtEndPr/>
      <w:sdtContent>
        <w:r w:rsidR="0062388C">
          <w:rPr>
            <w:rFonts w:ascii="Arial" w:hAnsi="Arial" w:cs="Arial"/>
            <w:color w:val="000000" w:themeColor="text1"/>
            <w:sz w:val="22"/>
          </w:rPr>
          <w:t>Business Unit or Link</w:t>
        </w:r>
      </w:sdtContent>
    </w:sdt>
    <w:r w:rsidR="0062388C" w:rsidRPr="00E74FC7">
      <w:rPr>
        <w:rFonts w:ascii="Arial" w:hAnsi="Arial" w:cs="Arial"/>
        <w:color w:val="000000" w:themeColor="text1"/>
        <w:sz w:val="22"/>
      </w:rPr>
      <w:ptab w:relativeTo="margin" w:alignment="right" w:leader="none"/>
    </w:r>
  </w:p>
  <w:p w14:paraId="4EF22522" w14:textId="77777777" w:rsidR="0062388C" w:rsidRPr="00E74FC7" w:rsidRDefault="0062388C" w:rsidP="00AF0F0A">
    <w:pPr>
      <w:pStyle w:val="Header"/>
      <w:ind w:left="2549"/>
      <w:rPr>
        <w:sz w:val="20"/>
      </w:rPr>
    </w:pPr>
    <w:r>
      <w:rPr>
        <w:noProof/>
      </w:rPr>
      <mc:AlternateContent>
        <mc:Choice Requires="wps">
          <w:drawing>
            <wp:anchor distT="0" distB="0" distL="114300" distR="114300" simplePos="0" relativeHeight="251718656" behindDoc="0" locked="0" layoutInCell="1" allowOverlap="1" wp14:anchorId="37F4D273" wp14:editId="463A60D1">
              <wp:simplePos x="0" y="0"/>
              <wp:positionH relativeFrom="column">
                <wp:posOffset>1494155</wp:posOffset>
              </wp:positionH>
              <wp:positionV relativeFrom="page">
                <wp:posOffset>1400175</wp:posOffset>
              </wp:positionV>
              <wp:extent cx="4791075" cy="146050"/>
              <wp:effectExtent l="19050" t="19050" r="28575" b="25400"/>
              <wp:wrapNone/>
              <wp:docPr id="1" name="Elbow Connector 1"/>
              <wp:cNvGraphicFramePr/>
              <a:graphic xmlns:a="http://schemas.openxmlformats.org/drawingml/2006/main">
                <a:graphicData uri="http://schemas.microsoft.com/office/word/2010/wordprocessingShape">
                  <wps:wsp>
                    <wps:cNvCnPr/>
                    <wps:spPr>
                      <a:xfrm flipV="1">
                        <a:off x="0" y="0"/>
                        <a:ext cx="4791075" cy="146050"/>
                      </a:xfrm>
                      <a:prstGeom prst="bentConnector3">
                        <a:avLst>
                          <a:gd name="adj1" fmla="val 0"/>
                        </a:avLst>
                      </a:prstGeom>
                      <a:ln w="9525" cap="sq"/>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50C19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 o:spid="_x0000_s1026" type="#_x0000_t34" style="position:absolute;margin-left:117.65pt;margin-top:110.25pt;width:377.25pt;height:11.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" adj="0" strokecolor="#821a1a [3204]">
              <v:stroke endcap="square"/>
              <w10:wrap anchory="page"/>
            </v:shape>
          </w:pict>
        </mc:Fallback>
      </mc:AlternateContent>
    </w:r>
    <w:r w:rsidRPr="00E74FC7">
      <w:rPr>
        <w:rFonts w:eastAsiaTheme="minorEastAsia" w:cs="Arial"/>
        <w:sz w:val="20"/>
      </w:rPr>
      <w:ptab w:relativeTo="margin" w:alignment="right" w:leader="none"/>
    </w:r>
    <w:sdt>
      <w:sdtPr>
        <w:rPr>
          <w:rFonts w:eastAsiaTheme="minorEastAsia" w:cs="Arial"/>
          <w:sz w:val="20"/>
        </w:rPr>
        <w:alias w:val="Status"/>
        <w:tag w:val=""/>
        <w:id w:val="-853420521"/>
        <w:dataBinding w:prefixMappings="xmlns:ns0='http://purl.org/dc/elements/1.1/' xmlns:ns1='http://schemas.openxmlformats.org/package/2006/metadata/core-properties' " w:xpath="/ns1:coreProperties[1]/ns1:contentStatus[1]" w:storeItemID="{6C3C8BC8-F283-45AE-878A-BAB7291924A1}"/>
        <w:text/>
      </w:sdtPr>
      <w:sdtEndPr/>
      <w:sdtContent>
        <w:r>
          <w:rPr>
            <w:rFonts w:eastAsiaTheme="minorEastAsia" w:cs="Arial"/>
            <w:sz w:val="20"/>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90BAF" w14:textId="77777777" w:rsidR="0062388C" w:rsidRPr="00E74FC7" w:rsidRDefault="0062388C" w:rsidP="00B4101A">
    <w:pPr>
      <w:pStyle w:val="Header"/>
      <w:ind w:left="2376"/>
      <w:rPr>
        <w:sz w:val="20"/>
      </w:rPr>
    </w:pPr>
    <w:r>
      <w:rPr>
        <w:noProof/>
      </w:rPr>
      <mc:AlternateContent>
        <mc:Choice Requires="wps">
          <w:drawing>
            <wp:anchor distT="0" distB="0" distL="114300" distR="114300" simplePos="0" relativeHeight="251720704" behindDoc="0" locked="1" layoutInCell="1" allowOverlap="1" wp14:anchorId="3C038CEE" wp14:editId="6F426697">
              <wp:simplePos x="0" y="0"/>
              <wp:positionH relativeFrom="column">
                <wp:posOffset>1368425</wp:posOffset>
              </wp:positionH>
              <wp:positionV relativeFrom="page">
                <wp:posOffset>2490815</wp:posOffset>
              </wp:positionV>
              <wp:extent cx="4892040" cy="146304"/>
              <wp:effectExtent l="19050" t="19050" r="41910" b="25400"/>
              <wp:wrapNone/>
              <wp:docPr id="5" name="Elbow Connector 5"/>
              <wp:cNvGraphicFramePr/>
              <a:graphic xmlns:a="http://schemas.openxmlformats.org/drawingml/2006/main">
                <a:graphicData uri="http://schemas.microsoft.com/office/word/2010/wordprocessingShape">
                  <wps:wsp>
                    <wps:cNvCnPr/>
                    <wps:spPr>
                      <a:xfrm flipV="1">
                        <a:off x="0" y="0"/>
                        <a:ext cx="4892040" cy="146304"/>
                      </a:xfrm>
                      <a:prstGeom prst="bentConnector3">
                        <a:avLst>
                          <a:gd name="adj1" fmla="val 0"/>
                        </a:avLst>
                      </a:prstGeom>
                      <a:ln w="9525" cap="sq"/>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D130E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107.75pt;margin-top:196.15pt;width:385.2pt;height:11.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" adj="0" strokecolor="#821a1a [3204]">
              <v:stroke endcap="square"/>
              <w10:wrap anchory="page"/>
              <w10:anchorlock/>
            </v:shape>
          </w:pict>
        </mc:Fallback>
      </mc:AlternateContent>
    </w:r>
    <w:r w:rsidRPr="00E74FC7">
      <w:rPr>
        <w:rFonts w:eastAsiaTheme="minorEastAsia" w:cs="Arial"/>
        <w:sz w:val="20"/>
      </w:rP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Status"/>
      <w:tag w:val=""/>
      <w:id w:val="-1880165773"/>
      <w:dataBinding w:prefixMappings="xmlns:ns0='http://purl.org/dc/elements/1.1/' xmlns:ns1='http://schemas.openxmlformats.org/package/2006/metadata/core-properties' " w:xpath="/ns1:coreProperties[1]/ns1:contentStatus[1]" w:storeItemID="{6C3C8BC8-F283-45AE-878A-BAB7291924A1}"/>
      <w:text/>
    </w:sdtPr>
    <w:sdtEndPr/>
    <w:sdtContent>
      <w:p w14:paraId="00B833C4" w14:textId="77777777" w:rsidR="0062388C" w:rsidRDefault="0062388C" w:rsidP="00466FD5">
        <w:pPr>
          <w:pStyle w:val="Header"/>
          <w:tabs>
            <w:tab w:val="clear" w:pos="4680"/>
            <w:tab w:val="clear" w:pos="9360"/>
          </w:tabs>
          <w:jc w:val="right"/>
        </w:pPr>
        <w:r>
          <w:t xml:space="preserve"> </w:t>
        </w:r>
      </w:p>
    </w:sdtContent>
  </w:sdt>
  <w:sdt>
    <w:sdtPr>
      <w:rPr>
        <w:rFonts w:cs="Arial"/>
        <w:szCs w:val="16"/>
      </w:rPr>
      <w:alias w:val="Privilege Stamp"/>
      <w:tag w:val="Privilege Stamp"/>
      <w:id w:val="-1502264504"/>
      <w:docPartList>
        <w:docPartGallery w:val="Custom 2"/>
        <w:docPartCategory w:val="Smart Privilege Stamps"/>
      </w:docPartList>
    </w:sdtPr>
    <w:sdtEndPr/>
    <w:sdtContent>
      <w:p w14:paraId="35A69EC6" w14:textId="77777777" w:rsidR="0062388C" w:rsidRDefault="0062388C" w:rsidP="00186623">
        <w:pPr>
          <w:pStyle w:val="Header"/>
          <w:tabs>
            <w:tab w:val="clear" w:pos="4680"/>
            <w:tab w:val="clear" w:pos="9360"/>
          </w:tabs>
          <w:spacing w:after="240"/>
          <w:jc w:val="right"/>
        </w:pPr>
        <w:r w:rsidRPr="00C540D0">
          <w:rPr>
            <w:szCs w:val="22"/>
          </w:rPr>
          <w:tab/>
        </w:r>
      </w:p>
    </w:sdtContent>
  </w:sdt>
  <w:p w14:paraId="5425F117" w14:textId="77777777" w:rsidR="0062388C" w:rsidRPr="00A87658" w:rsidRDefault="0062388C" w:rsidP="00A87658">
    <w:pPr>
      <w:pStyle w:val="Header"/>
    </w:pPr>
    <w:r>
      <w:rPr>
        <w:noProof/>
      </w:rPr>
      <mc:AlternateContent>
        <mc:Choice Requires="wps">
          <w:drawing>
            <wp:anchor distT="0" distB="0" distL="114300" distR="114300" simplePos="0" relativeHeight="251663360" behindDoc="0" locked="1" layoutInCell="1" allowOverlap="1" wp14:anchorId="6166B0C8" wp14:editId="3B98C14C">
              <wp:simplePos x="0" y="0"/>
              <wp:positionH relativeFrom="column">
                <wp:posOffset>-146843</wp:posOffset>
              </wp:positionH>
              <wp:positionV relativeFrom="page">
                <wp:posOffset>724120</wp:posOffset>
              </wp:positionV>
              <wp:extent cx="6409944" cy="146304"/>
              <wp:effectExtent l="19050" t="19050" r="29210" b="25400"/>
              <wp:wrapNone/>
              <wp:docPr id="3" name="Elbow Connector 3"/>
              <wp:cNvGraphicFramePr/>
              <a:graphic xmlns:a="http://schemas.openxmlformats.org/drawingml/2006/main">
                <a:graphicData uri="http://schemas.microsoft.com/office/word/2010/wordprocessingShape">
                  <wps:wsp>
                    <wps:cNvCnPr/>
                    <wps:spPr>
                      <a:xfrm flipV="1">
                        <a:off x="0" y="0"/>
                        <a:ext cx="6409944" cy="146304"/>
                      </a:xfrm>
                      <a:prstGeom prst="bentConnector3">
                        <a:avLst>
                          <a:gd name="adj1" fmla="val 0"/>
                        </a:avLst>
                      </a:prstGeom>
                      <a:ln w="9525" cap="sq"/>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92E2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6" type="#_x0000_t34" style="position:absolute;margin-left:-11.55pt;margin-top:57pt;width:504.7pt;height:1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" adj="0" strokecolor="#821a1a [3204]">
              <v:stroke endcap="square"/>
              <w10:wrap anchory="page"/>
              <w10:anchorlock/>
            </v:shape>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Status"/>
      <w:tag w:val=""/>
      <w:id w:val="775832224"/>
      <w:dataBinding w:prefixMappings="xmlns:ns0='http://purl.org/dc/elements/1.1/' xmlns:ns1='http://schemas.openxmlformats.org/package/2006/metadata/core-properties' " w:xpath="/ns1:coreProperties[1]/ns1:contentStatus[1]" w:storeItemID="{6C3C8BC8-F283-45AE-878A-BAB7291924A1}"/>
      <w:text/>
    </w:sdtPr>
    <w:sdtEndPr/>
    <w:sdtContent>
      <w:p w14:paraId="14524602" w14:textId="77777777" w:rsidR="0062388C" w:rsidRDefault="0062388C" w:rsidP="00466FD5">
        <w:pPr>
          <w:pStyle w:val="Header"/>
          <w:tabs>
            <w:tab w:val="clear" w:pos="4680"/>
            <w:tab w:val="clear" w:pos="9360"/>
          </w:tabs>
          <w:jc w:val="right"/>
        </w:pPr>
        <w:r>
          <w:t xml:space="preserve"> </w:t>
        </w:r>
      </w:p>
    </w:sdtContent>
  </w:sdt>
  <w:sdt>
    <w:sdtPr>
      <w:rPr>
        <w:rFonts w:cs="Arial"/>
        <w:szCs w:val="16"/>
      </w:rPr>
      <w:alias w:val="Privilege Stamp"/>
      <w:tag w:val="Privilege Stamp"/>
      <w:id w:val="1181086937"/>
      <w:docPartList>
        <w:docPartGallery w:val="Custom 2"/>
        <w:docPartCategory w:val="Smart Privilege Stamps"/>
      </w:docPartList>
    </w:sdtPr>
    <w:sdtEndPr/>
    <w:sdtContent>
      <w:p w14:paraId="335486C8" w14:textId="77777777" w:rsidR="0062388C" w:rsidRDefault="0062388C" w:rsidP="00186623">
        <w:pPr>
          <w:pStyle w:val="Header"/>
          <w:tabs>
            <w:tab w:val="clear" w:pos="4680"/>
            <w:tab w:val="clear" w:pos="9360"/>
          </w:tabs>
          <w:spacing w:after="240"/>
          <w:jc w:val="right"/>
        </w:pPr>
        <w:r w:rsidRPr="00C540D0">
          <w:rPr>
            <w:szCs w:val="22"/>
          </w:rPr>
          <w:tab/>
        </w:r>
      </w:p>
    </w:sdtContent>
  </w:sdt>
  <w:p w14:paraId="4CC36825" w14:textId="77777777" w:rsidR="0062388C" w:rsidRPr="00A87658" w:rsidRDefault="0062388C" w:rsidP="00A87658">
    <w:pPr>
      <w:pStyle w:val="Header"/>
    </w:pPr>
    <w:r>
      <w:rPr>
        <w:noProof/>
      </w:rPr>
      <mc:AlternateContent>
        <mc:Choice Requires="wps">
          <w:drawing>
            <wp:anchor distT="0" distB="0" distL="114300" distR="114300" simplePos="0" relativeHeight="251700224" behindDoc="0" locked="1" layoutInCell="1" allowOverlap="1" wp14:anchorId="6E3C55E0" wp14:editId="1BB76757">
              <wp:simplePos x="0" y="0"/>
              <wp:positionH relativeFrom="column">
                <wp:posOffset>-146843</wp:posOffset>
              </wp:positionH>
              <wp:positionV relativeFrom="page">
                <wp:posOffset>724120</wp:posOffset>
              </wp:positionV>
              <wp:extent cx="6409944" cy="146304"/>
              <wp:effectExtent l="19050" t="19050" r="29210" b="25400"/>
              <wp:wrapNone/>
              <wp:docPr id="2" name="Elbow Connector 2"/>
              <wp:cNvGraphicFramePr/>
              <a:graphic xmlns:a="http://schemas.openxmlformats.org/drawingml/2006/main">
                <a:graphicData uri="http://schemas.microsoft.com/office/word/2010/wordprocessingShape">
                  <wps:wsp>
                    <wps:cNvCnPr/>
                    <wps:spPr>
                      <a:xfrm flipV="1">
                        <a:off x="0" y="0"/>
                        <a:ext cx="6409944" cy="146304"/>
                      </a:xfrm>
                      <a:prstGeom prst="bentConnector3">
                        <a:avLst>
                          <a:gd name="adj1" fmla="val 0"/>
                        </a:avLst>
                      </a:prstGeom>
                      <a:ln w="9525" cap="sq"/>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F9451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11.55pt;margin-top:57pt;width:504.7pt;height:1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" adj="0" strokecolor="#821a1a [3204]">
              <v:stroke endcap="square"/>
              <w10:wrap anchory="page"/>
              <w10:anchorlock/>
            </v:shape>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23D13"/>
    <w:multiLevelType w:val="multilevel"/>
    <w:tmpl w:val="7142844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F2868CB"/>
    <w:multiLevelType w:val="multilevel"/>
    <w:tmpl w:val="56C2A8E6"/>
    <w:lvl w:ilvl="0">
      <w:start w:val="1"/>
      <w:numFmt w:val="upperLetter"/>
      <w:pStyle w:val="AppendixHeading1"/>
      <w:suff w:val="space"/>
      <w:lvlText w:val="Appendix %1. -"/>
      <w:lvlJc w:val="left"/>
      <w:pPr>
        <w:ind w:left="533" w:hanging="533"/>
      </w:pPr>
      <w:rPr>
        <w:rFonts w:asciiTheme="minorHAnsi" w:hAnsiTheme="minorHAnsi" w:cs="Times New Roman" w:hint="default"/>
        <w:b/>
        <w:bCs w:val="0"/>
        <w:i/>
        <w:iCs w:val="0"/>
        <w:caps w:val="0"/>
        <w:smallCaps w:val="0"/>
        <w:strike w:val="0"/>
        <w:dstrike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space"/>
      <w:lvlText w:val="%1.%2."/>
      <w:lvlJc w:val="left"/>
      <w:pPr>
        <w:ind w:left="612" w:hanging="612"/>
      </w:pPr>
      <w:rPr>
        <w:rFonts w:hint="default"/>
      </w:rPr>
    </w:lvl>
    <w:lvl w:ilvl="2">
      <w:start w:val="1"/>
      <w:numFmt w:val="decimal"/>
      <w:pStyle w:val="AppendixHeading3"/>
      <w:suff w:val="space"/>
      <w:lvlText w:val="%1.%2.%3."/>
      <w:lvlJc w:val="left"/>
      <w:pPr>
        <w:ind w:left="777" w:hanging="777"/>
      </w:pPr>
      <w:rPr>
        <w:rFonts w:hint="default"/>
      </w:rPr>
    </w:lvl>
    <w:lvl w:ilvl="3">
      <w:start w:val="1"/>
      <w:numFmt w:val="decimal"/>
      <w:pStyle w:val="AppendixHeading4"/>
      <w:suff w:val="space"/>
      <w:lvlText w:val="%1.%2.%3.%4."/>
      <w:lvlJc w:val="left"/>
      <w:pPr>
        <w:ind w:left="862" w:hanging="862"/>
      </w:pPr>
      <w:rPr>
        <w:rFonts w:hint="default"/>
      </w:rPr>
    </w:lvl>
    <w:lvl w:ilvl="4">
      <w:start w:val="1"/>
      <w:numFmt w:val="decimal"/>
      <w:pStyle w:val="AppendixHeading5"/>
      <w:suff w:val="space"/>
      <w:lvlText w:val="%1.%2.%3.%4.%5."/>
      <w:lvlJc w:val="left"/>
      <w:pPr>
        <w:ind w:left="919" w:hanging="919"/>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abstractNum w:abstractNumId="2" w15:restartNumberingAfterBreak="0">
    <w:nsid w:val="2B1B5779"/>
    <w:multiLevelType w:val="hybridMultilevel"/>
    <w:tmpl w:val="1CCAB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B01C8"/>
    <w:multiLevelType w:val="hybridMultilevel"/>
    <w:tmpl w:val="FEAA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4F742E"/>
    <w:multiLevelType w:val="multilevel"/>
    <w:tmpl w:val="20DC2084"/>
    <w:lvl w:ilvl="0">
      <w:start w:val="1"/>
      <w:numFmt w:val="decimal"/>
      <w:pStyle w:val="Heading1"/>
      <w:suff w:val="space"/>
      <w:lvlText w:val="%1."/>
      <w:lvlJc w:val="left"/>
      <w:pPr>
        <w:ind w:left="533" w:hanging="533"/>
      </w:pPr>
      <w:rPr>
        <w:rFonts w:hint="default"/>
      </w:rPr>
    </w:lvl>
    <w:lvl w:ilvl="1">
      <w:start w:val="1"/>
      <w:numFmt w:val="decimal"/>
      <w:pStyle w:val="Heading2"/>
      <w:suff w:val="space"/>
      <w:lvlText w:val="%1.%2."/>
      <w:lvlJc w:val="left"/>
      <w:pPr>
        <w:ind w:left="979" w:hanging="619"/>
      </w:pPr>
      <w:rPr>
        <w:rFonts w:hint="default"/>
        <w:color w:val="000000" w:themeColor="text1"/>
      </w:rPr>
    </w:lvl>
    <w:lvl w:ilvl="2">
      <w:start w:val="1"/>
      <w:numFmt w:val="decimal"/>
      <w:pStyle w:val="Heading3"/>
      <w:suff w:val="space"/>
      <w:lvlText w:val="%1.%2.%3."/>
      <w:lvlJc w:val="left"/>
      <w:pPr>
        <w:ind w:left="619" w:hanging="619"/>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922" w:hanging="922"/>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abstractNum w:abstractNumId="5" w15:restartNumberingAfterBreak="0">
    <w:nsid w:val="3072317A"/>
    <w:multiLevelType w:val="multilevel"/>
    <w:tmpl w:val="8BACE9DA"/>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43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07538F"/>
    <w:multiLevelType w:val="hybridMultilevel"/>
    <w:tmpl w:val="C1F6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744E9"/>
    <w:multiLevelType w:val="multilevel"/>
    <w:tmpl w:val="A1C4874A"/>
    <w:lvl w:ilvl="0">
      <w:start w:val="1"/>
      <w:numFmt w:val="lowerRoman"/>
      <w:pStyle w:val="ListRoman"/>
      <w:lvlText w:val="%1."/>
      <w:lvlJc w:val="left"/>
      <w:pPr>
        <w:tabs>
          <w:tab w:val="num" w:pos="346"/>
        </w:tabs>
        <w:ind w:left="346" w:hanging="346"/>
      </w:pPr>
      <w:rPr>
        <w:rFonts w:hint="default"/>
      </w:rPr>
    </w:lvl>
    <w:lvl w:ilvl="1">
      <w:start w:val="1"/>
      <w:numFmt w:val="lowerRoman"/>
      <w:pStyle w:val="ListRoman2"/>
      <w:lvlText w:val="%2."/>
      <w:lvlJc w:val="left"/>
      <w:pPr>
        <w:tabs>
          <w:tab w:val="num" w:pos="691"/>
        </w:tabs>
        <w:ind w:left="691" w:hanging="345"/>
      </w:pPr>
      <w:rPr>
        <w:rFonts w:hint="default"/>
      </w:rPr>
    </w:lvl>
    <w:lvl w:ilvl="2">
      <w:start w:val="1"/>
      <w:numFmt w:val="lowerRoman"/>
      <w:pStyle w:val="ListRoman3"/>
      <w:lvlText w:val="%3."/>
      <w:lvlJc w:val="left"/>
      <w:pPr>
        <w:tabs>
          <w:tab w:val="num" w:pos="1037"/>
        </w:tabs>
        <w:ind w:left="1037" w:hanging="346"/>
      </w:pPr>
      <w:rPr>
        <w:rFonts w:hint="default"/>
      </w:rPr>
    </w:lvl>
    <w:lvl w:ilvl="3">
      <w:start w:val="1"/>
      <w:numFmt w:val="lowerRoman"/>
      <w:pStyle w:val="ListRoman4"/>
      <w:lvlText w:val="%4."/>
      <w:lvlJc w:val="left"/>
      <w:pPr>
        <w:tabs>
          <w:tab w:val="num" w:pos="1382"/>
        </w:tabs>
        <w:ind w:left="1382" w:hanging="345"/>
      </w:pPr>
      <w:rPr>
        <w:rFonts w:hint="default"/>
      </w:rPr>
    </w:lvl>
    <w:lvl w:ilvl="4">
      <w:start w:val="1"/>
      <w:numFmt w:val="lowerRoman"/>
      <w:pStyle w:val="ListRoman5"/>
      <w:lvlText w:val="%5."/>
      <w:lvlJc w:val="left"/>
      <w:pPr>
        <w:tabs>
          <w:tab w:val="num" w:pos="1728"/>
        </w:tabs>
        <w:ind w:left="1728" w:hanging="346"/>
      </w:pPr>
      <w:rPr>
        <w:rFonts w:hint="default"/>
      </w:rPr>
    </w:lvl>
    <w:lvl w:ilvl="5">
      <w:start w:val="1"/>
      <w:numFmt w:val="lowerRoman"/>
      <w:lvlText w:val="%6."/>
      <w:lvlJc w:val="left"/>
      <w:pPr>
        <w:tabs>
          <w:tab w:val="num" w:pos="2074"/>
        </w:tabs>
        <w:ind w:left="2074" w:hanging="346"/>
      </w:pPr>
      <w:rPr>
        <w:rFonts w:hint="default"/>
      </w:rPr>
    </w:lvl>
    <w:lvl w:ilvl="6">
      <w:start w:val="1"/>
      <w:numFmt w:val="lowerRoman"/>
      <w:lvlText w:val="%7."/>
      <w:lvlJc w:val="left"/>
      <w:pPr>
        <w:tabs>
          <w:tab w:val="num" w:pos="2419"/>
        </w:tabs>
        <w:ind w:left="2419" w:hanging="345"/>
      </w:pPr>
      <w:rPr>
        <w:rFonts w:hint="default"/>
      </w:rPr>
    </w:lvl>
    <w:lvl w:ilvl="7">
      <w:start w:val="1"/>
      <w:numFmt w:val="lowerRoman"/>
      <w:lvlText w:val="%8."/>
      <w:lvlJc w:val="left"/>
      <w:pPr>
        <w:tabs>
          <w:tab w:val="num" w:pos="2765"/>
        </w:tabs>
        <w:ind w:left="2765" w:hanging="346"/>
      </w:pPr>
      <w:rPr>
        <w:rFonts w:hint="default"/>
      </w:rPr>
    </w:lvl>
    <w:lvl w:ilvl="8">
      <w:start w:val="1"/>
      <w:numFmt w:val="lowerRoman"/>
      <w:lvlText w:val="%9."/>
      <w:lvlJc w:val="left"/>
      <w:pPr>
        <w:tabs>
          <w:tab w:val="num" w:pos="3110"/>
        </w:tabs>
        <w:ind w:left="3110" w:hanging="345"/>
      </w:pPr>
      <w:rPr>
        <w:rFonts w:hint="default"/>
      </w:rPr>
    </w:lvl>
  </w:abstractNum>
  <w:abstractNum w:abstractNumId="8" w15:restartNumberingAfterBreak="0">
    <w:nsid w:val="54E356BA"/>
    <w:multiLevelType w:val="multilevel"/>
    <w:tmpl w:val="DABC014A"/>
    <w:lvl w:ilvl="0">
      <w:start w:val="1"/>
      <w:numFmt w:val="decimal"/>
      <w:pStyle w:val="ListNumber"/>
      <w:lvlText w:val="%1."/>
      <w:lvlJc w:val="left"/>
      <w:pPr>
        <w:tabs>
          <w:tab w:val="num" w:pos="346"/>
        </w:tabs>
        <w:ind w:left="346" w:hanging="346"/>
      </w:pPr>
      <w:rPr>
        <w:rFonts w:hint="default"/>
      </w:rPr>
    </w:lvl>
    <w:lvl w:ilvl="1">
      <w:start w:val="1"/>
      <w:numFmt w:val="decimal"/>
      <w:pStyle w:val="ListNumber2"/>
      <w:lvlText w:val="%2."/>
      <w:lvlJc w:val="left"/>
      <w:pPr>
        <w:tabs>
          <w:tab w:val="num" w:pos="691"/>
        </w:tabs>
        <w:ind w:left="691" w:hanging="345"/>
      </w:pPr>
      <w:rPr>
        <w:rFonts w:hint="default"/>
      </w:rPr>
    </w:lvl>
    <w:lvl w:ilvl="2">
      <w:start w:val="1"/>
      <w:numFmt w:val="decimal"/>
      <w:pStyle w:val="ListNumber3"/>
      <w:lvlText w:val="%3."/>
      <w:lvlJc w:val="left"/>
      <w:pPr>
        <w:tabs>
          <w:tab w:val="num" w:pos="1037"/>
        </w:tabs>
        <w:ind w:left="1037" w:hanging="346"/>
      </w:pPr>
      <w:rPr>
        <w:rFonts w:hint="default"/>
      </w:rPr>
    </w:lvl>
    <w:lvl w:ilvl="3">
      <w:start w:val="1"/>
      <w:numFmt w:val="decimal"/>
      <w:pStyle w:val="ListNumber4"/>
      <w:lvlText w:val="%4."/>
      <w:lvlJc w:val="left"/>
      <w:pPr>
        <w:tabs>
          <w:tab w:val="num" w:pos="1382"/>
        </w:tabs>
        <w:ind w:left="1382" w:hanging="345"/>
      </w:pPr>
      <w:rPr>
        <w:rFonts w:hint="default"/>
      </w:rPr>
    </w:lvl>
    <w:lvl w:ilvl="4">
      <w:start w:val="1"/>
      <w:numFmt w:val="decimal"/>
      <w:pStyle w:val="ListNumber5"/>
      <w:lvlText w:val="%5."/>
      <w:lvlJc w:val="left"/>
      <w:pPr>
        <w:tabs>
          <w:tab w:val="num" w:pos="1728"/>
        </w:tabs>
        <w:ind w:left="1728" w:hanging="346"/>
      </w:pPr>
      <w:rPr>
        <w:rFonts w:hint="default"/>
      </w:rPr>
    </w:lvl>
    <w:lvl w:ilvl="5">
      <w:start w:val="1"/>
      <w:numFmt w:val="decimal"/>
      <w:lvlText w:val="%6."/>
      <w:lvlJc w:val="left"/>
      <w:pPr>
        <w:tabs>
          <w:tab w:val="num" w:pos="2074"/>
        </w:tabs>
        <w:ind w:left="2074" w:hanging="346"/>
      </w:pPr>
      <w:rPr>
        <w:rFonts w:hint="default"/>
      </w:rPr>
    </w:lvl>
    <w:lvl w:ilvl="6">
      <w:start w:val="1"/>
      <w:numFmt w:val="decimal"/>
      <w:lvlText w:val="%7."/>
      <w:lvlJc w:val="left"/>
      <w:pPr>
        <w:tabs>
          <w:tab w:val="num" w:pos="2419"/>
        </w:tabs>
        <w:ind w:left="2419" w:hanging="345"/>
      </w:pPr>
      <w:rPr>
        <w:rFonts w:hint="default"/>
      </w:rPr>
    </w:lvl>
    <w:lvl w:ilvl="7">
      <w:start w:val="1"/>
      <w:numFmt w:val="decimal"/>
      <w:lvlText w:val="%8."/>
      <w:lvlJc w:val="left"/>
      <w:pPr>
        <w:tabs>
          <w:tab w:val="num" w:pos="2765"/>
        </w:tabs>
        <w:ind w:left="2765" w:hanging="346"/>
      </w:pPr>
      <w:rPr>
        <w:rFonts w:hint="default"/>
      </w:rPr>
    </w:lvl>
    <w:lvl w:ilvl="8">
      <w:start w:val="1"/>
      <w:numFmt w:val="decimal"/>
      <w:lvlText w:val="%9."/>
      <w:lvlJc w:val="left"/>
      <w:pPr>
        <w:tabs>
          <w:tab w:val="num" w:pos="3110"/>
        </w:tabs>
        <w:ind w:left="3110" w:hanging="345"/>
      </w:pPr>
      <w:rPr>
        <w:rFonts w:hint="default"/>
      </w:rPr>
    </w:lvl>
  </w:abstractNum>
  <w:abstractNum w:abstractNumId="9" w15:restartNumberingAfterBreak="0">
    <w:nsid w:val="59DC119E"/>
    <w:multiLevelType w:val="multilevel"/>
    <w:tmpl w:val="FA6A4740"/>
    <w:lvl w:ilvl="0">
      <w:start w:val="1"/>
      <w:numFmt w:val="lowerLetter"/>
      <w:pStyle w:val="ListAlpha"/>
      <w:lvlText w:val="%1."/>
      <w:lvlJc w:val="left"/>
      <w:pPr>
        <w:tabs>
          <w:tab w:val="num" w:pos="346"/>
        </w:tabs>
        <w:ind w:left="346" w:hanging="346"/>
      </w:pPr>
      <w:rPr>
        <w:rFonts w:hint="default"/>
      </w:rPr>
    </w:lvl>
    <w:lvl w:ilvl="1">
      <w:start w:val="1"/>
      <w:numFmt w:val="lowerLetter"/>
      <w:pStyle w:val="ListAlpha2"/>
      <w:lvlText w:val="%2."/>
      <w:lvlJc w:val="left"/>
      <w:pPr>
        <w:tabs>
          <w:tab w:val="num" w:pos="691"/>
        </w:tabs>
        <w:ind w:left="691" w:hanging="345"/>
      </w:pPr>
      <w:rPr>
        <w:rFonts w:hint="default"/>
      </w:rPr>
    </w:lvl>
    <w:lvl w:ilvl="2">
      <w:start w:val="1"/>
      <w:numFmt w:val="lowerLetter"/>
      <w:pStyle w:val="ListAlpha3"/>
      <w:lvlText w:val="%3."/>
      <w:lvlJc w:val="left"/>
      <w:pPr>
        <w:tabs>
          <w:tab w:val="num" w:pos="1037"/>
        </w:tabs>
        <w:ind w:left="1037" w:hanging="346"/>
      </w:pPr>
      <w:rPr>
        <w:rFonts w:hint="default"/>
      </w:rPr>
    </w:lvl>
    <w:lvl w:ilvl="3">
      <w:start w:val="1"/>
      <w:numFmt w:val="lowerLetter"/>
      <w:pStyle w:val="ListAlpha4"/>
      <w:lvlText w:val="%4."/>
      <w:lvlJc w:val="left"/>
      <w:pPr>
        <w:tabs>
          <w:tab w:val="num" w:pos="1382"/>
        </w:tabs>
        <w:ind w:left="1382" w:hanging="345"/>
      </w:pPr>
      <w:rPr>
        <w:rFonts w:hint="default"/>
      </w:rPr>
    </w:lvl>
    <w:lvl w:ilvl="4">
      <w:start w:val="1"/>
      <w:numFmt w:val="lowerLetter"/>
      <w:pStyle w:val="ListAlpha5"/>
      <w:lvlText w:val="%5."/>
      <w:lvlJc w:val="left"/>
      <w:pPr>
        <w:tabs>
          <w:tab w:val="num" w:pos="1728"/>
        </w:tabs>
        <w:ind w:left="1728" w:hanging="346"/>
      </w:pPr>
      <w:rPr>
        <w:rFonts w:hint="default"/>
      </w:rPr>
    </w:lvl>
    <w:lvl w:ilvl="5">
      <w:start w:val="1"/>
      <w:numFmt w:val="lowerLetter"/>
      <w:lvlText w:val="%6."/>
      <w:lvlJc w:val="left"/>
      <w:pPr>
        <w:tabs>
          <w:tab w:val="num" w:pos="2074"/>
        </w:tabs>
        <w:ind w:left="2074" w:hanging="346"/>
      </w:pPr>
      <w:rPr>
        <w:rFonts w:hint="default"/>
      </w:rPr>
    </w:lvl>
    <w:lvl w:ilvl="6">
      <w:start w:val="1"/>
      <w:numFmt w:val="lowerLetter"/>
      <w:lvlText w:val="%7."/>
      <w:lvlJc w:val="left"/>
      <w:pPr>
        <w:tabs>
          <w:tab w:val="num" w:pos="2419"/>
        </w:tabs>
        <w:ind w:left="2419" w:hanging="345"/>
      </w:pPr>
      <w:rPr>
        <w:rFonts w:hint="default"/>
      </w:rPr>
    </w:lvl>
    <w:lvl w:ilvl="7">
      <w:start w:val="1"/>
      <w:numFmt w:val="lowerLetter"/>
      <w:lvlText w:val="%8."/>
      <w:lvlJc w:val="left"/>
      <w:pPr>
        <w:tabs>
          <w:tab w:val="num" w:pos="2765"/>
        </w:tabs>
        <w:ind w:left="2765" w:hanging="346"/>
      </w:pPr>
      <w:rPr>
        <w:rFonts w:hint="default"/>
      </w:rPr>
    </w:lvl>
    <w:lvl w:ilvl="8">
      <w:start w:val="1"/>
      <w:numFmt w:val="lowerLetter"/>
      <w:lvlText w:val="%9."/>
      <w:lvlJc w:val="left"/>
      <w:pPr>
        <w:tabs>
          <w:tab w:val="num" w:pos="3110"/>
        </w:tabs>
        <w:ind w:left="3110" w:hanging="345"/>
      </w:pPr>
      <w:rPr>
        <w:rFonts w:hint="default"/>
      </w:rPr>
    </w:lvl>
  </w:abstractNum>
  <w:abstractNum w:abstractNumId="10" w15:restartNumberingAfterBreak="0">
    <w:nsid w:val="717B43F2"/>
    <w:multiLevelType w:val="multilevel"/>
    <w:tmpl w:val="20A6E5BC"/>
    <w:lvl w:ilvl="0">
      <w:start w:val="1"/>
      <w:numFmt w:val="bullet"/>
      <w:pStyle w:val="ListBullet"/>
      <w:lvlText w:val="•"/>
      <w:lvlJc w:val="left"/>
      <w:pPr>
        <w:tabs>
          <w:tab w:val="num" w:pos="346"/>
        </w:tabs>
        <w:ind w:left="346" w:hanging="346"/>
      </w:pPr>
      <w:rPr>
        <w:rFonts w:ascii="Georgia" w:hAnsi="Georgia" w:hint="default"/>
        <w:color w:val="auto"/>
      </w:rPr>
    </w:lvl>
    <w:lvl w:ilvl="1">
      <w:start w:val="1"/>
      <w:numFmt w:val="bullet"/>
      <w:pStyle w:val="ListBullet2"/>
      <w:lvlText w:val="-"/>
      <w:lvlJc w:val="left"/>
      <w:pPr>
        <w:tabs>
          <w:tab w:val="num" w:pos="691"/>
        </w:tabs>
        <w:ind w:left="691" w:hanging="345"/>
      </w:pPr>
      <w:rPr>
        <w:rFonts w:ascii="Arial" w:hAnsi="Arial" w:hint="default"/>
        <w:color w:val="auto"/>
      </w:rPr>
    </w:lvl>
    <w:lvl w:ilvl="2">
      <w:start w:val="1"/>
      <w:numFmt w:val="bullet"/>
      <w:pStyle w:val="ListBullet3"/>
      <w:lvlText w:val="◦"/>
      <w:lvlJc w:val="left"/>
      <w:pPr>
        <w:tabs>
          <w:tab w:val="num" w:pos="1037"/>
        </w:tabs>
        <w:ind w:left="1037" w:hanging="346"/>
      </w:pPr>
      <w:rPr>
        <w:rFonts w:ascii="Georgia" w:hAnsi="Georgia" w:hint="default"/>
        <w:color w:val="auto"/>
      </w:rPr>
    </w:lvl>
    <w:lvl w:ilvl="3">
      <w:start w:val="1"/>
      <w:numFmt w:val="bullet"/>
      <w:pStyle w:val="ListBullet4"/>
      <w:lvlText w:val="›"/>
      <w:lvlJc w:val="left"/>
      <w:pPr>
        <w:tabs>
          <w:tab w:val="num" w:pos="1382"/>
        </w:tabs>
        <w:ind w:left="1382" w:hanging="345"/>
      </w:pPr>
      <w:rPr>
        <w:rFonts w:ascii="Georgia" w:hAnsi="Georgia" w:hint="default"/>
        <w:color w:val="auto"/>
      </w:rPr>
    </w:lvl>
    <w:lvl w:ilvl="4">
      <w:start w:val="1"/>
      <w:numFmt w:val="bullet"/>
      <w:pStyle w:val="ListBullet5"/>
      <w:lvlText w:val="~"/>
      <w:lvlJc w:val="left"/>
      <w:pPr>
        <w:tabs>
          <w:tab w:val="num" w:pos="1728"/>
        </w:tabs>
        <w:ind w:left="1728" w:hanging="346"/>
      </w:pPr>
      <w:rPr>
        <w:rFonts w:ascii="Georgia" w:hAnsi="Georgia" w:hint="default"/>
        <w:color w:val="auto"/>
      </w:rPr>
    </w:lvl>
    <w:lvl w:ilvl="5">
      <w:start w:val="1"/>
      <w:numFmt w:val="bullet"/>
      <w:pStyle w:val="ListBullet6"/>
      <w:lvlText w:val="•"/>
      <w:lvlJc w:val="left"/>
      <w:pPr>
        <w:tabs>
          <w:tab w:val="num" w:pos="2074"/>
        </w:tabs>
        <w:ind w:left="2074" w:hanging="346"/>
      </w:pPr>
      <w:rPr>
        <w:rFonts w:ascii="Georgia" w:hAnsi="Georgia" w:hint="default"/>
        <w:color w:val="auto"/>
      </w:rPr>
    </w:lvl>
    <w:lvl w:ilvl="6">
      <w:start w:val="1"/>
      <w:numFmt w:val="bullet"/>
      <w:pStyle w:val="ListBullet7"/>
      <w:lvlText w:val="-"/>
      <w:lvlJc w:val="left"/>
      <w:pPr>
        <w:tabs>
          <w:tab w:val="num" w:pos="2419"/>
        </w:tabs>
        <w:ind w:left="2419" w:hanging="345"/>
      </w:pPr>
      <w:rPr>
        <w:rFonts w:ascii="Arial" w:hAnsi="Arial" w:hint="default"/>
        <w:color w:val="auto"/>
      </w:rPr>
    </w:lvl>
    <w:lvl w:ilvl="7">
      <w:start w:val="1"/>
      <w:numFmt w:val="bullet"/>
      <w:pStyle w:val="ListBullet8"/>
      <w:lvlText w:val="◦"/>
      <w:lvlJc w:val="left"/>
      <w:pPr>
        <w:tabs>
          <w:tab w:val="num" w:pos="2765"/>
        </w:tabs>
        <w:ind w:left="2765" w:hanging="346"/>
      </w:pPr>
      <w:rPr>
        <w:rFonts w:ascii="Georgia" w:hAnsi="Georgia" w:hint="default"/>
        <w:color w:val="auto"/>
      </w:rPr>
    </w:lvl>
    <w:lvl w:ilvl="8">
      <w:start w:val="1"/>
      <w:numFmt w:val="bullet"/>
      <w:pStyle w:val="ListBullet9"/>
      <w:lvlText w:val="›"/>
      <w:lvlJc w:val="left"/>
      <w:pPr>
        <w:tabs>
          <w:tab w:val="num" w:pos="3110"/>
        </w:tabs>
        <w:ind w:left="3110" w:hanging="345"/>
      </w:pPr>
      <w:rPr>
        <w:rFonts w:ascii="Georgia" w:hAnsi="Georgia" w:hint="default"/>
        <w:color w:val="auto"/>
      </w:rPr>
    </w:lvl>
  </w:abstractNum>
  <w:abstractNum w:abstractNumId="11" w15:restartNumberingAfterBreak="0">
    <w:nsid w:val="73C926E4"/>
    <w:multiLevelType w:val="multilevel"/>
    <w:tmpl w:val="57746936"/>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792F63C6"/>
    <w:multiLevelType w:val="multilevel"/>
    <w:tmpl w:val="3F3EBD72"/>
    <w:lvl w:ilvl="0">
      <w:start w:val="1"/>
      <w:numFmt w:val="decimal"/>
      <w:pStyle w:val="ExhibitHeading1"/>
      <w:suff w:val="space"/>
      <w:lvlText w:val="Exhibit %1. -"/>
      <w:lvlJc w:val="left"/>
      <w:pPr>
        <w:ind w:left="432" w:hanging="432"/>
      </w:pPr>
      <w:rPr>
        <w:rFonts w:hint="default"/>
      </w:rPr>
    </w:lvl>
    <w:lvl w:ilvl="1">
      <w:start w:val="1"/>
      <w:numFmt w:val="decimal"/>
      <w:pStyle w:val="ExhibitHeading2"/>
      <w:suff w:val="space"/>
      <w:lvlText w:val="%1.%2"/>
      <w:lvlJc w:val="left"/>
      <w:pPr>
        <w:ind w:left="576" w:hanging="576"/>
      </w:pPr>
      <w:rPr>
        <w:rFonts w:hint="default"/>
      </w:rPr>
    </w:lvl>
    <w:lvl w:ilvl="2">
      <w:start w:val="1"/>
      <w:numFmt w:val="decimal"/>
      <w:pStyle w:val="ExhibitHeading3"/>
      <w:suff w:val="space"/>
      <w:lvlText w:val="%1.%2.%3"/>
      <w:lvlJc w:val="left"/>
      <w:pPr>
        <w:ind w:left="720" w:hanging="720"/>
      </w:pPr>
      <w:rPr>
        <w:rFonts w:hint="default"/>
      </w:rPr>
    </w:lvl>
    <w:lvl w:ilvl="3">
      <w:start w:val="1"/>
      <w:numFmt w:val="decimal"/>
      <w:pStyle w:val="ExhibitHeading4"/>
      <w:suff w:val="space"/>
      <w:lvlText w:val="%1.%2.%3.%4"/>
      <w:lvlJc w:val="left"/>
      <w:pPr>
        <w:ind w:left="864" w:hanging="864"/>
      </w:pPr>
      <w:rPr>
        <w:rFonts w:hint="default"/>
      </w:rPr>
    </w:lvl>
    <w:lvl w:ilvl="4">
      <w:start w:val="1"/>
      <w:numFmt w:val="decimal"/>
      <w:pStyle w:val="ExhibitHeading5"/>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num w:numId="1">
    <w:abstractNumId w:val="10"/>
  </w:num>
  <w:num w:numId="2">
    <w:abstractNumId w:val="8"/>
  </w:num>
  <w:num w:numId="3">
    <w:abstractNumId w:val="9"/>
  </w:num>
  <w:num w:numId="4">
    <w:abstractNumId w:val="7"/>
  </w:num>
  <w:num w:numId="5">
    <w:abstractNumId w:val="4"/>
  </w:num>
  <w:num w:numId="6">
    <w:abstractNumId w:val="1"/>
  </w:num>
  <w:num w:numId="7">
    <w:abstractNumId w:val="12"/>
  </w:num>
  <w:num w:numId="8">
    <w:abstractNumId w:val="11"/>
  </w:num>
  <w:num w:numId="9">
    <w:abstractNumId w:val="5"/>
  </w:num>
  <w:num w:numId="10">
    <w:abstractNumId w:val="0"/>
  </w:num>
  <w:num w:numId="11">
    <w:abstractNumId w:val="2"/>
  </w:num>
  <w:num w:numId="12">
    <w:abstractNumId w:val="3"/>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864"/>
  <w:drawingGridVerticalSpacing w:val="83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lour Palette" w:val="Smart Report"/>
    <w:docVar w:name="Disclaimer" w:val="None"/>
    <w:docVar w:name="Privilege Stamp" w:val="None"/>
    <w:docVar w:name="Smrt Headings Level" w:val="1"/>
  </w:docVars>
  <w:rsids>
    <w:rsidRoot w:val="00C540D0"/>
    <w:rsid w:val="0000175B"/>
    <w:rsid w:val="00004DEC"/>
    <w:rsid w:val="0001152F"/>
    <w:rsid w:val="00012647"/>
    <w:rsid w:val="0001556F"/>
    <w:rsid w:val="00016C62"/>
    <w:rsid w:val="000239EC"/>
    <w:rsid w:val="00030436"/>
    <w:rsid w:val="00031FD9"/>
    <w:rsid w:val="00032FC5"/>
    <w:rsid w:val="000331B2"/>
    <w:rsid w:val="0004091D"/>
    <w:rsid w:val="0004496C"/>
    <w:rsid w:val="00045C1E"/>
    <w:rsid w:val="00052F4A"/>
    <w:rsid w:val="00057E57"/>
    <w:rsid w:val="0006330A"/>
    <w:rsid w:val="00065EE8"/>
    <w:rsid w:val="00077FCC"/>
    <w:rsid w:val="00084DBF"/>
    <w:rsid w:val="00086AA2"/>
    <w:rsid w:val="00090042"/>
    <w:rsid w:val="00090B52"/>
    <w:rsid w:val="000969F3"/>
    <w:rsid w:val="0009786B"/>
    <w:rsid w:val="000B0D8F"/>
    <w:rsid w:val="000B2FF9"/>
    <w:rsid w:val="000B411E"/>
    <w:rsid w:val="000B5B0F"/>
    <w:rsid w:val="000B7011"/>
    <w:rsid w:val="000C1DE6"/>
    <w:rsid w:val="000C574E"/>
    <w:rsid w:val="000C78B4"/>
    <w:rsid w:val="000D1860"/>
    <w:rsid w:val="000D4CB3"/>
    <w:rsid w:val="000D511A"/>
    <w:rsid w:val="000E2337"/>
    <w:rsid w:val="000E24B9"/>
    <w:rsid w:val="000E3AAB"/>
    <w:rsid w:val="000E3AC0"/>
    <w:rsid w:val="000E6809"/>
    <w:rsid w:val="000F04EA"/>
    <w:rsid w:val="000F3B1C"/>
    <w:rsid w:val="000F41FD"/>
    <w:rsid w:val="000F713E"/>
    <w:rsid w:val="000F7B74"/>
    <w:rsid w:val="001009C3"/>
    <w:rsid w:val="00100BEC"/>
    <w:rsid w:val="0010165E"/>
    <w:rsid w:val="001040EE"/>
    <w:rsid w:val="00104A41"/>
    <w:rsid w:val="0010599B"/>
    <w:rsid w:val="00106618"/>
    <w:rsid w:val="00107F7F"/>
    <w:rsid w:val="001106C8"/>
    <w:rsid w:val="001125F2"/>
    <w:rsid w:val="001153D7"/>
    <w:rsid w:val="0011650B"/>
    <w:rsid w:val="0012265E"/>
    <w:rsid w:val="00124E80"/>
    <w:rsid w:val="001265B5"/>
    <w:rsid w:val="001271FB"/>
    <w:rsid w:val="00132108"/>
    <w:rsid w:val="00135F4D"/>
    <w:rsid w:val="00136FFA"/>
    <w:rsid w:val="001405B7"/>
    <w:rsid w:val="0014078F"/>
    <w:rsid w:val="00141B68"/>
    <w:rsid w:val="0014301E"/>
    <w:rsid w:val="0014748F"/>
    <w:rsid w:val="001500E3"/>
    <w:rsid w:val="0015088D"/>
    <w:rsid w:val="00151C96"/>
    <w:rsid w:val="0015255D"/>
    <w:rsid w:val="001535A3"/>
    <w:rsid w:val="00155668"/>
    <w:rsid w:val="001576E7"/>
    <w:rsid w:val="00162064"/>
    <w:rsid w:val="001620E0"/>
    <w:rsid w:val="00162740"/>
    <w:rsid w:val="00170A38"/>
    <w:rsid w:val="00171141"/>
    <w:rsid w:val="00174A37"/>
    <w:rsid w:val="00177E9F"/>
    <w:rsid w:val="00177EB8"/>
    <w:rsid w:val="00184220"/>
    <w:rsid w:val="00186623"/>
    <w:rsid w:val="00191CB1"/>
    <w:rsid w:val="001937B1"/>
    <w:rsid w:val="0019468B"/>
    <w:rsid w:val="001949E1"/>
    <w:rsid w:val="00194D23"/>
    <w:rsid w:val="00195975"/>
    <w:rsid w:val="00196015"/>
    <w:rsid w:val="001A2149"/>
    <w:rsid w:val="001A2443"/>
    <w:rsid w:val="001B074F"/>
    <w:rsid w:val="001B2012"/>
    <w:rsid w:val="001B2DF4"/>
    <w:rsid w:val="001B3E53"/>
    <w:rsid w:val="001B50FB"/>
    <w:rsid w:val="001B7B46"/>
    <w:rsid w:val="001C0780"/>
    <w:rsid w:val="001C1137"/>
    <w:rsid w:val="001C1CC3"/>
    <w:rsid w:val="001C2DFD"/>
    <w:rsid w:val="001C6E38"/>
    <w:rsid w:val="001D19DC"/>
    <w:rsid w:val="001D19F2"/>
    <w:rsid w:val="001D3893"/>
    <w:rsid w:val="001D3A4B"/>
    <w:rsid w:val="001D3FB7"/>
    <w:rsid w:val="001D42A5"/>
    <w:rsid w:val="001D43FA"/>
    <w:rsid w:val="001D4C46"/>
    <w:rsid w:val="001D6857"/>
    <w:rsid w:val="001E31C6"/>
    <w:rsid w:val="001E4E37"/>
    <w:rsid w:val="001E675C"/>
    <w:rsid w:val="001E6D56"/>
    <w:rsid w:val="001F25A2"/>
    <w:rsid w:val="001F56A4"/>
    <w:rsid w:val="001F7A95"/>
    <w:rsid w:val="002008ED"/>
    <w:rsid w:val="00202422"/>
    <w:rsid w:val="00203B51"/>
    <w:rsid w:val="00204320"/>
    <w:rsid w:val="002061A4"/>
    <w:rsid w:val="00207C71"/>
    <w:rsid w:val="0021032B"/>
    <w:rsid w:val="00211A5E"/>
    <w:rsid w:val="002133A7"/>
    <w:rsid w:val="00220283"/>
    <w:rsid w:val="002211B3"/>
    <w:rsid w:val="00222C4D"/>
    <w:rsid w:val="00225B45"/>
    <w:rsid w:val="00227760"/>
    <w:rsid w:val="00230629"/>
    <w:rsid w:val="00232269"/>
    <w:rsid w:val="00232A91"/>
    <w:rsid w:val="002356B1"/>
    <w:rsid w:val="0023577B"/>
    <w:rsid w:val="00236A98"/>
    <w:rsid w:val="00241E4D"/>
    <w:rsid w:val="00252015"/>
    <w:rsid w:val="00261B7C"/>
    <w:rsid w:val="0026271F"/>
    <w:rsid w:val="00263301"/>
    <w:rsid w:val="00264998"/>
    <w:rsid w:val="0027183E"/>
    <w:rsid w:val="00274E3C"/>
    <w:rsid w:val="00277021"/>
    <w:rsid w:val="00280A7F"/>
    <w:rsid w:val="00282966"/>
    <w:rsid w:val="00287890"/>
    <w:rsid w:val="00292AB3"/>
    <w:rsid w:val="00295889"/>
    <w:rsid w:val="002962C2"/>
    <w:rsid w:val="002A13DC"/>
    <w:rsid w:val="002A160A"/>
    <w:rsid w:val="002A16A0"/>
    <w:rsid w:val="002A7404"/>
    <w:rsid w:val="002B0AD4"/>
    <w:rsid w:val="002B3D6C"/>
    <w:rsid w:val="002C2FAB"/>
    <w:rsid w:val="002C3270"/>
    <w:rsid w:val="002C3F77"/>
    <w:rsid w:val="002C5F9A"/>
    <w:rsid w:val="002C6F53"/>
    <w:rsid w:val="002D0003"/>
    <w:rsid w:val="002D0F00"/>
    <w:rsid w:val="002D1B55"/>
    <w:rsid w:val="002D36AA"/>
    <w:rsid w:val="002D3A5F"/>
    <w:rsid w:val="002D4E2B"/>
    <w:rsid w:val="002D4EF1"/>
    <w:rsid w:val="002D66E5"/>
    <w:rsid w:val="002D7759"/>
    <w:rsid w:val="002E0A7C"/>
    <w:rsid w:val="002E3389"/>
    <w:rsid w:val="002E3664"/>
    <w:rsid w:val="002E51D9"/>
    <w:rsid w:val="002F0086"/>
    <w:rsid w:val="002F0D2E"/>
    <w:rsid w:val="002F78F7"/>
    <w:rsid w:val="00303D74"/>
    <w:rsid w:val="0030606D"/>
    <w:rsid w:val="00307C65"/>
    <w:rsid w:val="0031034E"/>
    <w:rsid w:val="00310F00"/>
    <w:rsid w:val="00313CA8"/>
    <w:rsid w:val="003149AB"/>
    <w:rsid w:val="003234D6"/>
    <w:rsid w:val="00325F32"/>
    <w:rsid w:val="00327E3C"/>
    <w:rsid w:val="00330CEF"/>
    <w:rsid w:val="003319ED"/>
    <w:rsid w:val="00337F23"/>
    <w:rsid w:val="00337FCC"/>
    <w:rsid w:val="00340670"/>
    <w:rsid w:val="00341463"/>
    <w:rsid w:val="00341502"/>
    <w:rsid w:val="0034596B"/>
    <w:rsid w:val="00347FB3"/>
    <w:rsid w:val="00350C79"/>
    <w:rsid w:val="00352512"/>
    <w:rsid w:val="0036240E"/>
    <w:rsid w:val="00372DF8"/>
    <w:rsid w:val="003744E4"/>
    <w:rsid w:val="00374E3A"/>
    <w:rsid w:val="00375340"/>
    <w:rsid w:val="00377EE7"/>
    <w:rsid w:val="00380844"/>
    <w:rsid w:val="003822BC"/>
    <w:rsid w:val="00384DDC"/>
    <w:rsid w:val="003852D3"/>
    <w:rsid w:val="0039054A"/>
    <w:rsid w:val="003917B1"/>
    <w:rsid w:val="003952B2"/>
    <w:rsid w:val="00395536"/>
    <w:rsid w:val="003A010F"/>
    <w:rsid w:val="003A2F26"/>
    <w:rsid w:val="003A5182"/>
    <w:rsid w:val="003B1935"/>
    <w:rsid w:val="003B4295"/>
    <w:rsid w:val="003B4D81"/>
    <w:rsid w:val="003B6D4E"/>
    <w:rsid w:val="003C040D"/>
    <w:rsid w:val="003C1B04"/>
    <w:rsid w:val="003C2E84"/>
    <w:rsid w:val="003C392E"/>
    <w:rsid w:val="003C4247"/>
    <w:rsid w:val="003D2CDE"/>
    <w:rsid w:val="003D432D"/>
    <w:rsid w:val="003D5A30"/>
    <w:rsid w:val="003E2054"/>
    <w:rsid w:val="003E2B5D"/>
    <w:rsid w:val="003E677E"/>
    <w:rsid w:val="003E7297"/>
    <w:rsid w:val="003E73EE"/>
    <w:rsid w:val="003F4041"/>
    <w:rsid w:val="003F4899"/>
    <w:rsid w:val="00406A0E"/>
    <w:rsid w:val="0041184B"/>
    <w:rsid w:val="00411871"/>
    <w:rsid w:val="0041297C"/>
    <w:rsid w:val="00413623"/>
    <w:rsid w:val="004137BF"/>
    <w:rsid w:val="00416461"/>
    <w:rsid w:val="00417FBA"/>
    <w:rsid w:val="004223F1"/>
    <w:rsid w:val="00423D9F"/>
    <w:rsid w:val="004242F3"/>
    <w:rsid w:val="00433709"/>
    <w:rsid w:val="0043509E"/>
    <w:rsid w:val="004354ED"/>
    <w:rsid w:val="00437F85"/>
    <w:rsid w:val="004425DE"/>
    <w:rsid w:val="00443304"/>
    <w:rsid w:val="00445E4A"/>
    <w:rsid w:val="004504F7"/>
    <w:rsid w:val="004507AC"/>
    <w:rsid w:val="004521C5"/>
    <w:rsid w:val="0045398C"/>
    <w:rsid w:val="00454182"/>
    <w:rsid w:val="00456C8D"/>
    <w:rsid w:val="00456E0B"/>
    <w:rsid w:val="00461539"/>
    <w:rsid w:val="00466FD5"/>
    <w:rsid w:val="00470A56"/>
    <w:rsid w:val="00473070"/>
    <w:rsid w:val="00474180"/>
    <w:rsid w:val="00476CAC"/>
    <w:rsid w:val="00477C36"/>
    <w:rsid w:val="00483857"/>
    <w:rsid w:val="00484745"/>
    <w:rsid w:val="004854FB"/>
    <w:rsid w:val="004864EB"/>
    <w:rsid w:val="00490C7E"/>
    <w:rsid w:val="00491A20"/>
    <w:rsid w:val="0049628E"/>
    <w:rsid w:val="004A1E24"/>
    <w:rsid w:val="004A4AA0"/>
    <w:rsid w:val="004A4AC0"/>
    <w:rsid w:val="004A6DB1"/>
    <w:rsid w:val="004B18A8"/>
    <w:rsid w:val="004B2A08"/>
    <w:rsid w:val="004B313D"/>
    <w:rsid w:val="004B7785"/>
    <w:rsid w:val="004C35CC"/>
    <w:rsid w:val="004C74B7"/>
    <w:rsid w:val="004D0901"/>
    <w:rsid w:val="004D1A34"/>
    <w:rsid w:val="004D5701"/>
    <w:rsid w:val="004E003E"/>
    <w:rsid w:val="004E1FBD"/>
    <w:rsid w:val="004E5C0E"/>
    <w:rsid w:val="004F23F4"/>
    <w:rsid w:val="004F3932"/>
    <w:rsid w:val="004F7F07"/>
    <w:rsid w:val="00502377"/>
    <w:rsid w:val="005036B0"/>
    <w:rsid w:val="00507472"/>
    <w:rsid w:val="00507869"/>
    <w:rsid w:val="00512977"/>
    <w:rsid w:val="005166CB"/>
    <w:rsid w:val="0052450E"/>
    <w:rsid w:val="00530ABB"/>
    <w:rsid w:val="00531565"/>
    <w:rsid w:val="005322C7"/>
    <w:rsid w:val="00533E54"/>
    <w:rsid w:val="005360E9"/>
    <w:rsid w:val="00537545"/>
    <w:rsid w:val="005405DB"/>
    <w:rsid w:val="00540CC7"/>
    <w:rsid w:val="005455F8"/>
    <w:rsid w:val="00545C78"/>
    <w:rsid w:val="0055018C"/>
    <w:rsid w:val="00552DF9"/>
    <w:rsid w:val="00554118"/>
    <w:rsid w:val="00555FB6"/>
    <w:rsid w:val="005578B0"/>
    <w:rsid w:val="00557C31"/>
    <w:rsid w:val="00560F7C"/>
    <w:rsid w:val="00561C8D"/>
    <w:rsid w:val="0056222F"/>
    <w:rsid w:val="00563717"/>
    <w:rsid w:val="00565969"/>
    <w:rsid w:val="0056743F"/>
    <w:rsid w:val="005678E2"/>
    <w:rsid w:val="00573F90"/>
    <w:rsid w:val="0058176B"/>
    <w:rsid w:val="00582896"/>
    <w:rsid w:val="005914B8"/>
    <w:rsid w:val="005A07F5"/>
    <w:rsid w:val="005A0F17"/>
    <w:rsid w:val="005A1E7F"/>
    <w:rsid w:val="005A4975"/>
    <w:rsid w:val="005A4BC0"/>
    <w:rsid w:val="005A613E"/>
    <w:rsid w:val="005A63F2"/>
    <w:rsid w:val="005A65B9"/>
    <w:rsid w:val="005A7DEB"/>
    <w:rsid w:val="005B0362"/>
    <w:rsid w:val="005B16AD"/>
    <w:rsid w:val="005B191B"/>
    <w:rsid w:val="005B1A7B"/>
    <w:rsid w:val="005B1E49"/>
    <w:rsid w:val="005B3F9E"/>
    <w:rsid w:val="005B431F"/>
    <w:rsid w:val="005B68D3"/>
    <w:rsid w:val="005C1D5F"/>
    <w:rsid w:val="005C2F94"/>
    <w:rsid w:val="005C4577"/>
    <w:rsid w:val="005C5F22"/>
    <w:rsid w:val="005C72AD"/>
    <w:rsid w:val="005C7896"/>
    <w:rsid w:val="005D6D5C"/>
    <w:rsid w:val="005D78B9"/>
    <w:rsid w:val="005E3AAE"/>
    <w:rsid w:val="005E5E91"/>
    <w:rsid w:val="005F1D2C"/>
    <w:rsid w:val="005F29F3"/>
    <w:rsid w:val="005F5D3E"/>
    <w:rsid w:val="005F7E86"/>
    <w:rsid w:val="0060047A"/>
    <w:rsid w:val="006022F7"/>
    <w:rsid w:val="00602EAD"/>
    <w:rsid w:val="0060458F"/>
    <w:rsid w:val="006049D5"/>
    <w:rsid w:val="00605381"/>
    <w:rsid w:val="006115AB"/>
    <w:rsid w:val="0061174C"/>
    <w:rsid w:val="0061320C"/>
    <w:rsid w:val="0061489B"/>
    <w:rsid w:val="00616024"/>
    <w:rsid w:val="006225E0"/>
    <w:rsid w:val="0062388C"/>
    <w:rsid w:val="00624870"/>
    <w:rsid w:val="00624BC2"/>
    <w:rsid w:val="00625F14"/>
    <w:rsid w:val="00626EB6"/>
    <w:rsid w:val="00627357"/>
    <w:rsid w:val="006364BB"/>
    <w:rsid w:val="0064565A"/>
    <w:rsid w:val="00647817"/>
    <w:rsid w:val="00647E81"/>
    <w:rsid w:val="00651171"/>
    <w:rsid w:val="00652079"/>
    <w:rsid w:val="00652211"/>
    <w:rsid w:val="00655B45"/>
    <w:rsid w:val="00657C10"/>
    <w:rsid w:val="0066587A"/>
    <w:rsid w:val="00667574"/>
    <w:rsid w:val="0067025B"/>
    <w:rsid w:val="006713ED"/>
    <w:rsid w:val="00671934"/>
    <w:rsid w:val="00674A82"/>
    <w:rsid w:val="006751F5"/>
    <w:rsid w:val="00676BAB"/>
    <w:rsid w:val="006809B0"/>
    <w:rsid w:val="006824BC"/>
    <w:rsid w:val="00683F13"/>
    <w:rsid w:val="00684224"/>
    <w:rsid w:val="00691D4A"/>
    <w:rsid w:val="00693B52"/>
    <w:rsid w:val="00695A13"/>
    <w:rsid w:val="00697AFD"/>
    <w:rsid w:val="00697DD5"/>
    <w:rsid w:val="006A7015"/>
    <w:rsid w:val="006B0B43"/>
    <w:rsid w:val="006B2DF8"/>
    <w:rsid w:val="006B6583"/>
    <w:rsid w:val="006C0ABC"/>
    <w:rsid w:val="006C322D"/>
    <w:rsid w:val="006C6342"/>
    <w:rsid w:val="006D2F5C"/>
    <w:rsid w:val="006D4048"/>
    <w:rsid w:val="006D58C1"/>
    <w:rsid w:val="006D5F54"/>
    <w:rsid w:val="006D6992"/>
    <w:rsid w:val="006E4CDE"/>
    <w:rsid w:val="006F0C9E"/>
    <w:rsid w:val="006F0D0D"/>
    <w:rsid w:val="006F14DB"/>
    <w:rsid w:val="006F2DEA"/>
    <w:rsid w:val="006F3559"/>
    <w:rsid w:val="006F5CA5"/>
    <w:rsid w:val="00701540"/>
    <w:rsid w:val="00704B96"/>
    <w:rsid w:val="00705341"/>
    <w:rsid w:val="00705550"/>
    <w:rsid w:val="00710A79"/>
    <w:rsid w:val="00711489"/>
    <w:rsid w:val="00721887"/>
    <w:rsid w:val="007218D2"/>
    <w:rsid w:val="00722D74"/>
    <w:rsid w:val="0072471D"/>
    <w:rsid w:val="00725A72"/>
    <w:rsid w:val="00725D7E"/>
    <w:rsid w:val="00725ECD"/>
    <w:rsid w:val="00725F9C"/>
    <w:rsid w:val="0072697F"/>
    <w:rsid w:val="00735A12"/>
    <w:rsid w:val="007363B9"/>
    <w:rsid w:val="007401A4"/>
    <w:rsid w:val="00741C67"/>
    <w:rsid w:val="00742086"/>
    <w:rsid w:val="00744780"/>
    <w:rsid w:val="00745F00"/>
    <w:rsid w:val="00747D3B"/>
    <w:rsid w:val="00752DF9"/>
    <w:rsid w:val="00756D94"/>
    <w:rsid w:val="00757721"/>
    <w:rsid w:val="00757D8C"/>
    <w:rsid w:val="00762024"/>
    <w:rsid w:val="00762038"/>
    <w:rsid w:val="0076267A"/>
    <w:rsid w:val="007636AD"/>
    <w:rsid w:val="00764ED4"/>
    <w:rsid w:val="007703CF"/>
    <w:rsid w:val="00771109"/>
    <w:rsid w:val="007776AA"/>
    <w:rsid w:val="007816AB"/>
    <w:rsid w:val="00790D7C"/>
    <w:rsid w:val="00791261"/>
    <w:rsid w:val="007A07AA"/>
    <w:rsid w:val="007A2EF7"/>
    <w:rsid w:val="007A3998"/>
    <w:rsid w:val="007B069D"/>
    <w:rsid w:val="007B234F"/>
    <w:rsid w:val="007B4C91"/>
    <w:rsid w:val="007C1D38"/>
    <w:rsid w:val="007C1DC3"/>
    <w:rsid w:val="007C3918"/>
    <w:rsid w:val="007C547A"/>
    <w:rsid w:val="007C6805"/>
    <w:rsid w:val="007D63B0"/>
    <w:rsid w:val="007D7FF5"/>
    <w:rsid w:val="007F7521"/>
    <w:rsid w:val="00802028"/>
    <w:rsid w:val="008039B5"/>
    <w:rsid w:val="00804F00"/>
    <w:rsid w:val="00806611"/>
    <w:rsid w:val="00812ADB"/>
    <w:rsid w:val="00813369"/>
    <w:rsid w:val="00813D39"/>
    <w:rsid w:val="00815E26"/>
    <w:rsid w:val="008228AC"/>
    <w:rsid w:val="00826B28"/>
    <w:rsid w:val="00827779"/>
    <w:rsid w:val="00827840"/>
    <w:rsid w:val="00830523"/>
    <w:rsid w:val="008311C8"/>
    <w:rsid w:val="00831354"/>
    <w:rsid w:val="00831FFF"/>
    <w:rsid w:val="00833806"/>
    <w:rsid w:val="008376D6"/>
    <w:rsid w:val="008418E3"/>
    <w:rsid w:val="00841C5D"/>
    <w:rsid w:val="008468E7"/>
    <w:rsid w:val="00853D00"/>
    <w:rsid w:val="0085483F"/>
    <w:rsid w:val="008550D2"/>
    <w:rsid w:val="0085620E"/>
    <w:rsid w:val="00860E90"/>
    <w:rsid w:val="00861219"/>
    <w:rsid w:val="00864C97"/>
    <w:rsid w:val="00864D64"/>
    <w:rsid w:val="00870687"/>
    <w:rsid w:val="00871D26"/>
    <w:rsid w:val="00876A00"/>
    <w:rsid w:val="00876CFB"/>
    <w:rsid w:val="008832F2"/>
    <w:rsid w:val="00884517"/>
    <w:rsid w:val="00887A24"/>
    <w:rsid w:val="008952B7"/>
    <w:rsid w:val="00896CA7"/>
    <w:rsid w:val="008A16BA"/>
    <w:rsid w:val="008A51C1"/>
    <w:rsid w:val="008A7EA5"/>
    <w:rsid w:val="008B056C"/>
    <w:rsid w:val="008B22DF"/>
    <w:rsid w:val="008B54C2"/>
    <w:rsid w:val="008C239A"/>
    <w:rsid w:val="008C3655"/>
    <w:rsid w:val="008D1E83"/>
    <w:rsid w:val="008D488C"/>
    <w:rsid w:val="008E1A3E"/>
    <w:rsid w:val="008E38A2"/>
    <w:rsid w:val="008E478F"/>
    <w:rsid w:val="008E4F5F"/>
    <w:rsid w:val="008F0168"/>
    <w:rsid w:val="008F0B58"/>
    <w:rsid w:val="008F59D0"/>
    <w:rsid w:val="008F5AF9"/>
    <w:rsid w:val="008F6583"/>
    <w:rsid w:val="008F6864"/>
    <w:rsid w:val="00900902"/>
    <w:rsid w:val="00901BBD"/>
    <w:rsid w:val="0090294C"/>
    <w:rsid w:val="0090466E"/>
    <w:rsid w:val="009066B4"/>
    <w:rsid w:val="009105D5"/>
    <w:rsid w:val="00910B73"/>
    <w:rsid w:val="00911B4E"/>
    <w:rsid w:val="009126B5"/>
    <w:rsid w:val="009136FF"/>
    <w:rsid w:val="009138BC"/>
    <w:rsid w:val="00913F59"/>
    <w:rsid w:val="00914D28"/>
    <w:rsid w:val="009165A3"/>
    <w:rsid w:val="00916BFE"/>
    <w:rsid w:val="00916D38"/>
    <w:rsid w:val="0092006D"/>
    <w:rsid w:val="00923713"/>
    <w:rsid w:val="00923DCE"/>
    <w:rsid w:val="00923ECF"/>
    <w:rsid w:val="00927C1A"/>
    <w:rsid w:val="00931B7A"/>
    <w:rsid w:val="00936598"/>
    <w:rsid w:val="00941BE9"/>
    <w:rsid w:val="00942674"/>
    <w:rsid w:val="00942F6D"/>
    <w:rsid w:val="00946160"/>
    <w:rsid w:val="00947FFD"/>
    <w:rsid w:val="009541A2"/>
    <w:rsid w:val="00955A29"/>
    <w:rsid w:val="009614F8"/>
    <w:rsid w:val="009625F3"/>
    <w:rsid w:val="00963E69"/>
    <w:rsid w:val="00965F22"/>
    <w:rsid w:val="00966306"/>
    <w:rsid w:val="00972CCA"/>
    <w:rsid w:val="0097441D"/>
    <w:rsid w:val="00974A95"/>
    <w:rsid w:val="009778C8"/>
    <w:rsid w:val="00983A25"/>
    <w:rsid w:val="009915EC"/>
    <w:rsid w:val="00996C39"/>
    <w:rsid w:val="009A2C31"/>
    <w:rsid w:val="009A3A66"/>
    <w:rsid w:val="009A4457"/>
    <w:rsid w:val="009A4CF9"/>
    <w:rsid w:val="009A7B66"/>
    <w:rsid w:val="009A7E20"/>
    <w:rsid w:val="009B1373"/>
    <w:rsid w:val="009B34BF"/>
    <w:rsid w:val="009B4F29"/>
    <w:rsid w:val="009B6242"/>
    <w:rsid w:val="009B68E1"/>
    <w:rsid w:val="009C15A5"/>
    <w:rsid w:val="009C1F43"/>
    <w:rsid w:val="009C3818"/>
    <w:rsid w:val="009C48C1"/>
    <w:rsid w:val="009D29D5"/>
    <w:rsid w:val="009D2A85"/>
    <w:rsid w:val="009D332F"/>
    <w:rsid w:val="009D348F"/>
    <w:rsid w:val="009D4224"/>
    <w:rsid w:val="009D6EE8"/>
    <w:rsid w:val="009D78D3"/>
    <w:rsid w:val="009E168D"/>
    <w:rsid w:val="009E4BD6"/>
    <w:rsid w:val="009E4BE0"/>
    <w:rsid w:val="009E6C68"/>
    <w:rsid w:val="009F0394"/>
    <w:rsid w:val="009F6850"/>
    <w:rsid w:val="009F6F57"/>
    <w:rsid w:val="00A032F9"/>
    <w:rsid w:val="00A129A4"/>
    <w:rsid w:val="00A14B7D"/>
    <w:rsid w:val="00A15047"/>
    <w:rsid w:val="00A17836"/>
    <w:rsid w:val="00A229BB"/>
    <w:rsid w:val="00A23DA5"/>
    <w:rsid w:val="00A26560"/>
    <w:rsid w:val="00A27F17"/>
    <w:rsid w:val="00A330EC"/>
    <w:rsid w:val="00A33D52"/>
    <w:rsid w:val="00A342C6"/>
    <w:rsid w:val="00A34434"/>
    <w:rsid w:val="00A3778D"/>
    <w:rsid w:val="00A37D36"/>
    <w:rsid w:val="00A4109B"/>
    <w:rsid w:val="00A41EDA"/>
    <w:rsid w:val="00A43D32"/>
    <w:rsid w:val="00A468EF"/>
    <w:rsid w:val="00A52052"/>
    <w:rsid w:val="00A5697E"/>
    <w:rsid w:val="00A5786E"/>
    <w:rsid w:val="00A61E2D"/>
    <w:rsid w:val="00A651C7"/>
    <w:rsid w:val="00A67F75"/>
    <w:rsid w:val="00A717B0"/>
    <w:rsid w:val="00A71F4B"/>
    <w:rsid w:val="00A73613"/>
    <w:rsid w:val="00A737E9"/>
    <w:rsid w:val="00A73AE3"/>
    <w:rsid w:val="00A82344"/>
    <w:rsid w:val="00A8442B"/>
    <w:rsid w:val="00A87658"/>
    <w:rsid w:val="00A87A71"/>
    <w:rsid w:val="00A91C8D"/>
    <w:rsid w:val="00A91E00"/>
    <w:rsid w:val="00A91EB3"/>
    <w:rsid w:val="00A93604"/>
    <w:rsid w:val="00A95B20"/>
    <w:rsid w:val="00AA0307"/>
    <w:rsid w:val="00AA1016"/>
    <w:rsid w:val="00AA57F7"/>
    <w:rsid w:val="00AB194D"/>
    <w:rsid w:val="00AB2B45"/>
    <w:rsid w:val="00AB7F8B"/>
    <w:rsid w:val="00AC0E55"/>
    <w:rsid w:val="00AC2D56"/>
    <w:rsid w:val="00AC3374"/>
    <w:rsid w:val="00AC43A5"/>
    <w:rsid w:val="00AC440F"/>
    <w:rsid w:val="00AC4959"/>
    <w:rsid w:val="00AD11E0"/>
    <w:rsid w:val="00AD5EE1"/>
    <w:rsid w:val="00AD77D6"/>
    <w:rsid w:val="00AE1E28"/>
    <w:rsid w:val="00AE3548"/>
    <w:rsid w:val="00AE50D2"/>
    <w:rsid w:val="00AE701E"/>
    <w:rsid w:val="00AF01D9"/>
    <w:rsid w:val="00AF0F0A"/>
    <w:rsid w:val="00AF1A18"/>
    <w:rsid w:val="00AF6C65"/>
    <w:rsid w:val="00B0044B"/>
    <w:rsid w:val="00B013FF"/>
    <w:rsid w:val="00B01878"/>
    <w:rsid w:val="00B038F2"/>
    <w:rsid w:val="00B07192"/>
    <w:rsid w:val="00B104A1"/>
    <w:rsid w:val="00B11529"/>
    <w:rsid w:val="00B1159F"/>
    <w:rsid w:val="00B11D4F"/>
    <w:rsid w:val="00B1461D"/>
    <w:rsid w:val="00B15864"/>
    <w:rsid w:val="00B2128D"/>
    <w:rsid w:val="00B23852"/>
    <w:rsid w:val="00B258FE"/>
    <w:rsid w:val="00B3074A"/>
    <w:rsid w:val="00B3584C"/>
    <w:rsid w:val="00B35B42"/>
    <w:rsid w:val="00B4101A"/>
    <w:rsid w:val="00B42219"/>
    <w:rsid w:val="00B4382C"/>
    <w:rsid w:val="00B43B02"/>
    <w:rsid w:val="00B4721C"/>
    <w:rsid w:val="00B50E34"/>
    <w:rsid w:val="00B55671"/>
    <w:rsid w:val="00B557D5"/>
    <w:rsid w:val="00B64311"/>
    <w:rsid w:val="00B719D4"/>
    <w:rsid w:val="00B72B37"/>
    <w:rsid w:val="00B74913"/>
    <w:rsid w:val="00B74A2C"/>
    <w:rsid w:val="00B82B5A"/>
    <w:rsid w:val="00B83298"/>
    <w:rsid w:val="00B863DD"/>
    <w:rsid w:val="00B906A1"/>
    <w:rsid w:val="00B96ECB"/>
    <w:rsid w:val="00BA4D70"/>
    <w:rsid w:val="00BA7499"/>
    <w:rsid w:val="00BB2F5F"/>
    <w:rsid w:val="00BB5090"/>
    <w:rsid w:val="00BB5764"/>
    <w:rsid w:val="00BC4B6A"/>
    <w:rsid w:val="00BC5880"/>
    <w:rsid w:val="00BC78B7"/>
    <w:rsid w:val="00BD056B"/>
    <w:rsid w:val="00BD476B"/>
    <w:rsid w:val="00BE2698"/>
    <w:rsid w:val="00BE3DE7"/>
    <w:rsid w:val="00BE7E6A"/>
    <w:rsid w:val="00BF520F"/>
    <w:rsid w:val="00BF5C5B"/>
    <w:rsid w:val="00BF6B56"/>
    <w:rsid w:val="00C00BE7"/>
    <w:rsid w:val="00C035D7"/>
    <w:rsid w:val="00C04B02"/>
    <w:rsid w:val="00C0624B"/>
    <w:rsid w:val="00C06844"/>
    <w:rsid w:val="00C07BBE"/>
    <w:rsid w:val="00C114DA"/>
    <w:rsid w:val="00C1310D"/>
    <w:rsid w:val="00C144C6"/>
    <w:rsid w:val="00C1632F"/>
    <w:rsid w:val="00C167CB"/>
    <w:rsid w:val="00C17DA8"/>
    <w:rsid w:val="00C20FA1"/>
    <w:rsid w:val="00C21624"/>
    <w:rsid w:val="00C327A1"/>
    <w:rsid w:val="00C373A3"/>
    <w:rsid w:val="00C40678"/>
    <w:rsid w:val="00C41183"/>
    <w:rsid w:val="00C41A4C"/>
    <w:rsid w:val="00C42BCC"/>
    <w:rsid w:val="00C43331"/>
    <w:rsid w:val="00C4631B"/>
    <w:rsid w:val="00C540D0"/>
    <w:rsid w:val="00C554FE"/>
    <w:rsid w:val="00C56908"/>
    <w:rsid w:val="00C601B4"/>
    <w:rsid w:val="00C63786"/>
    <w:rsid w:val="00C6484F"/>
    <w:rsid w:val="00C64DFD"/>
    <w:rsid w:val="00C67993"/>
    <w:rsid w:val="00C747C6"/>
    <w:rsid w:val="00C747C9"/>
    <w:rsid w:val="00C74CD7"/>
    <w:rsid w:val="00C76B2A"/>
    <w:rsid w:val="00C77A69"/>
    <w:rsid w:val="00C91EDF"/>
    <w:rsid w:val="00C92EE7"/>
    <w:rsid w:val="00C93D28"/>
    <w:rsid w:val="00C95483"/>
    <w:rsid w:val="00C965F8"/>
    <w:rsid w:val="00C9799A"/>
    <w:rsid w:val="00CA23DA"/>
    <w:rsid w:val="00CA50E9"/>
    <w:rsid w:val="00CA6E60"/>
    <w:rsid w:val="00CB0A6C"/>
    <w:rsid w:val="00CB39D8"/>
    <w:rsid w:val="00CC1312"/>
    <w:rsid w:val="00CC6D57"/>
    <w:rsid w:val="00CC788A"/>
    <w:rsid w:val="00CD019A"/>
    <w:rsid w:val="00CD2728"/>
    <w:rsid w:val="00CD3B2F"/>
    <w:rsid w:val="00CD4C59"/>
    <w:rsid w:val="00CD60E9"/>
    <w:rsid w:val="00CE4072"/>
    <w:rsid w:val="00CE6D72"/>
    <w:rsid w:val="00CE6E6F"/>
    <w:rsid w:val="00CF45E1"/>
    <w:rsid w:val="00D040B6"/>
    <w:rsid w:val="00D056CD"/>
    <w:rsid w:val="00D0691F"/>
    <w:rsid w:val="00D1305B"/>
    <w:rsid w:val="00D132A4"/>
    <w:rsid w:val="00D15ED7"/>
    <w:rsid w:val="00D1704E"/>
    <w:rsid w:val="00D17F80"/>
    <w:rsid w:val="00D20CDA"/>
    <w:rsid w:val="00D219AE"/>
    <w:rsid w:val="00D24B42"/>
    <w:rsid w:val="00D26F18"/>
    <w:rsid w:val="00D27049"/>
    <w:rsid w:val="00D3091F"/>
    <w:rsid w:val="00D32EF0"/>
    <w:rsid w:val="00D33215"/>
    <w:rsid w:val="00D43775"/>
    <w:rsid w:val="00D43F96"/>
    <w:rsid w:val="00D44CE5"/>
    <w:rsid w:val="00D5012C"/>
    <w:rsid w:val="00D52C78"/>
    <w:rsid w:val="00D5347F"/>
    <w:rsid w:val="00D55718"/>
    <w:rsid w:val="00D62152"/>
    <w:rsid w:val="00D63DFA"/>
    <w:rsid w:val="00D67F87"/>
    <w:rsid w:val="00D702C0"/>
    <w:rsid w:val="00D74DFC"/>
    <w:rsid w:val="00D75085"/>
    <w:rsid w:val="00D76EEC"/>
    <w:rsid w:val="00D77F94"/>
    <w:rsid w:val="00D80995"/>
    <w:rsid w:val="00D82F9A"/>
    <w:rsid w:val="00D85DD1"/>
    <w:rsid w:val="00D921FA"/>
    <w:rsid w:val="00DA366F"/>
    <w:rsid w:val="00DA479A"/>
    <w:rsid w:val="00DA6DF8"/>
    <w:rsid w:val="00DB07DA"/>
    <w:rsid w:val="00DB1FD8"/>
    <w:rsid w:val="00DB31C0"/>
    <w:rsid w:val="00DB3823"/>
    <w:rsid w:val="00DB5131"/>
    <w:rsid w:val="00DB53EC"/>
    <w:rsid w:val="00DB5C27"/>
    <w:rsid w:val="00DB5FF6"/>
    <w:rsid w:val="00DC0043"/>
    <w:rsid w:val="00DC0199"/>
    <w:rsid w:val="00DC176A"/>
    <w:rsid w:val="00DC586F"/>
    <w:rsid w:val="00DC787F"/>
    <w:rsid w:val="00DC7F1F"/>
    <w:rsid w:val="00DD29E9"/>
    <w:rsid w:val="00DE1DD4"/>
    <w:rsid w:val="00DE1E93"/>
    <w:rsid w:val="00DE3A10"/>
    <w:rsid w:val="00DE4CBB"/>
    <w:rsid w:val="00DE5DB1"/>
    <w:rsid w:val="00DE6090"/>
    <w:rsid w:val="00DF01A4"/>
    <w:rsid w:val="00DF2608"/>
    <w:rsid w:val="00DF3300"/>
    <w:rsid w:val="00E00F0A"/>
    <w:rsid w:val="00E016ED"/>
    <w:rsid w:val="00E047E3"/>
    <w:rsid w:val="00E05321"/>
    <w:rsid w:val="00E059F0"/>
    <w:rsid w:val="00E10E55"/>
    <w:rsid w:val="00E1139C"/>
    <w:rsid w:val="00E11EC0"/>
    <w:rsid w:val="00E140E6"/>
    <w:rsid w:val="00E20289"/>
    <w:rsid w:val="00E202DE"/>
    <w:rsid w:val="00E21FC0"/>
    <w:rsid w:val="00E23183"/>
    <w:rsid w:val="00E23FFC"/>
    <w:rsid w:val="00E249D3"/>
    <w:rsid w:val="00E25DF2"/>
    <w:rsid w:val="00E32A13"/>
    <w:rsid w:val="00E3457D"/>
    <w:rsid w:val="00E34F54"/>
    <w:rsid w:val="00E35240"/>
    <w:rsid w:val="00E3617F"/>
    <w:rsid w:val="00E41E4D"/>
    <w:rsid w:val="00E42E9E"/>
    <w:rsid w:val="00E4464B"/>
    <w:rsid w:val="00E51EB4"/>
    <w:rsid w:val="00E5363E"/>
    <w:rsid w:val="00E53C83"/>
    <w:rsid w:val="00E5746C"/>
    <w:rsid w:val="00E57EC2"/>
    <w:rsid w:val="00E62A67"/>
    <w:rsid w:val="00E65130"/>
    <w:rsid w:val="00E66FA7"/>
    <w:rsid w:val="00E72361"/>
    <w:rsid w:val="00E73C60"/>
    <w:rsid w:val="00E74FC7"/>
    <w:rsid w:val="00E76DAE"/>
    <w:rsid w:val="00E836B8"/>
    <w:rsid w:val="00E83704"/>
    <w:rsid w:val="00E9243E"/>
    <w:rsid w:val="00E973CD"/>
    <w:rsid w:val="00EA42E3"/>
    <w:rsid w:val="00EA5E04"/>
    <w:rsid w:val="00EA6A72"/>
    <w:rsid w:val="00EA7605"/>
    <w:rsid w:val="00EB176D"/>
    <w:rsid w:val="00EB2409"/>
    <w:rsid w:val="00EB2CF7"/>
    <w:rsid w:val="00EB67B2"/>
    <w:rsid w:val="00EB77BB"/>
    <w:rsid w:val="00EC29B5"/>
    <w:rsid w:val="00EC3111"/>
    <w:rsid w:val="00ED22A2"/>
    <w:rsid w:val="00ED62F2"/>
    <w:rsid w:val="00EE0B56"/>
    <w:rsid w:val="00EE4181"/>
    <w:rsid w:val="00EE528C"/>
    <w:rsid w:val="00EE57A8"/>
    <w:rsid w:val="00EE5863"/>
    <w:rsid w:val="00EE79F2"/>
    <w:rsid w:val="00EF24CD"/>
    <w:rsid w:val="00EF29A3"/>
    <w:rsid w:val="00EF2CA6"/>
    <w:rsid w:val="00EF5BCC"/>
    <w:rsid w:val="00EF60EE"/>
    <w:rsid w:val="00EF63AD"/>
    <w:rsid w:val="00EF6DA4"/>
    <w:rsid w:val="00EF6ED0"/>
    <w:rsid w:val="00EF7FD6"/>
    <w:rsid w:val="00F0063B"/>
    <w:rsid w:val="00F0251D"/>
    <w:rsid w:val="00F06936"/>
    <w:rsid w:val="00F1717D"/>
    <w:rsid w:val="00F207C6"/>
    <w:rsid w:val="00F21912"/>
    <w:rsid w:val="00F253F8"/>
    <w:rsid w:val="00F32F2C"/>
    <w:rsid w:val="00F33740"/>
    <w:rsid w:val="00F355E8"/>
    <w:rsid w:val="00F37356"/>
    <w:rsid w:val="00F40325"/>
    <w:rsid w:val="00F406B3"/>
    <w:rsid w:val="00F41956"/>
    <w:rsid w:val="00F50C52"/>
    <w:rsid w:val="00F6643D"/>
    <w:rsid w:val="00F67287"/>
    <w:rsid w:val="00F7146C"/>
    <w:rsid w:val="00F727F8"/>
    <w:rsid w:val="00F73045"/>
    <w:rsid w:val="00F75ED1"/>
    <w:rsid w:val="00F7610F"/>
    <w:rsid w:val="00F7639D"/>
    <w:rsid w:val="00F82187"/>
    <w:rsid w:val="00F84AF8"/>
    <w:rsid w:val="00F87145"/>
    <w:rsid w:val="00F87761"/>
    <w:rsid w:val="00F91563"/>
    <w:rsid w:val="00F92457"/>
    <w:rsid w:val="00F92C4D"/>
    <w:rsid w:val="00F9538B"/>
    <w:rsid w:val="00F976C0"/>
    <w:rsid w:val="00FA135E"/>
    <w:rsid w:val="00FA16FB"/>
    <w:rsid w:val="00FA2776"/>
    <w:rsid w:val="00FA402A"/>
    <w:rsid w:val="00FA51B2"/>
    <w:rsid w:val="00FA7334"/>
    <w:rsid w:val="00FA7DA6"/>
    <w:rsid w:val="00FB157E"/>
    <w:rsid w:val="00FB4624"/>
    <w:rsid w:val="00FB5612"/>
    <w:rsid w:val="00FB5F78"/>
    <w:rsid w:val="00FB6350"/>
    <w:rsid w:val="00FC0A6F"/>
    <w:rsid w:val="00FC2D00"/>
    <w:rsid w:val="00FC3B15"/>
    <w:rsid w:val="00FC6981"/>
    <w:rsid w:val="00FD0D9B"/>
    <w:rsid w:val="00FD7286"/>
    <w:rsid w:val="00FD7DAD"/>
    <w:rsid w:val="00FE006E"/>
    <w:rsid w:val="00FF0E93"/>
    <w:rsid w:val="00FF720A"/>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7DAE3"/>
  <w15:docId w15:val="{965B33CC-582A-4921-B900-D538F1A0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56D94"/>
    <w:pPr>
      <w:spacing w:line="240" w:lineRule="auto"/>
    </w:pPr>
  </w:style>
  <w:style w:type="paragraph" w:styleId="Heading1">
    <w:name w:val="heading 1"/>
    <w:basedOn w:val="Normal"/>
    <w:next w:val="Heading2"/>
    <w:link w:val="Heading1Char"/>
    <w:uiPriority w:val="9"/>
    <w:qFormat/>
    <w:rsid w:val="00E249D3"/>
    <w:pPr>
      <w:keepNext/>
      <w:pageBreakBefore/>
      <w:numPr>
        <w:numId w:val="5"/>
      </w:numPr>
      <w:spacing w:after="480" w:line="0" w:lineRule="atLeast"/>
      <w:outlineLvl w:val="0"/>
    </w:pPr>
    <w:rPr>
      <w:rFonts w:asciiTheme="majorHAnsi" w:eastAsiaTheme="majorEastAsia" w:hAnsiTheme="majorHAnsi" w:cstheme="majorBidi"/>
      <w:b/>
      <w:i/>
      <w:color w:val="000000" w:themeColor="text1"/>
      <w:sz w:val="48"/>
      <w:szCs w:val="32"/>
    </w:rPr>
  </w:style>
  <w:style w:type="paragraph" w:styleId="Heading2">
    <w:name w:val="heading 2"/>
    <w:basedOn w:val="Normal"/>
    <w:next w:val="BodyText"/>
    <w:link w:val="Heading2Char"/>
    <w:uiPriority w:val="9"/>
    <w:unhideWhenUsed/>
    <w:qFormat/>
    <w:rsid w:val="001949E1"/>
    <w:pPr>
      <w:keepNext/>
      <w:numPr>
        <w:ilvl w:val="1"/>
        <w:numId w:val="5"/>
      </w:numPr>
      <w:spacing w:line="0" w:lineRule="atLeast"/>
      <w:outlineLvl w:val="1"/>
    </w:pPr>
    <w:rPr>
      <w:rFonts w:asciiTheme="majorHAnsi" w:eastAsiaTheme="majorEastAsia" w:hAnsiTheme="majorHAnsi" w:cstheme="majorBidi"/>
      <w:b/>
      <w:i/>
      <w:color w:val="821A1A" w:themeColor="text2"/>
      <w:sz w:val="32"/>
      <w:szCs w:val="26"/>
    </w:rPr>
  </w:style>
  <w:style w:type="paragraph" w:styleId="Heading3">
    <w:name w:val="heading 3"/>
    <w:basedOn w:val="Normal"/>
    <w:next w:val="BodyText"/>
    <w:link w:val="Heading3Char"/>
    <w:uiPriority w:val="9"/>
    <w:unhideWhenUsed/>
    <w:rsid w:val="001949E1"/>
    <w:pPr>
      <w:keepNext/>
      <w:numPr>
        <w:ilvl w:val="2"/>
        <w:numId w:val="5"/>
      </w:numPr>
      <w:spacing w:line="0" w:lineRule="atLeast"/>
      <w:ind w:left="0" w:firstLine="0"/>
      <w:outlineLvl w:val="2"/>
    </w:pPr>
    <w:rPr>
      <w:rFonts w:asciiTheme="majorHAnsi" w:eastAsiaTheme="majorEastAsia" w:hAnsiTheme="majorHAnsi" w:cstheme="majorBidi"/>
      <w:b/>
      <w:i/>
      <w:color w:val="821A1A" w:themeColor="text2"/>
      <w:sz w:val="28"/>
      <w:szCs w:val="24"/>
    </w:rPr>
  </w:style>
  <w:style w:type="paragraph" w:styleId="Heading4">
    <w:name w:val="heading 4"/>
    <w:basedOn w:val="Normal"/>
    <w:next w:val="BodyText"/>
    <w:link w:val="Heading4Char"/>
    <w:uiPriority w:val="9"/>
    <w:unhideWhenUsed/>
    <w:qFormat/>
    <w:rsid w:val="001949E1"/>
    <w:pPr>
      <w:keepNext/>
      <w:numPr>
        <w:ilvl w:val="3"/>
        <w:numId w:val="5"/>
      </w:numPr>
      <w:spacing w:line="0" w:lineRule="atLeast"/>
      <w:ind w:left="0" w:firstLine="0"/>
      <w:outlineLvl w:val="3"/>
    </w:pPr>
    <w:rPr>
      <w:rFonts w:asciiTheme="majorHAnsi" w:eastAsiaTheme="majorEastAsia" w:hAnsiTheme="majorHAnsi" w:cstheme="majorBidi"/>
      <w:i/>
      <w:iCs/>
      <w:color w:val="821A1A" w:themeColor="text2"/>
      <w:sz w:val="28"/>
    </w:rPr>
  </w:style>
  <w:style w:type="paragraph" w:styleId="Heading5">
    <w:name w:val="heading 5"/>
    <w:basedOn w:val="Normal"/>
    <w:next w:val="BodyText"/>
    <w:link w:val="Heading5Char"/>
    <w:uiPriority w:val="9"/>
    <w:unhideWhenUsed/>
    <w:rsid w:val="001949E1"/>
    <w:pPr>
      <w:keepNext/>
      <w:numPr>
        <w:ilvl w:val="4"/>
        <w:numId w:val="5"/>
      </w:numPr>
      <w:spacing w:line="0" w:lineRule="atLeast"/>
      <w:ind w:left="0" w:firstLine="0"/>
      <w:outlineLvl w:val="4"/>
    </w:pPr>
    <w:rPr>
      <w:rFonts w:asciiTheme="majorHAnsi" w:eastAsiaTheme="majorEastAsia" w:hAnsiTheme="majorHAnsi" w:cstheme="majorBidi"/>
      <w:i/>
      <w:color w:val="821A1A" w:themeColor="text2"/>
      <w:sz w:val="24"/>
    </w:rPr>
  </w:style>
  <w:style w:type="paragraph" w:styleId="Heading6">
    <w:name w:val="heading 6"/>
    <w:basedOn w:val="Normal"/>
    <w:next w:val="Normal"/>
    <w:link w:val="Heading6Char"/>
    <w:uiPriority w:val="9"/>
    <w:semiHidden/>
    <w:unhideWhenUsed/>
    <w:rsid w:val="00701540"/>
    <w:pPr>
      <w:keepNext/>
      <w:spacing w:line="0" w:lineRule="atLeast"/>
      <w:outlineLvl w:val="5"/>
    </w:pPr>
    <w:rPr>
      <w:rFonts w:asciiTheme="majorHAnsi" w:eastAsiaTheme="majorEastAsia" w:hAnsiTheme="majorHAnsi" w:cstheme="majorBidi"/>
      <w:color w:val="821A1A" w:themeColor="text2"/>
      <w:sz w:val="24"/>
    </w:rPr>
  </w:style>
  <w:style w:type="paragraph" w:styleId="Heading7">
    <w:name w:val="heading 7"/>
    <w:basedOn w:val="Normal"/>
    <w:next w:val="Normal"/>
    <w:link w:val="Heading7Char"/>
    <w:uiPriority w:val="9"/>
    <w:semiHidden/>
    <w:unhideWhenUsed/>
    <w:rsid w:val="00204320"/>
    <w:pPr>
      <w:keepNext/>
      <w:spacing w:before="40" w:after="0"/>
      <w:outlineLvl w:val="6"/>
    </w:pPr>
    <w:rPr>
      <w:rFonts w:asciiTheme="majorHAnsi" w:eastAsiaTheme="majorEastAsia" w:hAnsiTheme="majorHAnsi" w:cstheme="majorBidi"/>
      <w:i/>
      <w:iCs/>
      <w:color w:val="400D0D" w:themeColor="accent1" w:themeShade="7F"/>
    </w:rPr>
  </w:style>
  <w:style w:type="paragraph" w:styleId="Heading8">
    <w:name w:val="heading 8"/>
    <w:basedOn w:val="Normal"/>
    <w:next w:val="BodyText"/>
    <w:link w:val="Heading8Char"/>
    <w:uiPriority w:val="9"/>
    <w:semiHidden/>
    <w:unhideWhenUsed/>
    <w:rsid w:val="00204320"/>
    <w:pPr>
      <w:keepNext/>
      <w:spacing w:after="2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rsid w:val="00204320"/>
    <w:pPr>
      <w:keepNext/>
      <w:spacing w:after="2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E6A"/>
    <w:pPr>
      <w:tabs>
        <w:tab w:val="center" w:pos="4680"/>
        <w:tab w:val="right" w:pos="9360"/>
      </w:tabs>
      <w:spacing w:after="0"/>
    </w:pPr>
    <w:rPr>
      <w:rFonts w:ascii="Arial" w:hAnsi="Arial"/>
      <w:color w:val="000000" w:themeColor="text1"/>
      <w:sz w:val="16"/>
    </w:rPr>
  </w:style>
  <w:style w:type="character" w:customStyle="1" w:styleId="HeaderChar">
    <w:name w:val="Header Char"/>
    <w:basedOn w:val="DefaultParagraphFont"/>
    <w:link w:val="Header"/>
    <w:uiPriority w:val="99"/>
    <w:rsid w:val="00BE7E6A"/>
    <w:rPr>
      <w:rFonts w:ascii="Arial" w:hAnsi="Arial"/>
      <w:color w:val="000000" w:themeColor="text1"/>
      <w:sz w:val="16"/>
    </w:rPr>
  </w:style>
  <w:style w:type="paragraph" w:styleId="Footer">
    <w:name w:val="footer"/>
    <w:aliases w:val="|| Footer"/>
    <w:basedOn w:val="Normal"/>
    <w:link w:val="FooterChar"/>
    <w:uiPriority w:val="99"/>
    <w:unhideWhenUsed/>
    <w:rsid w:val="00EF7FD6"/>
    <w:pPr>
      <w:tabs>
        <w:tab w:val="center" w:pos="4680"/>
        <w:tab w:val="right" w:pos="9360"/>
      </w:tabs>
      <w:spacing w:after="0"/>
    </w:pPr>
    <w:rPr>
      <w:rFonts w:ascii="Arial" w:hAnsi="Arial"/>
      <w:color w:val="000000" w:themeColor="text1"/>
      <w:sz w:val="16"/>
    </w:rPr>
  </w:style>
  <w:style w:type="character" w:customStyle="1" w:styleId="FooterChar">
    <w:name w:val="Footer Char"/>
    <w:aliases w:val="|| Footer Char"/>
    <w:basedOn w:val="DefaultParagraphFont"/>
    <w:link w:val="Footer"/>
    <w:uiPriority w:val="99"/>
    <w:rsid w:val="00EF7FD6"/>
    <w:rPr>
      <w:rFonts w:ascii="Arial" w:hAnsi="Arial"/>
      <w:color w:val="000000" w:themeColor="text1"/>
      <w:sz w:val="16"/>
    </w:rPr>
  </w:style>
  <w:style w:type="paragraph" w:customStyle="1" w:styleId="Address">
    <w:name w:val="Address"/>
    <w:basedOn w:val="Normal"/>
    <w:link w:val="AddressChar"/>
    <w:qFormat/>
    <w:rsid w:val="00C965F8"/>
    <w:pPr>
      <w:spacing w:after="0" w:line="200" w:lineRule="atLeast"/>
    </w:pPr>
    <w:rPr>
      <w:i/>
      <w:sz w:val="18"/>
    </w:rPr>
  </w:style>
  <w:style w:type="character" w:customStyle="1" w:styleId="Heading1Char">
    <w:name w:val="Heading 1 Char"/>
    <w:basedOn w:val="DefaultParagraphFont"/>
    <w:link w:val="Heading1"/>
    <w:uiPriority w:val="9"/>
    <w:rsid w:val="00E249D3"/>
    <w:rPr>
      <w:rFonts w:asciiTheme="majorHAnsi" w:eastAsiaTheme="majorEastAsia" w:hAnsiTheme="majorHAnsi" w:cstheme="majorBidi"/>
      <w:b/>
      <w:i/>
      <w:color w:val="000000" w:themeColor="text1"/>
      <w:sz w:val="48"/>
      <w:szCs w:val="32"/>
    </w:rPr>
  </w:style>
  <w:style w:type="paragraph" w:styleId="BodyText">
    <w:name w:val="Body Text"/>
    <w:basedOn w:val="Normal"/>
    <w:link w:val="BodyTextChar"/>
    <w:uiPriority w:val="99"/>
    <w:unhideWhenUsed/>
    <w:qFormat/>
    <w:rsid w:val="008550D2"/>
  </w:style>
  <w:style w:type="character" w:customStyle="1" w:styleId="BodyTextChar">
    <w:name w:val="Body Text Char"/>
    <w:basedOn w:val="DefaultParagraphFont"/>
    <w:link w:val="BodyText"/>
    <w:uiPriority w:val="99"/>
    <w:rsid w:val="008550D2"/>
    <w:rPr>
      <w:sz w:val="20"/>
    </w:rPr>
  </w:style>
  <w:style w:type="character" w:customStyle="1" w:styleId="Heading2Char">
    <w:name w:val="Heading 2 Char"/>
    <w:basedOn w:val="DefaultParagraphFont"/>
    <w:link w:val="Heading2"/>
    <w:uiPriority w:val="9"/>
    <w:rsid w:val="001949E1"/>
    <w:rPr>
      <w:rFonts w:asciiTheme="majorHAnsi" w:eastAsiaTheme="majorEastAsia" w:hAnsiTheme="majorHAnsi" w:cstheme="majorBidi"/>
      <w:b/>
      <w:i/>
      <w:color w:val="821A1A" w:themeColor="text2"/>
      <w:sz w:val="32"/>
      <w:szCs w:val="26"/>
    </w:rPr>
  </w:style>
  <w:style w:type="character" w:customStyle="1" w:styleId="Heading3Char">
    <w:name w:val="Heading 3 Char"/>
    <w:basedOn w:val="DefaultParagraphFont"/>
    <w:link w:val="Heading3"/>
    <w:uiPriority w:val="9"/>
    <w:rsid w:val="001949E1"/>
    <w:rPr>
      <w:rFonts w:asciiTheme="majorHAnsi" w:eastAsiaTheme="majorEastAsia" w:hAnsiTheme="majorHAnsi" w:cstheme="majorBidi"/>
      <w:b/>
      <w:i/>
      <w:color w:val="821A1A" w:themeColor="text2"/>
      <w:sz w:val="28"/>
      <w:szCs w:val="24"/>
    </w:rPr>
  </w:style>
  <w:style w:type="character" w:customStyle="1" w:styleId="Heading4Char">
    <w:name w:val="Heading 4 Char"/>
    <w:basedOn w:val="DefaultParagraphFont"/>
    <w:link w:val="Heading4"/>
    <w:uiPriority w:val="9"/>
    <w:rsid w:val="001949E1"/>
    <w:rPr>
      <w:rFonts w:asciiTheme="majorHAnsi" w:eastAsiaTheme="majorEastAsia" w:hAnsiTheme="majorHAnsi" w:cstheme="majorBidi"/>
      <w:i/>
      <w:iCs/>
      <w:color w:val="821A1A" w:themeColor="text2"/>
      <w:sz w:val="28"/>
    </w:rPr>
  </w:style>
  <w:style w:type="character" w:customStyle="1" w:styleId="Heading5Char">
    <w:name w:val="Heading 5 Char"/>
    <w:basedOn w:val="DefaultParagraphFont"/>
    <w:link w:val="Heading5"/>
    <w:uiPriority w:val="9"/>
    <w:rsid w:val="001949E1"/>
    <w:rPr>
      <w:rFonts w:asciiTheme="majorHAnsi" w:eastAsiaTheme="majorEastAsia" w:hAnsiTheme="majorHAnsi" w:cstheme="majorBidi"/>
      <w:i/>
      <w:color w:val="821A1A" w:themeColor="text2"/>
      <w:sz w:val="24"/>
    </w:rPr>
  </w:style>
  <w:style w:type="character" w:customStyle="1" w:styleId="Heading6Char">
    <w:name w:val="Heading 6 Char"/>
    <w:basedOn w:val="DefaultParagraphFont"/>
    <w:link w:val="Heading6"/>
    <w:uiPriority w:val="9"/>
    <w:semiHidden/>
    <w:rsid w:val="00701540"/>
    <w:rPr>
      <w:rFonts w:asciiTheme="majorHAnsi" w:eastAsiaTheme="majorEastAsia" w:hAnsiTheme="majorHAnsi" w:cstheme="majorBidi"/>
      <w:color w:val="821A1A" w:themeColor="text2"/>
      <w:sz w:val="24"/>
    </w:rPr>
  </w:style>
  <w:style w:type="character" w:customStyle="1" w:styleId="Heading7Char">
    <w:name w:val="Heading 7 Char"/>
    <w:basedOn w:val="DefaultParagraphFont"/>
    <w:link w:val="Heading7"/>
    <w:uiPriority w:val="9"/>
    <w:semiHidden/>
    <w:rsid w:val="00204320"/>
    <w:rPr>
      <w:rFonts w:asciiTheme="majorHAnsi" w:eastAsiaTheme="majorEastAsia" w:hAnsiTheme="majorHAnsi" w:cstheme="majorBidi"/>
      <w:i/>
      <w:iCs/>
      <w:color w:val="400D0D" w:themeColor="accent1" w:themeShade="7F"/>
      <w:sz w:val="20"/>
    </w:rPr>
  </w:style>
  <w:style w:type="character" w:customStyle="1" w:styleId="Heading8Char">
    <w:name w:val="Heading 8 Char"/>
    <w:basedOn w:val="DefaultParagraphFont"/>
    <w:link w:val="Heading8"/>
    <w:uiPriority w:val="9"/>
    <w:semiHidden/>
    <w:rsid w:val="002043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4320"/>
    <w:rPr>
      <w:rFonts w:asciiTheme="majorHAnsi" w:eastAsiaTheme="majorEastAsia" w:hAnsiTheme="majorHAnsi" w:cstheme="majorBidi"/>
      <w:i/>
      <w:iCs/>
      <w:color w:val="272727" w:themeColor="text1" w:themeTint="D8"/>
      <w:sz w:val="20"/>
      <w:szCs w:val="21"/>
    </w:rPr>
  </w:style>
  <w:style w:type="paragraph" w:styleId="BlockText">
    <w:name w:val="Block Text"/>
    <w:basedOn w:val="BodyText"/>
    <w:uiPriority w:val="99"/>
    <w:unhideWhenUsed/>
    <w:rsid w:val="00B4382C"/>
    <w:pPr>
      <w:pBdr>
        <w:top w:val="single" w:sz="2" w:space="10" w:color="821A1A" w:themeColor="accent1" w:shadow="1"/>
        <w:left w:val="single" w:sz="2" w:space="10" w:color="821A1A" w:themeColor="accent1" w:shadow="1"/>
        <w:bottom w:val="single" w:sz="2" w:space="10" w:color="821A1A" w:themeColor="accent1" w:shadow="1"/>
        <w:right w:val="single" w:sz="2" w:space="10" w:color="821A1A" w:themeColor="accent1" w:shadow="1"/>
      </w:pBdr>
      <w:ind w:left="230" w:right="230"/>
    </w:pPr>
    <w:rPr>
      <w:rFonts w:eastAsiaTheme="minorEastAsia"/>
      <w:i/>
      <w:iCs/>
      <w:color w:val="821A1A" w:themeColor="accent1"/>
      <w:sz w:val="22"/>
    </w:rPr>
  </w:style>
  <w:style w:type="paragraph" w:customStyle="1" w:styleId="BlockText3">
    <w:name w:val="Block Text 3"/>
    <w:basedOn w:val="BodyText"/>
    <w:rsid w:val="008B54C2"/>
    <w:pPr>
      <w:pBdr>
        <w:top w:val="single" w:sz="8" w:space="10" w:color="821A1A" w:themeColor="accent1"/>
        <w:left w:val="single" w:sz="8" w:space="10" w:color="821A1A" w:themeColor="accent1"/>
        <w:bottom w:val="single" w:sz="8" w:space="10" w:color="821A1A" w:themeColor="accent1"/>
        <w:right w:val="single" w:sz="8" w:space="10" w:color="821A1A" w:themeColor="accent1"/>
      </w:pBdr>
      <w:shd w:val="clear" w:color="auto" w:fill="821A1A" w:themeFill="accent1"/>
      <w:ind w:left="230" w:right="230"/>
    </w:pPr>
    <w:rPr>
      <w:b/>
      <w:i/>
      <w:color w:val="FFFFFF" w:themeColor="background2"/>
      <w:sz w:val="22"/>
    </w:rPr>
  </w:style>
  <w:style w:type="paragraph" w:customStyle="1" w:styleId="Callout">
    <w:name w:val="Callout"/>
    <w:basedOn w:val="BodyText"/>
    <w:next w:val="BodyText"/>
    <w:rsid w:val="00CA23DA"/>
    <w:pPr>
      <w:framePr w:w="2102" w:hSpace="230" w:wrap="around" w:vAnchor="text" w:hAnchor="page" w:x="1023" w:y="203"/>
    </w:pPr>
    <w:rPr>
      <w:i/>
      <w:color w:val="821A1A" w:themeColor="text2"/>
      <w:sz w:val="16"/>
    </w:rPr>
  </w:style>
  <w:style w:type="paragraph" w:styleId="CommentText">
    <w:name w:val="annotation text"/>
    <w:basedOn w:val="Normal"/>
    <w:link w:val="CommentTextChar"/>
    <w:uiPriority w:val="99"/>
    <w:semiHidden/>
    <w:unhideWhenUsed/>
    <w:rsid w:val="00F92C4D"/>
  </w:style>
  <w:style w:type="character" w:customStyle="1" w:styleId="CommentTextChar">
    <w:name w:val="Comment Text Char"/>
    <w:basedOn w:val="DefaultParagraphFont"/>
    <w:link w:val="CommentText"/>
    <w:uiPriority w:val="99"/>
    <w:semiHidden/>
    <w:rsid w:val="00F92C4D"/>
    <w:rPr>
      <w:sz w:val="20"/>
      <w:szCs w:val="20"/>
    </w:rPr>
  </w:style>
  <w:style w:type="paragraph" w:styleId="Date">
    <w:name w:val="Date"/>
    <w:basedOn w:val="Normal"/>
    <w:next w:val="BodyText"/>
    <w:link w:val="DateChar"/>
    <w:uiPriority w:val="99"/>
    <w:unhideWhenUsed/>
    <w:rsid w:val="003A010F"/>
    <w:pPr>
      <w:spacing w:line="276" w:lineRule="auto"/>
      <w:ind w:left="2376"/>
    </w:pPr>
    <w:rPr>
      <w:sz w:val="28"/>
    </w:rPr>
  </w:style>
  <w:style w:type="character" w:customStyle="1" w:styleId="DateChar">
    <w:name w:val="Date Char"/>
    <w:basedOn w:val="DefaultParagraphFont"/>
    <w:link w:val="Date"/>
    <w:uiPriority w:val="99"/>
    <w:rsid w:val="003A010F"/>
    <w:rPr>
      <w:sz w:val="28"/>
    </w:rPr>
  </w:style>
  <w:style w:type="paragraph" w:customStyle="1" w:styleId="Disclaimer">
    <w:name w:val="Disclaimer"/>
    <w:basedOn w:val="BodyText"/>
    <w:link w:val="DisclaimerChar"/>
    <w:qFormat/>
    <w:rsid w:val="008C239A"/>
    <w:pPr>
      <w:spacing w:after="0" w:line="140" w:lineRule="atLeast"/>
    </w:pPr>
    <w:rPr>
      <w:sz w:val="16"/>
    </w:rPr>
  </w:style>
  <w:style w:type="paragraph" w:styleId="Caption">
    <w:name w:val="caption"/>
    <w:basedOn w:val="Normal"/>
    <w:next w:val="BodyText"/>
    <w:uiPriority w:val="35"/>
    <w:semiHidden/>
    <w:unhideWhenUsed/>
    <w:rsid w:val="00972CCA"/>
    <w:rPr>
      <w:i/>
      <w:iCs/>
      <w:color w:val="821A1A" w:themeColor="text2"/>
      <w:szCs w:val="18"/>
    </w:rPr>
  </w:style>
  <w:style w:type="paragraph" w:customStyle="1" w:styleId="DividerHeader">
    <w:name w:val="Divider Header"/>
    <w:rsid w:val="00502377"/>
    <w:pPr>
      <w:spacing w:after="240" w:line="240" w:lineRule="atLeast"/>
    </w:pPr>
    <w:rPr>
      <w:rFonts w:asciiTheme="majorHAnsi" w:hAnsiTheme="majorHAnsi"/>
      <w:b/>
      <w:i/>
      <w:color w:val="000000" w:themeColor="text1"/>
      <w:sz w:val="64"/>
    </w:rPr>
  </w:style>
  <w:style w:type="paragraph" w:customStyle="1" w:styleId="ExhibitHeading1">
    <w:name w:val="Exhibit Heading 1"/>
    <w:basedOn w:val="BodyText"/>
    <w:next w:val="BodyText"/>
    <w:rsid w:val="00F406B3"/>
    <w:pPr>
      <w:keepNext/>
      <w:pageBreakBefore/>
      <w:numPr>
        <w:numId w:val="7"/>
      </w:numPr>
      <w:spacing w:after="480" w:line="0" w:lineRule="atLeast"/>
      <w:ind w:left="0" w:firstLine="0"/>
      <w:outlineLvl w:val="0"/>
    </w:pPr>
    <w:rPr>
      <w:rFonts w:asciiTheme="majorHAnsi" w:hAnsiTheme="majorHAnsi"/>
      <w:b/>
      <w:i/>
      <w:sz w:val="48"/>
    </w:rPr>
  </w:style>
  <w:style w:type="paragraph" w:customStyle="1" w:styleId="ExhibitHeading2">
    <w:name w:val="Exhibit Heading 2"/>
    <w:basedOn w:val="ExhibitHeading1"/>
    <w:next w:val="BodyText"/>
    <w:rsid w:val="00DB5131"/>
    <w:pPr>
      <w:pageBreakBefore w:val="0"/>
      <w:numPr>
        <w:ilvl w:val="1"/>
      </w:numPr>
      <w:spacing w:after="160"/>
      <w:ind w:left="504" w:hanging="504"/>
      <w:outlineLvl w:val="1"/>
    </w:pPr>
    <w:rPr>
      <w:color w:val="821A1A" w:themeColor="text2"/>
      <w:sz w:val="32"/>
    </w:rPr>
  </w:style>
  <w:style w:type="paragraph" w:customStyle="1" w:styleId="ExhibitHeading3">
    <w:name w:val="Exhibit Heading 3"/>
    <w:basedOn w:val="ExhibitHeading2"/>
    <w:next w:val="BodyText"/>
    <w:rsid w:val="00DB5131"/>
    <w:pPr>
      <w:numPr>
        <w:ilvl w:val="2"/>
      </w:numPr>
      <w:ind w:left="648" w:hanging="648"/>
      <w:outlineLvl w:val="2"/>
    </w:pPr>
    <w:rPr>
      <w:sz w:val="28"/>
    </w:rPr>
  </w:style>
  <w:style w:type="paragraph" w:customStyle="1" w:styleId="ExhibitHeading4">
    <w:name w:val="Exhibit Heading 4"/>
    <w:basedOn w:val="ExhibitHeading3"/>
    <w:next w:val="BodyText"/>
    <w:rsid w:val="00DB5131"/>
    <w:pPr>
      <w:numPr>
        <w:ilvl w:val="3"/>
      </w:numPr>
      <w:ind w:left="792" w:hanging="792"/>
      <w:outlineLvl w:val="3"/>
    </w:pPr>
    <w:rPr>
      <w:b w:val="0"/>
    </w:rPr>
  </w:style>
  <w:style w:type="paragraph" w:customStyle="1" w:styleId="ExhibitHeading5">
    <w:name w:val="Exhibit Heading 5"/>
    <w:basedOn w:val="ExhibitHeading4"/>
    <w:next w:val="BodyText"/>
    <w:rsid w:val="00DB5131"/>
    <w:pPr>
      <w:numPr>
        <w:ilvl w:val="4"/>
      </w:numPr>
      <w:ind w:left="864" w:hanging="864"/>
      <w:outlineLvl w:val="4"/>
    </w:pPr>
    <w:rPr>
      <w:sz w:val="24"/>
    </w:rPr>
  </w:style>
  <w:style w:type="character" w:styleId="FollowedHyperlink">
    <w:name w:val="FollowedHyperlink"/>
    <w:basedOn w:val="DefaultParagraphFont"/>
    <w:uiPriority w:val="99"/>
    <w:semiHidden/>
    <w:unhideWhenUsed/>
    <w:rsid w:val="00BC4B6A"/>
    <w:rPr>
      <w:color w:val="B9B29E" w:themeColor="accent6" w:themeTint="99"/>
      <w:u w:val="single"/>
    </w:rPr>
  </w:style>
  <w:style w:type="character" w:styleId="FootnoteReference">
    <w:name w:val="footnote reference"/>
    <w:basedOn w:val="DefaultParagraphFont"/>
    <w:uiPriority w:val="99"/>
    <w:semiHidden/>
    <w:unhideWhenUsed/>
    <w:rsid w:val="00DC787F"/>
    <w:rPr>
      <w:color w:val="000000" w:themeColor="text1"/>
      <w:vertAlign w:val="superscript"/>
    </w:rPr>
  </w:style>
  <w:style w:type="paragraph" w:styleId="FootnoteText">
    <w:name w:val="footnote text"/>
    <w:basedOn w:val="Normal"/>
    <w:link w:val="FootnoteTextChar"/>
    <w:uiPriority w:val="99"/>
    <w:semiHidden/>
    <w:unhideWhenUsed/>
    <w:rsid w:val="00B906A1"/>
    <w:pPr>
      <w:spacing w:after="0"/>
    </w:pPr>
    <w:rPr>
      <w:color w:val="000000" w:themeColor="text1"/>
      <w:sz w:val="18"/>
    </w:rPr>
  </w:style>
  <w:style w:type="character" w:customStyle="1" w:styleId="FootnoteTextChar">
    <w:name w:val="Footnote Text Char"/>
    <w:basedOn w:val="DefaultParagraphFont"/>
    <w:link w:val="FootnoteText"/>
    <w:uiPriority w:val="99"/>
    <w:semiHidden/>
    <w:rsid w:val="00B906A1"/>
    <w:rPr>
      <w:color w:val="000000" w:themeColor="text1"/>
      <w:sz w:val="18"/>
      <w:szCs w:val="20"/>
    </w:rPr>
  </w:style>
  <w:style w:type="paragraph" w:customStyle="1" w:styleId="Guidance">
    <w:name w:val="Guidance"/>
    <w:basedOn w:val="Normal"/>
    <w:link w:val="GuidanceChar"/>
    <w:uiPriority w:val="99"/>
    <w:qFormat/>
    <w:rsid w:val="00FD7DAD"/>
    <w:pPr>
      <w:spacing w:after="100" w:afterAutospacing="1" w:line="276" w:lineRule="auto"/>
    </w:pPr>
    <w:rPr>
      <w:rFonts w:ascii="Arial" w:hAnsi="Arial"/>
      <w:color w:val="00A5FF"/>
      <w:sz w:val="16"/>
    </w:rPr>
  </w:style>
  <w:style w:type="character" w:styleId="HTMLAcronym">
    <w:name w:val="HTML Acronym"/>
    <w:basedOn w:val="DefaultParagraphFont"/>
    <w:uiPriority w:val="99"/>
    <w:semiHidden/>
    <w:unhideWhenUsed/>
    <w:rsid w:val="00B07192"/>
    <w:rPr>
      <w:color w:val="000000" w:themeColor="text1"/>
    </w:rPr>
  </w:style>
  <w:style w:type="character" w:styleId="Hyperlink">
    <w:name w:val="Hyperlink"/>
    <w:basedOn w:val="DefaultParagraphFont"/>
    <w:uiPriority w:val="99"/>
    <w:unhideWhenUsed/>
    <w:rsid w:val="002D4EF1"/>
    <w:rPr>
      <w:color w:val="0070C0"/>
      <w:u w:val="single"/>
    </w:rPr>
  </w:style>
  <w:style w:type="paragraph" w:styleId="Index1">
    <w:name w:val="index 1"/>
    <w:basedOn w:val="Normal"/>
    <w:next w:val="Normal"/>
    <w:autoRedefine/>
    <w:uiPriority w:val="99"/>
    <w:unhideWhenUsed/>
    <w:rsid w:val="007C1DC3"/>
    <w:pPr>
      <w:spacing w:after="120"/>
      <w:ind w:left="202" w:hanging="202"/>
    </w:pPr>
  </w:style>
  <w:style w:type="paragraph" w:styleId="Index2">
    <w:name w:val="index 2"/>
    <w:basedOn w:val="Normal"/>
    <w:next w:val="Normal"/>
    <w:autoRedefine/>
    <w:uiPriority w:val="99"/>
    <w:unhideWhenUsed/>
    <w:rsid w:val="007C1DC3"/>
    <w:pPr>
      <w:spacing w:after="120"/>
      <w:ind w:left="404" w:hanging="202"/>
    </w:pPr>
  </w:style>
  <w:style w:type="paragraph" w:styleId="Index3">
    <w:name w:val="index 3"/>
    <w:basedOn w:val="Normal"/>
    <w:next w:val="Normal"/>
    <w:autoRedefine/>
    <w:uiPriority w:val="99"/>
    <w:unhideWhenUsed/>
    <w:rsid w:val="007C1DC3"/>
    <w:pPr>
      <w:spacing w:after="120"/>
      <w:ind w:left="605" w:hanging="202"/>
    </w:pPr>
  </w:style>
  <w:style w:type="paragraph" w:styleId="Index4">
    <w:name w:val="index 4"/>
    <w:basedOn w:val="Normal"/>
    <w:next w:val="Normal"/>
    <w:autoRedefine/>
    <w:uiPriority w:val="99"/>
    <w:unhideWhenUsed/>
    <w:rsid w:val="0052450E"/>
    <w:pPr>
      <w:spacing w:after="0"/>
      <w:ind w:left="800" w:hanging="200"/>
    </w:pPr>
  </w:style>
  <w:style w:type="paragraph" w:styleId="Index5">
    <w:name w:val="index 5"/>
    <w:basedOn w:val="Normal"/>
    <w:next w:val="Normal"/>
    <w:autoRedefine/>
    <w:uiPriority w:val="99"/>
    <w:unhideWhenUsed/>
    <w:rsid w:val="007C1DC3"/>
    <w:pPr>
      <w:spacing w:after="120"/>
      <w:ind w:left="1008" w:hanging="202"/>
    </w:pPr>
  </w:style>
  <w:style w:type="paragraph" w:styleId="Index6">
    <w:name w:val="index 6"/>
    <w:basedOn w:val="Normal"/>
    <w:next w:val="Normal"/>
    <w:autoRedefine/>
    <w:uiPriority w:val="99"/>
    <w:unhideWhenUsed/>
    <w:rsid w:val="007C1DC3"/>
    <w:pPr>
      <w:spacing w:after="120"/>
      <w:ind w:left="1196" w:hanging="202"/>
    </w:pPr>
  </w:style>
  <w:style w:type="paragraph" w:styleId="Index7">
    <w:name w:val="index 7"/>
    <w:basedOn w:val="Normal"/>
    <w:next w:val="Normal"/>
    <w:autoRedefine/>
    <w:uiPriority w:val="99"/>
    <w:unhideWhenUsed/>
    <w:rsid w:val="007C1DC3"/>
    <w:pPr>
      <w:spacing w:after="120"/>
      <w:ind w:left="1397" w:hanging="202"/>
    </w:pPr>
  </w:style>
  <w:style w:type="paragraph" w:styleId="Index8">
    <w:name w:val="index 8"/>
    <w:basedOn w:val="Normal"/>
    <w:next w:val="Normal"/>
    <w:autoRedefine/>
    <w:uiPriority w:val="99"/>
    <w:unhideWhenUsed/>
    <w:rsid w:val="007C1DC3"/>
    <w:pPr>
      <w:spacing w:after="120"/>
      <w:ind w:left="1599" w:hanging="202"/>
    </w:pPr>
  </w:style>
  <w:style w:type="paragraph" w:styleId="Index9">
    <w:name w:val="index 9"/>
    <w:basedOn w:val="Normal"/>
    <w:next w:val="Normal"/>
    <w:autoRedefine/>
    <w:uiPriority w:val="99"/>
    <w:unhideWhenUsed/>
    <w:rsid w:val="007C1DC3"/>
    <w:pPr>
      <w:spacing w:after="120"/>
      <w:ind w:left="1800" w:hanging="202"/>
    </w:pPr>
  </w:style>
  <w:style w:type="paragraph" w:styleId="IndexHeading">
    <w:name w:val="index heading"/>
    <w:basedOn w:val="Normal"/>
    <w:next w:val="Index1"/>
    <w:uiPriority w:val="99"/>
    <w:unhideWhenUsed/>
    <w:rsid w:val="006D4048"/>
    <w:rPr>
      <w:rFonts w:asciiTheme="majorHAnsi" w:eastAsiaTheme="majorEastAsia" w:hAnsiTheme="majorHAnsi" w:cstheme="majorBidi"/>
      <w:b/>
      <w:bCs/>
    </w:rPr>
  </w:style>
  <w:style w:type="character" w:styleId="IntenseEmphasis">
    <w:name w:val="Intense Emphasis"/>
    <w:basedOn w:val="DefaultParagraphFont"/>
    <w:uiPriority w:val="21"/>
    <w:rsid w:val="006D4048"/>
    <w:rPr>
      <w:i/>
      <w:iCs/>
      <w:color w:val="821A1A" w:themeColor="accent1"/>
    </w:rPr>
  </w:style>
  <w:style w:type="paragraph" w:customStyle="1" w:styleId="HeadingText">
    <w:name w:val="Heading Text"/>
    <w:basedOn w:val="BodyText"/>
    <w:next w:val="BodyText"/>
    <w:qFormat/>
    <w:rsid w:val="0058176B"/>
    <w:pPr>
      <w:spacing w:after="80"/>
    </w:pPr>
    <w:rPr>
      <w:b/>
      <w:color w:val="821A1A" w:themeColor="text2"/>
    </w:rPr>
  </w:style>
  <w:style w:type="character" w:styleId="IntenseReference">
    <w:name w:val="Intense Reference"/>
    <w:basedOn w:val="DefaultParagraphFont"/>
    <w:uiPriority w:val="32"/>
    <w:rsid w:val="00B15864"/>
    <w:rPr>
      <w:b/>
      <w:bCs/>
      <w:smallCaps/>
      <w:color w:val="821A1A" w:themeColor="accent1"/>
      <w:spacing w:val="5"/>
    </w:rPr>
  </w:style>
  <w:style w:type="character" w:styleId="Emphasis">
    <w:name w:val="Emphasis"/>
    <w:basedOn w:val="DefaultParagraphFont"/>
    <w:uiPriority w:val="99"/>
    <w:qFormat/>
    <w:rsid w:val="00052F4A"/>
    <w:rPr>
      <w:i/>
      <w:iCs/>
    </w:rPr>
  </w:style>
  <w:style w:type="paragraph" w:styleId="IntenseQuote">
    <w:name w:val="Intense Quote"/>
    <w:basedOn w:val="Normal"/>
    <w:next w:val="Normal"/>
    <w:link w:val="IntenseQuoteChar"/>
    <w:uiPriority w:val="30"/>
    <w:rsid w:val="00DB3823"/>
    <w:pPr>
      <w:pBdr>
        <w:bottom w:val="single" w:sz="4" w:space="10" w:color="821A1A" w:themeColor="accent1"/>
      </w:pBdr>
      <w:spacing w:before="200" w:after="280" w:line="276" w:lineRule="auto"/>
      <w:ind w:left="936" w:right="936"/>
    </w:pPr>
    <w:rPr>
      <w:b/>
      <w:i/>
      <w:iCs/>
      <w:color w:val="821A1A" w:themeColor="accent1"/>
    </w:rPr>
  </w:style>
  <w:style w:type="character" w:customStyle="1" w:styleId="IntenseQuoteChar">
    <w:name w:val="Intense Quote Char"/>
    <w:basedOn w:val="DefaultParagraphFont"/>
    <w:link w:val="IntenseQuote"/>
    <w:uiPriority w:val="30"/>
    <w:rsid w:val="00DB3823"/>
    <w:rPr>
      <w:b/>
      <w:i/>
      <w:iCs/>
      <w:color w:val="821A1A" w:themeColor="accent1"/>
      <w:sz w:val="20"/>
    </w:rPr>
  </w:style>
  <w:style w:type="character" w:styleId="LineNumber">
    <w:name w:val="line number"/>
    <w:basedOn w:val="DefaultParagraphFont"/>
    <w:uiPriority w:val="99"/>
    <w:unhideWhenUsed/>
    <w:rsid w:val="00DB3823"/>
  </w:style>
  <w:style w:type="paragraph" w:styleId="List">
    <w:name w:val="List"/>
    <w:basedOn w:val="Normal"/>
    <w:uiPriority w:val="99"/>
    <w:unhideWhenUsed/>
    <w:rsid w:val="007C1DC3"/>
    <w:pPr>
      <w:spacing w:after="120"/>
      <w:ind w:left="346"/>
    </w:pPr>
  </w:style>
  <w:style w:type="paragraph" w:styleId="List2">
    <w:name w:val="List 2"/>
    <w:basedOn w:val="List"/>
    <w:uiPriority w:val="99"/>
    <w:unhideWhenUsed/>
    <w:rsid w:val="007C1DC3"/>
    <w:pPr>
      <w:ind w:left="691"/>
    </w:pPr>
  </w:style>
  <w:style w:type="paragraph" w:styleId="List4">
    <w:name w:val="List 4"/>
    <w:basedOn w:val="List3"/>
    <w:uiPriority w:val="99"/>
    <w:unhideWhenUsed/>
    <w:rsid w:val="005A613E"/>
    <w:pPr>
      <w:ind w:left="1382" w:firstLine="0"/>
    </w:pPr>
  </w:style>
  <w:style w:type="paragraph" w:styleId="List3">
    <w:name w:val="List 3"/>
    <w:basedOn w:val="List2"/>
    <w:uiPriority w:val="99"/>
    <w:unhideWhenUsed/>
    <w:rsid w:val="007C1DC3"/>
    <w:pPr>
      <w:ind w:left="2232" w:hanging="1195"/>
    </w:pPr>
  </w:style>
  <w:style w:type="paragraph" w:styleId="List5">
    <w:name w:val="List 5"/>
    <w:basedOn w:val="Normal"/>
    <w:uiPriority w:val="99"/>
    <w:unhideWhenUsed/>
    <w:rsid w:val="007C1DC3"/>
    <w:pPr>
      <w:spacing w:after="120"/>
      <w:ind w:left="1728"/>
    </w:pPr>
  </w:style>
  <w:style w:type="paragraph" w:customStyle="1" w:styleId="ListAlpha">
    <w:name w:val="List Alpha"/>
    <w:basedOn w:val="Normal"/>
    <w:qFormat/>
    <w:rsid w:val="007C1DC3"/>
    <w:pPr>
      <w:numPr>
        <w:numId w:val="3"/>
      </w:numPr>
      <w:spacing w:after="120"/>
    </w:pPr>
  </w:style>
  <w:style w:type="paragraph" w:customStyle="1" w:styleId="ListAlpha2">
    <w:name w:val="List Alpha 2"/>
    <w:basedOn w:val="ListAlpha"/>
    <w:qFormat/>
    <w:rsid w:val="007C1DC3"/>
    <w:pPr>
      <w:numPr>
        <w:ilvl w:val="1"/>
      </w:numPr>
      <w:ind w:left="692" w:hanging="346"/>
    </w:pPr>
  </w:style>
  <w:style w:type="paragraph" w:customStyle="1" w:styleId="ListAlpha3">
    <w:name w:val="List Alpha 3"/>
    <w:basedOn w:val="ListAlpha"/>
    <w:qFormat/>
    <w:rsid w:val="003B1935"/>
    <w:pPr>
      <w:numPr>
        <w:ilvl w:val="2"/>
      </w:numPr>
    </w:pPr>
  </w:style>
  <w:style w:type="paragraph" w:customStyle="1" w:styleId="ListAlpha4">
    <w:name w:val="List Alpha 4"/>
    <w:basedOn w:val="ListAlpha3"/>
    <w:qFormat/>
    <w:rsid w:val="003B1935"/>
    <w:pPr>
      <w:numPr>
        <w:ilvl w:val="3"/>
      </w:numPr>
    </w:pPr>
  </w:style>
  <w:style w:type="paragraph" w:customStyle="1" w:styleId="ListAlpha5">
    <w:name w:val="List Alpha 5"/>
    <w:basedOn w:val="ListAlpha4"/>
    <w:rsid w:val="003B1935"/>
    <w:pPr>
      <w:numPr>
        <w:ilvl w:val="4"/>
      </w:numPr>
    </w:pPr>
  </w:style>
  <w:style w:type="paragraph" w:styleId="ListParagraph">
    <w:name w:val="List Paragraph"/>
    <w:basedOn w:val="Normal"/>
    <w:uiPriority w:val="34"/>
    <w:qFormat/>
    <w:rsid w:val="007C1DC3"/>
    <w:pPr>
      <w:spacing w:after="120"/>
      <w:ind w:left="720"/>
      <w:contextualSpacing/>
    </w:pPr>
  </w:style>
  <w:style w:type="paragraph" w:styleId="ListBullet">
    <w:name w:val="List Bullet"/>
    <w:basedOn w:val="Normal"/>
    <w:uiPriority w:val="99"/>
    <w:unhideWhenUsed/>
    <w:qFormat/>
    <w:rsid w:val="00BE2698"/>
    <w:pPr>
      <w:numPr>
        <w:numId w:val="1"/>
      </w:numPr>
      <w:spacing w:after="120"/>
    </w:pPr>
  </w:style>
  <w:style w:type="paragraph" w:styleId="ListBullet2">
    <w:name w:val="List Bullet 2"/>
    <w:basedOn w:val="Normal"/>
    <w:uiPriority w:val="99"/>
    <w:unhideWhenUsed/>
    <w:qFormat/>
    <w:rsid w:val="00232269"/>
    <w:pPr>
      <w:numPr>
        <w:ilvl w:val="1"/>
        <w:numId w:val="1"/>
      </w:numPr>
      <w:spacing w:after="120"/>
      <w:ind w:left="692" w:hanging="346"/>
    </w:pPr>
  </w:style>
  <w:style w:type="paragraph" w:styleId="ListBullet3">
    <w:name w:val="List Bullet 3"/>
    <w:basedOn w:val="Normal"/>
    <w:uiPriority w:val="99"/>
    <w:unhideWhenUsed/>
    <w:qFormat/>
    <w:rsid w:val="00232269"/>
    <w:pPr>
      <w:numPr>
        <w:ilvl w:val="2"/>
        <w:numId w:val="1"/>
      </w:numPr>
      <w:spacing w:after="120"/>
    </w:pPr>
  </w:style>
  <w:style w:type="paragraph" w:styleId="ListBullet4">
    <w:name w:val="List Bullet 4"/>
    <w:basedOn w:val="Normal"/>
    <w:uiPriority w:val="99"/>
    <w:unhideWhenUsed/>
    <w:qFormat/>
    <w:rsid w:val="00232269"/>
    <w:pPr>
      <w:numPr>
        <w:ilvl w:val="3"/>
        <w:numId w:val="1"/>
      </w:numPr>
      <w:spacing w:after="120"/>
      <w:ind w:left="1383" w:hanging="346"/>
    </w:pPr>
  </w:style>
  <w:style w:type="paragraph" w:styleId="ListBullet5">
    <w:name w:val="List Bullet 5"/>
    <w:basedOn w:val="Normal"/>
    <w:uiPriority w:val="99"/>
    <w:unhideWhenUsed/>
    <w:rsid w:val="00232269"/>
    <w:pPr>
      <w:numPr>
        <w:ilvl w:val="4"/>
        <w:numId w:val="1"/>
      </w:numPr>
      <w:spacing w:after="120"/>
    </w:pPr>
  </w:style>
  <w:style w:type="paragraph" w:customStyle="1" w:styleId="ListBullet6">
    <w:name w:val="List Bullet 6"/>
    <w:basedOn w:val="ListBullet5"/>
    <w:rsid w:val="00BE2698"/>
    <w:pPr>
      <w:numPr>
        <w:ilvl w:val="5"/>
      </w:numPr>
    </w:pPr>
  </w:style>
  <w:style w:type="paragraph" w:customStyle="1" w:styleId="ListBullet7">
    <w:name w:val="List Bullet 7"/>
    <w:basedOn w:val="ListBullet6"/>
    <w:rsid w:val="00DB07DA"/>
    <w:pPr>
      <w:numPr>
        <w:ilvl w:val="6"/>
      </w:numPr>
    </w:pPr>
  </w:style>
  <w:style w:type="paragraph" w:customStyle="1" w:styleId="ListBullet8">
    <w:name w:val="List Bullet 8"/>
    <w:basedOn w:val="ListBullet7"/>
    <w:rsid w:val="00BE2698"/>
    <w:pPr>
      <w:numPr>
        <w:ilvl w:val="7"/>
      </w:numPr>
    </w:pPr>
  </w:style>
  <w:style w:type="paragraph" w:customStyle="1" w:styleId="ListBullet9">
    <w:name w:val="List Bullet 9"/>
    <w:basedOn w:val="ListBullet8"/>
    <w:rsid w:val="00DB07DA"/>
    <w:pPr>
      <w:numPr>
        <w:ilvl w:val="8"/>
      </w:numPr>
    </w:pPr>
  </w:style>
  <w:style w:type="paragraph" w:styleId="ListNumber">
    <w:name w:val="List Number"/>
    <w:basedOn w:val="Normal"/>
    <w:uiPriority w:val="99"/>
    <w:unhideWhenUsed/>
    <w:qFormat/>
    <w:rsid w:val="007C1DC3"/>
    <w:pPr>
      <w:numPr>
        <w:numId w:val="2"/>
      </w:numPr>
      <w:spacing w:after="120"/>
    </w:pPr>
  </w:style>
  <w:style w:type="paragraph" w:styleId="ListNumber2">
    <w:name w:val="List Number 2"/>
    <w:basedOn w:val="ListNumber"/>
    <w:uiPriority w:val="99"/>
    <w:unhideWhenUsed/>
    <w:qFormat/>
    <w:rsid w:val="009E168D"/>
    <w:pPr>
      <w:numPr>
        <w:ilvl w:val="1"/>
      </w:numPr>
      <w:tabs>
        <w:tab w:val="left" w:pos="792"/>
      </w:tabs>
    </w:pPr>
  </w:style>
  <w:style w:type="paragraph" w:styleId="ListNumber3">
    <w:name w:val="List Number 3"/>
    <w:basedOn w:val="ListNumber2"/>
    <w:uiPriority w:val="99"/>
    <w:unhideWhenUsed/>
    <w:qFormat/>
    <w:rsid w:val="009E168D"/>
    <w:pPr>
      <w:numPr>
        <w:ilvl w:val="2"/>
      </w:numPr>
      <w:tabs>
        <w:tab w:val="clear" w:pos="792"/>
        <w:tab w:val="left" w:pos="1195"/>
      </w:tabs>
    </w:pPr>
  </w:style>
  <w:style w:type="paragraph" w:styleId="ListNumber4">
    <w:name w:val="List Number 4"/>
    <w:basedOn w:val="ListNumber3"/>
    <w:uiPriority w:val="99"/>
    <w:unhideWhenUsed/>
    <w:qFormat/>
    <w:rsid w:val="00BA4D70"/>
    <w:pPr>
      <w:numPr>
        <w:ilvl w:val="3"/>
      </w:numPr>
      <w:tabs>
        <w:tab w:val="clear" w:pos="1195"/>
        <w:tab w:val="left" w:pos="1642"/>
      </w:tabs>
    </w:pPr>
  </w:style>
  <w:style w:type="paragraph" w:styleId="ListNumber5">
    <w:name w:val="List Number 5"/>
    <w:basedOn w:val="ListNumber4"/>
    <w:uiPriority w:val="99"/>
    <w:unhideWhenUsed/>
    <w:rsid w:val="00BA4D70"/>
    <w:pPr>
      <w:numPr>
        <w:ilvl w:val="4"/>
      </w:numPr>
      <w:tabs>
        <w:tab w:val="clear" w:pos="1642"/>
        <w:tab w:val="left" w:pos="1987"/>
      </w:tabs>
    </w:pPr>
  </w:style>
  <w:style w:type="paragraph" w:styleId="ListContinue">
    <w:name w:val="List Continue"/>
    <w:basedOn w:val="Normal"/>
    <w:uiPriority w:val="99"/>
    <w:unhideWhenUsed/>
    <w:qFormat/>
    <w:rsid w:val="007C1DC3"/>
    <w:pPr>
      <w:spacing w:after="120"/>
      <w:ind w:left="346"/>
    </w:pPr>
  </w:style>
  <w:style w:type="paragraph" w:styleId="ListContinue2">
    <w:name w:val="List Continue 2"/>
    <w:basedOn w:val="ListContinue"/>
    <w:uiPriority w:val="99"/>
    <w:unhideWhenUsed/>
    <w:qFormat/>
    <w:rsid w:val="0010165E"/>
    <w:pPr>
      <w:ind w:left="691"/>
    </w:pPr>
  </w:style>
  <w:style w:type="paragraph" w:styleId="ListContinue3">
    <w:name w:val="List Continue 3"/>
    <w:basedOn w:val="ListNumber2"/>
    <w:uiPriority w:val="99"/>
    <w:unhideWhenUsed/>
    <w:qFormat/>
    <w:rsid w:val="007C1DC3"/>
    <w:pPr>
      <w:numPr>
        <w:ilvl w:val="0"/>
        <w:numId w:val="0"/>
      </w:numPr>
      <w:ind w:left="1037"/>
    </w:pPr>
  </w:style>
  <w:style w:type="paragraph" w:styleId="ListContinue4">
    <w:name w:val="List Continue 4"/>
    <w:basedOn w:val="ListContinue3"/>
    <w:uiPriority w:val="99"/>
    <w:unhideWhenUsed/>
    <w:qFormat/>
    <w:rsid w:val="0010165E"/>
    <w:pPr>
      <w:ind w:left="1382"/>
    </w:pPr>
  </w:style>
  <w:style w:type="paragraph" w:styleId="ListContinue5">
    <w:name w:val="List Continue 5"/>
    <w:basedOn w:val="ListContinue4"/>
    <w:uiPriority w:val="99"/>
    <w:unhideWhenUsed/>
    <w:rsid w:val="0010165E"/>
    <w:pPr>
      <w:ind w:left="1728"/>
    </w:pPr>
  </w:style>
  <w:style w:type="paragraph" w:styleId="MacroText">
    <w:name w:val="macro"/>
    <w:link w:val="MacroTextChar"/>
    <w:uiPriority w:val="99"/>
    <w:unhideWhenUsed/>
    <w:rsid w:val="00983A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rsid w:val="00983A25"/>
    <w:rPr>
      <w:rFonts w:ascii="Consolas" w:hAnsi="Consolas"/>
      <w:sz w:val="20"/>
      <w:szCs w:val="20"/>
    </w:rPr>
  </w:style>
  <w:style w:type="paragraph" w:styleId="MessageHeader">
    <w:name w:val="Message Header"/>
    <w:basedOn w:val="Normal"/>
    <w:link w:val="MessageHeaderChar"/>
    <w:uiPriority w:val="99"/>
    <w:semiHidden/>
    <w:unhideWhenUsed/>
    <w:rsid w:val="00983A2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983A25"/>
    <w:rPr>
      <w:rFonts w:eastAsiaTheme="majorEastAsia" w:cstheme="majorBidi"/>
      <w:sz w:val="24"/>
      <w:szCs w:val="24"/>
      <w:shd w:val="pct20" w:color="auto" w:fill="auto"/>
    </w:rPr>
  </w:style>
  <w:style w:type="paragraph" w:customStyle="1" w:styleId="Non-numberedHeading1">
    <w:name w:val="Non-numbered Heading 1"/>
    <w:basedOn w:val="Normal"/>
    <w:next w:val="BodyText"/>
    <w:qFormat/>
    <w:rsid w:val="00EA5E04"/>
    <w:pPr>
      <w:keepNext/>
      <w:pageBreakBefore/>
      <w:spacing w:after="480"/>
      <w:outlineLvl w:val="0"/>
    </w:pPr>
    <w:rPr>
      <w:rFonts w:asciiTheme="majorHAnsi" w:eastAsiaTheme="majorEastAsia" w:hAnsiTheme="majorHAnsi" w:cstheme="majorBidi"/>
      <w:b/>
      <w:i/>
      <w:color w:val="000000" w:themeColor="text1"/>
      <w:sz w:val="48"/>
      <w:szCs w:val="32"/>
    </w:rPr>
  </w:style>
  <w:style w:type="paragraph" w:customStyle="1" w:styleId="Non-numberedHeading2">
    <w:name w:val="Non-numbered Heading 2"/>
    <w:basedOn w:val="Non-numberedHeading1"/>
    <w:next w:val="BodyText"/>
    <w:qFormat/>
    <w:rsid w:val="00D75085"/>
    <w:pPr>
      <w:pageBreakBefore w:val="0"/>
      <w:spacing w:after="160"/>
      <w:outlineLvl w:val="1"/>
    </w:pPr>
    <w:rPr>
      <w:color w:val="821A1A" w:themeColor="text2"/>
      <w:sz w:val="32"/>
    </w:rPr>
  </w:style>
  <w:style w:type="paragraph" w:customStyle="1" w:styleId="Non-numberedHeading3">
    <w:name w:val="Non-numbered Heading 3"/>
    <w:basedOn w:val="Non-numberedHeading2"/>
    <w:next w:val="BodyText"/>
    <w:qFormat/>
    <w:rsid w:val="00B83298"/>
    <w:pPr>
      <w:outlineLvl w:val="2"/>
    </w:pPr>
    <w:rPr>
      <w:sz w:val="28"/>
    </w:rPr>
  </w:style>
  <w:style w:type="paragraph" w:customStyle="1" w:styleId="Non-numberedHeading4">
    <w:name w:val="Non-numbered Heading 4"/>
    <w:basedOn w:val="Non-numberedHeading3"/>
    <w:next w:val="BodyText"/>
    <w:qFormat/>
    <w:rsid w:val="00B83298"/>
    <w:pPr>
      <w:outlineLvl w:val="3"/>
    </w:pPr>
    <w:rPr>
      <w:b w:val="0"/>
    </w:rPr>
  </w:style>
  <w:style w:type="paragraph" w:customStyle="1" w:styleId="Non-numberedHeading5">
    <w:name w:val="Non-numbered Heading 5"/>
    <w:basedOn w:val="Non-numberedHeading4"/>
    <w:next w:val="BodyText"/>
    <w:rsid w:val="00B83298"/>
    <w:pPr>
      <w:outlineLvl w:val="4"/>
    </w:pPr>
    <w:rPr>
      <w:sz w:val="24"/>
    </w:rPr>
  </w:style>
  <w:style w:type="paragraph" w:customStyle="1" w:styleId="PwCAddress">
    <w:name w:val="PwC Address"/>
    <w:basedOn w:val="BodyText"/>
    <w:qFormat/>
    <w:rsid w:val="000E3AAB"/>
    <w:pPr>
      <w:spacing w:after="0" w:line="200" w:lineRule="atLeast"/>
    </w:pPr>
    <w:rPr>
      <w:i/>
      <w:sz w:val="18"/>
    </w:rPr>
  </w:style>
  <w:style w:type="paragraph" w:styleId="Quote">
    <w:name w:val="Quote"/>
    <w:basedOn w:val="Normal"/>
    <w:next w:val="Normal"/>
    <w:link w:val="QuoteChar"/>
    <w:uiPriority w:val="29"/>
    <w:rsid w:val="0015255D"/>
    <w:pPr>
      <w:spacing w:line="276" w:lineRule="auto"/>
      <w:jc w:val="center"/>
    </w:pPr>
    <w:rPr>
      <w:i/>
      <w:iCs/>
      <w:color w:val="404040" w:themeColor="text1" w:themeTint="BF"/>
    </w:rPr>
  </w:style>
  <w:style w:type="character" w:customStyle="1" w:styleId="QuoteChar">
    <w:name w:val="Quote Char"/>
    <w:basedOn w:val="DefaultParagraphFont"/>
    <w:link w:val="Quote"/>
    <w:uiPriority w:val="29"/>
    <w:rsid w:val="0015255D"/>
    <w:rPr>
      <w:i/>
      <w:iCs/>
      <w:color w:val="404040" w:themeColor="text1" w:themeTint="BF"/>
      <w:sz w:val="20"/>
    </w:rPr>
  </w:style>
  <w:style w:type="paragraph" w:customStyle="1" w:styleId="Source">
    <w:name w:val="Source"/>
    <w:basedOn w:val="BodyText"/>
    <w:qFormat/>
    <w:rsid w:val="00EA6A72"/>
    <w:pPr>
      <w:spacing w:line="240" w:lineRule="atLeast"/>
    </w:pPr>
    <w:rPr>
      <w:i/>
      <w:sz w:val="16"/>
    </w:rPr>
  </w:style>
  <w:style w:type="paragraph" w:styleId="Subtitle">
    <w:name w:val="Subtitle"/>
    <w:basedOn w:val="Normal"/>
    <w:next w:val="Normal"/>
    <w:link w:val="SubtitleChar"/>
    <w:uiPriority w:val="11"/>
    <w:qFormat/>
    <w:rsid w:val="005A07F5"/>
    <w:pPr>
      <w:numPr>
        <w:ilvl w:val="1"/>
      </w:numPr>
      <w:spacing w:after="1200"/>
      <w:ind w:left="2376"/>
    </w:pPr>
    <w:rPr>
      <w:rFonts w:asciiTheme="majorHAnsi" w:eastAsiaTheme="minorEastAsia" w:hAnsiTheme="majorHAnsi"/>
      <w:spacing w:val="15"/>
      <w:sz w:val="64"/>
    </w:rPr>
  </w:style>
  <w:style w:type="character" w:customStyle="1" w:styleId="SubtitleChar">
    <w:name w:val="Subtitle Char"/>
    <w:basedOn w:val="DefaultParagraphFont"/>
    <w:link w:val="Subtitle"/>
    <w:uiPriority w:val="11"/>
    <w:rsid w:val="005A07F5"/>
    <w:rPr>
      <w:rFonts w:asciiTheme="majorHAnsi" w:eastAsiaTheme="minorEastAsia" w:hAnsiTheme="majorHAnsi"/>
      <w:spacing w:val="15"/>
      <w:sz w:val="64"/>
    </w:rPr>
  </w:style>
  <w:style w:type="character" w:styleId="SubtleEmphasis">
    <w:name w:val="Subtle Emphasis"/>
    <w:basedOn w:val="DefaultParagraphFont"/>
    <w:uiPriority w:val="19"/>
    <w:qFormat/>
    <w:rsid w:val="008039B5"/>
    <w:rPr>
      <w:i/>
      <w:iCs/>
      <w:color w:val="7F7F7F" w:themeColor="text1" w:themeTint="80"/>
    </w:rPr>
  </w:style>
  <w:style w:type="paragraph" w:styleId="Title">
    <w:name w:val="Title"/>
    <w:basedOn w:val="Normal"/>
    <w:next w:val="Normal"/>
    <w:link w:val="TitleChar"/>
    <w:uiPriority w:val="10"/>
    <w:rsid w:val="005A07F5"/>
    <w:pPr>
      <w:spacing w:after="0"/>
      <w:ind w:left="2376"/>
      <w:contextualSpacing/>
    </w:pPr>
    <w:rPr>
      <w:rFonts w:asciiTheme="majorHAnsi" w:eastAsiaTheme="majorEastAsia" w:hAnsiTheme="majorHAnsi" w:cstheme="majorBidi"/>
      <w:b/>
      <w:i/>
      <w:spacing w:val="-10"/>
      <w:kern w:val="28"/>
      <w:sz w:val="64"/>
      <w:szCs w:val="56"/>
    </w:rPr>
  </w:style>
  <w:style w:type="character" w:customStyle="1" w:styleId="TitleChar">
    <w:name w:val="Title Char"/>
    <w:basedOn w:val="DefaultParagraphFont"/>
    <w:link w:val="Title"/>
    <w:uiPriority w:val="10"/>
    <w:rsid w:val="005A07F5"/>
    <w:rPr>
      <w:rFonts w:asciiTheme="majorHAnsi" w:eastAsiaTheme="majorEastAsia" w:hAnsiTheme="majorHAnsi" w:cstheme="majorBidi"/>
      <w:b/>
      <w:i/>
      <w:spacing w:val="-10"/>
      <w:kern w:val="28"/>
      <w:sz w:val="64"/>
      <w:szCs w:val="56"/>
    </w:rPr>
  </w:style>
  <w:style w:type="paragraph" w:styleId="TOC1">
    <w:name w:val="toc 1"/>
    <w:basedOn w:val="Normal"/>
    <w:next w:val="Normal"/>
    <w:autoRedefine/>
    <w:uiPriority w:val="39"/>
    <w:unhideWhenUsed/>
    <w:rsid w:val="0039054A"/>
    <w:pPr>
      <w:tabs>
        <w:tab w:val="right" w:leader="dot" w:pos="9634"/>
      </w:tabs>
      <w:spacing w:after="0" w:line="360" w:lineRule="auto"/>
    </w:pPr>
    <w:rPr>
      <w:b/>
      <w:color w:val="821A1A" w:themeColor="text2"/>
    </w:rPr>
  </w:style>
  <w:style w:type="paragraph" w:styleId="TOC2">
    <w:name w:val="toc 2"/>
    <w:basedOn w:val="Normal"/>
    <w:next w:val="Normal"/>
    <w:autoRedefine/>
    <w:uiPriority w:val="39"/>
    <w:unhideWhenUsed/>
    <w:rsid w:val="0039054A"/>
    <w:pPr>
      <w:tabs>
        <w:tab w:val="right" w:leader="dot" w:pos="9634"/>
      </w:tabs>
      <w:spacing w:after="0" w:line="360" w:lineRule="auto"/>
      <w:ind w:left="360"/>
    </w:pPr>
  </w:style>
  <w:style w:type="paragraph" w:styleId="TOC3">
    <w:name w:val="toc 3"/>
    <w:basedOn w:val="Normal"/>
    <w:next w:val="Normal"/>
    <w:autoRedefine/>
    <w:uiPriority w:val="39"/>
    <w:unhideWhenUsed/>
    <w:rsid w:val="0039054A"/>
    <w:pPr>
      <w:tabs>
        <w:tab w:val="right" w:leader="dot" w:pos="9634"/>
      </w:tabs>
      <w:spacing w:after="0" w:line="360" w:lineRule="auto"/>
      <w:ind w:left="720"/>
    </w:pPr>
  </w:style>
  <w:style w:type="paragraph" w:styleId="TOC4">
    <w:name w:val="toc 4"/>
    <w:basedOn w:val="Normal"/>
    <w:next w:val="Normal"/>
    <w:autoRedefine/>
    <w:uiPriority w:val="39"/>
    <w:semiHidden/>
    <w:unhideWhenUsed/>
    <w:rsid w:val="0039054A"/>
    <w:pPr>
      <w:tabs>
        <w:tab w:val="right" w:leader="dot" w:pos="9360"/>
      </w:tabs>
      <w:spacing w:after="0" w:line="360" w:lineRule="auto"/>
    </w:pPr>
  </w:style>
  <w:style w:type="paragraph" w:styleId="TOC5">
    <w:name w:val="toc 5"/>
    <w:basedOn w:val="Normal"/>
    <w:next w:val="Normal"/>
    <w:autoRedefine/>
    <w:uiPriority w:val="39"/>
    <w:semiHidden/>
    <w:unhideWhenUsed/>
    <w:rsid w:val="004A1E24"/>
    <w:pPr>
      <w:spacing w:before="120" w:after="120" w:line="240" w:lineRule="atLeast"/>
      <w:ind w:left="806"/>
    </w:pPr>
  </w:style>
  <w:style w:type="paragraph" w:styleId="TOCHeading">
    <w:name w:val="TOC Heading"/>
    <w:basedOn w:val="Heading1"/>
    <w:next w:val="Normal"/>
    <w:uiPriority w:val="39"/>
    <w:unhideWhenUsed/>
    <w:qFormat/>
    <w:rsid w:val="00D20CDA"/>
    <w:pPr>
      <w:keepLines/>
      <w:pageBreakBefore w:val="0"/>
      <w:numPr>
        <w:numId w:val="0"/>
      </w:numPr>
      <w:outlineLvl w:val="9"/>
    </w:pPr>
  </w:style>
  <w:style w:type="paragraph" w:customStyle="1" w:styleId="ListRoman">
    <w:name w:val="List Roman"/>
    <w:basedOn w:val="BodyText"/>
    <w:qFormat/>
    <w:rsid w:val="007C1DC3"/>
    <w:pPr>
      <w:numPr>
        <w:numId w:val="4"/>
      </w:numPr>
      <w:spacing w:after="120"/>
    </w:pPr>
  </w:style>
  <w:style w:type="paragraph" w:customStyle="1" w:styleId="ListRoman2">
    <w:name w:val="List Roman 2"/>
    <w:basedOn w:val="ListRoman"/>
    <w:qFormat/>
    <w:rsid w:val="00D80995"/>
    <w:pPr>
      <w:numPr>
        <w:ilvl w:val="1"/>
      </w:numPr>
      <w:tabs>
        <w:tab w:val="left" w:pos="792"/>
      </w:tabs>
    </w:pPr>
  </w:style>
  <w:style w:type="paragraph" w:customStyle="1" w:styleId="ListRoman3">
    <w:name w:val="List Roman 3"/>
    <w:basedOn w:val="ListRoman2"/>
    <w:qFormat/>
    <w:rsid w:val="00D80995"/>
    <w:pPr>
      <w:numPr>
        <w:ilvl w:val="2"/>
      </w:numPr>
      <w:tabs>
        <w:tab w:val="clear" w:pos="792"/>
        <w:tab w:val="left" w:pos="1195"/>
      </w:tabs>
    </w:pPr>
  </w:style>
  <w:style w:type="paragraph" w:customStyle="1" w:styleId="ListRoman4">
    <w:name w:val="List Roman 4"/>
    <w:basedOn w:val="ListRoman3"/>
    <w:qFormat/>
    <w:rsid w:val="00D80995"/>
    <w:pPr>
      <w:numPr>
        <w:ilvl w:val="3"/>
      </w:numPr>
      <w:tabs>
        <w:tab w:val="clear" w:pos="1195"/>
        <w:tab w:val="left" w:pos="1584"/>
      </w:tabs>
    </w:pPr>
  </w:style>
  <w:style w:type="paragraph" w:customStyle="1" w:styleId="ListRoman5">
    <w:name w:val="List Roman 5"/>
    <w:basedOn w:val="ListRoman4"/>
    <w:rsid w:val="00D80995"/>
    <w:pPr>
      <w:numPr>
        <w:ilvl w:val="4"/>
      </w:numPr>
      <w:tabs>
        <w:tab w:val="clear" w:pos="1584"/>
        <w:tab w:val="left" w:pos="1987"/>
      </w:tabs>
    </w:pPr>
  </w:style>
  <w:style w:type="table" w:styleId="TableGrid">
    <w:name w:val="Table Grid"/>
    <w:basedOn w:val="TableNormal"/>
    <w:uiPriority w:val="39"/>
    <w:rsid w:val="000D5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D511A"/>
    <w:rPr>
      <w:sz w:val="16"/>
      <w:szCs w:val="16"/>
    </w:rPr>
  </w:style>
  <w:style w:type="paragraph" w:styleId="CommentSubject">
    <w:name w:val="annotation subject"/>
    <w:basedOn w:val="CommentText"/>
    <w:next w:val="CommentText"/>
    <w:link w:val="CommentSubjectChar"/>
    <w:uiPriority w:val="99"/>
    <w:semiHidden/>
    <w:unhideWhenUsed/>
    <w:rsid w:val="000D511A"/>
    <w:rPr>
      <w:b/>
      <w:bCs/>
    </w:rPr>
  </w:style>
  <w:style w:type="character" w:customStyle="1" w:styleId="CommentSubjectChar">
    <w:name w:val="Comment Subject Char"/>
    <w:basedOn w:val="CommentTextChar"/>
    <w:link w:val="CommentSubject"/>
    <w:uiPriority w:val="99"/>
    <w:semiHidden/>
    <w:rsid w:val="000D511A"/>
    <w:rPr>
      <w:b/>
      <w:bCs/>
      <w:sz w:val="20"/>
      <w:szCs w:val="20"/>
    </w:rPr>
  </w:style>
  <w:style w:type="paragraph" w:styleId="BalloonText">
    <w:name w:val="Balloon Text"/>
    <w:basedOn w:val="Normal"/>
    <w:link w:val="BalloonTextChar"/>
    <w:uiPriority w:val="99"/>
    <w:semiHidden/>
    <w:unhideWhenUsed/>
    <w:rsid w:val="000D51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11A"/>
    <w:rPr>
      <w:rFonts w:ascii="Segoe UI" w:hAnsi="Segoe UI" w:cs="Segoe UI"/>
      <w:sz w:val="18"/>
      <w:szCs w:val="18"/>
    </w:rPr>
  </w:style>
  <w:style w:type="character" w:styleId="PlaceholderText">
    <w:name w:val="Placeholder Text"/>
    <w:basedOn w:val="DefaultParagraphFont"/>
    <w:uiPriority w:val="99"/>
    <w:semiHidden/>
    <w:rsid w:val="004137BF"/>
    <w:rPr>
      <w:color w:val="808080"/>
    </w:rPr>
  </w:style>
  <w:style w:type="table" w:customStyle="1" w:styleId="PwCTableText">
    <w:name w:val="PwC Table Text"/>
    <w:basedOn w:val="TableNormal"/>
    <w:uiPriority w:val="99"/>
    <w:rsid w:val="00E21FC0"/>
    <w:pPr>
      <w:spacing w:before="100" w:beforeAutospacing="1" w:after="100" w:afterAutospacing="1" w:line="240" w:lineRule="auto"/>
    </w:pPr>
    <w:rPr>
      <w:rFonts w:ascii="Georgia" w:hAnsi="Georgia"/>
      <w:sz w:val="18"/>
    </w:rPr>
    <w:tblPr>
      <w:tblBorders>
        <w:insideH w:val="dotted" w:sz="4" w:space="0" w:color="821A1A" w:themeColor="accent1"/>
      </w:tblBorders>
      <w:tblCellMar>
        <w:top w:w="72" w:type="dxa"/>
        <w:left w:w="115" w:type="dxa"/>
        <w:bottom w:w="72" w:type="dxa"/>
        <w:right w:w="115" w:type="dxa"/>
      </w:tblCellMar>
    </w:tblPr>
    <w:tcPr>
      <w:vAlign w:val="center"/>
    </w:tcPr>
    <w:tblStylePr w:type="firstRow">
      <w:pPr>
        <w:jc w:val="left"/>
      </w:pPr>
      <w:rPr>
        <w:rFonts w:asciiTheme="majorHAnsi" w:hAnsiTheme="majorHAnsi"/>
        <w:b/>
        <w:color w:val="821A1A" w:themeColor="text2"/>
        <w:sz w:val="18"/>
      </w:rPr>
      <w:tblPr/>
      <w:tcPr>
        <w:tcBorders>
          <w:top w:val="single" w:sz="6" w:space="0" w:color="821A1A" w:themeColor="accent1"/>
          <w:left w:val="nil"/>
          <w:bottom w:val="single" w:sz="6" w:space="0" w:color="821A1A" w:themeColor="accent1"/>
          <w:right w:val="nil"/>
          <w:insideH w:val="nil"/>
          <w:insideV w:val="nil"/>
          <w:tl2br w:val="nil"/>
          <w:tr2bl w:val="nil"/>
        </w:tcBorders>
      </w:tcPr>
    </w:tblStylePr>
  </w:style>
  <w:style w:type="table" w:customStyle="1" w:styleId="PwCTableofFigures">
    <w:name w:val="PwC Table of Figures"/>
    <w:basedOn w:val="PwCTableText"/>
    <w:uiPriority w:val="99"/>
    <w:rsid w:val="00F0063B"/>
    <w:pPr>
      <w:spacing w:after="0"/>
      <w:jc w:val="right"/>
    </w:pPr>
    <w:rPr>
      <w:rFonts w:ascii="Arial" w:hAnsi="Arial"/>
    </w:rPr>
    <w:tblPr/>
    <w:tblStylePr w:type="firstRow">
      <w:pPr>
        <w:jc w:val="right"/>
      </w:pPr>
      <w:rPr>
        <w:rFonts w:asciiTheme="majorHAnsi" w:hAnsiTheme="majorHAnsi"/>
        <w:b/>
        <w:color w:val="821A1A" w:themeColor="text2"/>
        <w:sz w:val="18"/>
      </w:rPr>
      <w:tblPr/>
      <w:tcPr>
        <w:tcBorders>
          <w:top w:val="single" w:sz="6" w:space="0" w:color="821A1A" w:themeColor="accent1"/>
          <w:left w:val="nil"/>
          <w:bottom w:val="single" w:sz="6" w:space="0" w:color="821A1A" w:themeColor="accent1"/>
          <w:right w:val="nil"/>
          <w:insideH w:val="nil"/>
          <w:insideV w:val="nil"/>
          <w:tl2br w:val="nil"/>
          <w:tr2bl w:val="nil"/>
        </w:tcBorders>
      </w:tcPr>
    </w:tblStylePr>
  </w:style>
  <w:style w:type="table" w:customStyle="1" w:styleId="Style1">
    <w:name w:val="Style1"/>
    <w:basedOn w:val="PwCTableText"/>
    <w:uiPriority w:val="99"/>
    <w:rsid w:val="00F0063B"/>
    <w:pPr>
      <w:spacing w:after="0"/>
    </w:pPr>
    <w:tblPr>
      <w:tblBorders>
        <w:top w:val="single" w:sz="4" w:space="0" w:color="821A1A" w:themeColor="accent1"/>
        <w:left w:val="single" w:sz="4" w:space="0" w:color="821A1A" w:themeColor="accent1"/>
        <w:bottom w:val="single" w:sz="4" w:space="0" w:color="821A1A" w:themeColor="accent1"/>
        <w:right w:val="single" w:sz="4" w:space="0" w:color="821A1A" w:themeColor="accent1"/>
        <w:insideH w:val="single" w:sz="4" w:space="0" w:color="821A1A" w:themeColor="accent1"/>
        <w:insideV w:val="single" w:sz="4" w:space="0" w:color="821A1A" w:themeColor="accent1"/>
      </w:tblBorders>
    </w:tblPr>
    <w:tblStylePr w:type="firstRow">
      <w:pPr>
        <w:jc w:val="left"/>
      </w:pPr>
      <w:rPr>
        <w:rFonts w:asciiTheme="majorHAnsi" w:hAnsiTheme="majorHAnsi"/>
        <w:b/>
        <w:color w:val="821A1A" w:themeColor="text2"/>
        <w:sz w:val="18"/>
      </w:rPr>
      <w:tblPr/>
      <w:tcPr>
        <w:tcBorders>
          <w:top w:val="single" w:sz="4" w:space="0" w:color="821A1A" w:themeColor="accent1"/>
          <w:left w:val="single" w:sz="4" w:space="0" w:color="821A1A" w:themeColor="accent1"/>
          <w:bottom w:val="single" w:sz="4" w:space="0" w:color="821A1A" w:themeColor="accent1"/>
          <w:right w:val="single" w:sz="4" w:space="0" w:color="821A1A" w:themeColor="accent1"/>
          <w:insideH w:val="nil"/>
          <w:insideV w:val="single" w:sz="4" w:space="0" w:color="821A1A" w:themeColor="accent1"/>
          <w:tl2br w:val="nil"/>
          <w:tr2bl w:val="nil"/>
        </w:tcBorders>
      </w:tcPr>
    </w:tblStylePr>
  </w:style>
  <w:style w:type="table" w:customStyle="1" w:styleId="SmartTextListTable">
    <w:name w:val="Smart Text List Table"/>
    <w:basedOn w:val="PwCTableText"/>
    <w:uiPriority w:val="99"/>
    <w:rsid w:val="00F0063B"/>
    <w:pPr>
      <w:spacing w:after="0"/>
    </w:pPr>
    <w:tblPr/>
    <w:tblStylePr w:type="firstRow">
      <w:pPr>
        <w:jc w:val="left"/>
      </w:pPr>
      <w:rPr>
        <w:rFonts w:asciiTheme="majorHAnsi" w:hAnsiTheme="majorHAnsi"/>
        <w:b/>
        <w:color w:val="821A1A" w:themeColor="text2"/>
        <w:sz w:val="18"/>
      </w:rPr>
      <w:tblPr/>
      <w:tcPr>
        <w:tcBorders>
          <w:top w:val="nil"/>
          <w:left w:val="nil"/>
          <w:bottom w:val="single" w:sz="6" w:space="0" w:color="821A1A" w:themeColor="accent1"/>
          <w:right w:val="nil"/>
          <w:insideH w:val="nil"/>
          <w:insideV w:val="nil"/>
          <w:tl2br w:val="nil"/>
          <w:tr2bl w:val="nil"/>
        </w:tcBorders>
      </w:tcPr>
    </w:tblStylePr>
  </w:style>
  <w:style w:type="table" w:customStyle="1" w:styleId="SmartBasicTable">
    <w:name w:val="Smart Basic Table"/>
    <w:basedOn w:val="PwCTableText"/>
    <w:uiPriority w:val="99"/>
    <w:rsid w:val="00F0063B"/>
    <w:pPr>
      <w:spacing w:after="0"/>
    </w:pPr>
    <w:tblPr/>
    <w:tblStylePr w:type="firstRow">
      <w:pPr>
        <w:jc w:val="left"/>
      </w:pPr>
      <w:rPr>
        <w:rFonts w:asciiTheme="majorHAnsi" w:hAnsiTheme="majorHAnsi"/>
        <w:b/>
        <w:color w:val="821A1A" w:themeColor="text2"/>
        <w:sz w:val="18"/>
      </w:rPr>
      <w:tblPr/>
      <w:tcPr>
        <w:tcBorders>
          <w:top w:val="nil"/>
          <w:left w:val="nil"/>
          <w:bottom w:val="nil"/>
          <w:right w:val="nil"/>
          <w:insideH w:val="nil"/>
          <w:insideV w:val="nil"/>
          <w:tl2br w:val="nil"/>
          <w:tr2bl w:val="nil"/>
        </w:tcBorders>
      </w:tcPr>
    </w:tblStylePr>
    <w:tblStylePr w:type="firstCol">
      <w:rPr>
        <w:i/>
      </w:rPr>
    </w:tblStylePr>
  </w:style>
  <w:style w:type="paragraph" w:styleId="BodyTextIndent">
    <w:name w:val="Body Text Indent"/>
    <w:basedOn w:val="Normal"/>
    <w:link w:val="BodyTextIndentChar"/>
    <w:uiPriority w:val="99"/>
    <w:semiHidden/>
    <w:unhideWhenUsed/>
    <w:rsid w:val="00203B51"/>
    <w:pPr>
      <w:spacing w:after="120"/>
      <w:ind w:left="360"/>
    </w:pPr>
  </w:style>
  <w:style w:type="character" w:customStyle="1" w:styleId="BodyTextIndentChar">
    <w:name w:val="Body Text Indent Char"/>
    <w:basedOn w:val="DefaultParagraphFont"/>
    <w:link w:val="BodyTextIndent"/>
    <w:uiPriority w:val="99"/>
    <w:semiHidden/>
    <w:rsid w:val="00203B51"/>
    <w:rPr>
      <w:sz w:val="20"/>
    </w:rPr>
  </w:style>
  <w:style w:type="character" w:styleId="BookTitle">
    <w:name w:val="Book Title"/>
    <w:basedOn w:val="DefaultParagraphFont"/>
    <w:uiPriority w:val="33"/>
    <w:rsid w:val="00203B51"/>
    <w:rPr>
      <w:b/>
      <w:bCs/>
      <w:i/>
      <w:iCs/>
      <w:spacing w:val="5"/>
    </w:rPr>
  </w:style>
  <w:style w:type="paragraph" w:styleId="NoSpacing">
    <w:name w:val="No Spacing"/>
    <w:uiPriority w:val="1"/>
    <w:rsid w:val="008F5AF9"/>
    <w:pPr>
      <w:spacing w:after="0" w:line="240" w:lineRule="auto"/>
    </w:pPr>
  </w:style>
  <w:style w:type="character" w:styleId="Strong">
    <w:name w:val="Strong"/>
    <w:basedOn w:val="DefaultParagraphFont"/>
    <w:uiPriority w:val="22"/>
    <w:rsid w:val="008F5AF9"/>
    <w:rPr>
      <w:b/>
      <w:bCs/>
    </w:rPr>
  </w:style>
  <w:style w:type="character" w:styleId="SubtleReference">
    <w:name w:val="Subtle Reference"/>
    <w:basedOn w:val="DefaultParagraphFont"/>
    <w:uiPriority w:val="31"/>
    <w:rsid w:val="008F5AF9"/>
    <w:rPr>
      <w:smallCaps/>
      <w:color w:val="5A5A5A" w:themeColor="text1" w:themeTint="A5"/>
    </w:rPr>
  </w:style>
  <w:style w:type="paragraph" w:customStyle="1" w:styleId="AppendixHeading1">
    <w:name w:val="Appendix Heading 1"/>
    <w:basedOn w:val="Heading1"/>
    <w:next w:val="AppendixHeading2"/>
    <w:rsid w:val="00725A72"/>
    <w:pPr>
      <w:numPr>
        <w:numId w:val="6"/>
      </w:numPr>
      <w:ind w:left="0" w:firstLine="0"/>
    </w:pPr>
  </w:style>
  <w:style w:type="paragraph" w:customStyle="1" w:styleId="AppendixHeading2">
    <w:name w:val="Appendix Heading 2"/>
    <w:basedOn w:val="AppendixHeading1"/>
    <w:next w:val="BodyText"/>
    <w:rsid w:val="00725A72"/>
    <w:pPr>
      <w:pageBreakBefore w:val="0"/>
      <w:numPr>
        <w:ilvl w:val="1"/>
      </w:numPr>
      <w:spacing w:after="160"/>
      <w:ind w:left="0" w:firstLine="0"/>
      <w:outlineLvl w:val="1"/>
    </w:pPr>
    <w:rPr>
      <w:color w:val="821A1A" w:themeColor="text2"/>
      <w:sz w:val="32"/>
    </w:rPr>
  </w:style>
  <w:style w:type="paragraph" w:customStyle="1" w:styleId="AppendixHeading3">
    <w:name w:val="Appendix Heading 3"/>
    <w:basedOn w:val="AppendixHeading2"/>
    <w:next w:val="BodyText"/>
    <w:rsid w:val="00725A72"/>
    <w:pPr>
      <w:numPr>
        <w:ilvl w:val="2"/>
      </w:numPr>
      <w:ind w:left="0" w:firstLine="0"/>
      <w:outlineLvl w:val="2"/>
    </w:pPr>
    <w:rPr>
      <w:sz w:val="28"/>
    </w:rPr>
  </w:style>
  <w:style w:type="paragraph" w:customStyle="1" w:styleId="AppendixHeading4">
    <w:name w:val="Appendix Heading 4"/>
    <w:basedOn w:val="AppendixHeading3"/>
    <w:next w:val="BodyText"/>
    <w:rsid w:val="00725A72"/>
    <w:pPr>
      <w:numPr>
        <w:ilvl w:val="3"/>
      </w:numPr>
      <w:ind w:left="0" w:firstLine="0"/>
      <w:outlineLvl w:val="3"/>
    </w:pPr>
    <w:rPr>
      <w:b w:val="0"/>
    </w:rPr>
  </w:style>
  <w:style w:type="paragraph" w:customStyle="1" w:styleId="AppendixHeading5">
    <w:name w:val="Appendix Heading 5"/>
    <w:basedOn w:val="AppendixHeading4"/>
    <w:next w:val="BodyText"/>
    <w:rsid w:val="00725A72"/>
    <w:pPr>
      <w:numPr>
        <w:ilvl w:val="4"/>
      </w:numPr>
      <w:ind w:left="0" w:firstLine="0"/>
      <w:outlineLvl w:val="4"/>
    </w:pPr>
    <w:rPr>
      <w:sz w:val="24"/>
    </w:rPr>
  </w:style>
  <w:style w:type="character" w:customStyle="1" w:styleId="AddressChar">
    <w:name w:val="Address Char"/>
    <w:basedOn w:val="DefaultParagraphFont"/>
    <w:link w:val="Address"/>
    <w:locked/>
    <w:rsid w:val="001106C8"/>
    <w:rPr>
      <w:i/>
      <w:sz w:val="18"/>
    </w:rPr>
  </w:style>
  <w:style w:type="character" w:customStyle="1" w:styleId="DisclaimerChar">
    <w:name w:val="Disclaimer Char"/>
    <w:basedOn w:val="DefaultParagraphFont"/>
    <w:link w:val="Disclaimer"/>
    <w:locked/>
    <w:rsid w:val="001106C8"/>
    <w:rPr>
      <w:sz w:val="16"/>
    </w:rPr>
  </w:style>
  <w:style w:type="paragraph" w:styleId="TOAHeading">
    <w:name w:val="toa heading"/>
    <w:basedOn w:val="Normal"/>
    <w:next w:val="Normal"/>
    <w:uiPriority w:val="99"/>
    <w:unhideWhenUsed/>
    <w:rsid w:val="006D6992"/>
    <w:pPr>
      <w:spacing w:before="120"/>
    </w:pPr>
    <w:rPr>
      <w:rFonts w:asciiTheme="majorHAnsi" w:eastAsiaTheme="majorEastAsia" w:hAnsiTheme="majorHAnsi" w:cstheme="majorBidi"/>
      <w:b/>
      <w:bCs/>
      <w:sz w:val="24"/>
      <w:szCs w:val="24"/>
    </w:rPr>
  </w:style>
  <w:style w:type="paragraph" w:customStyle="1" w:styleId="BlockText2">
    <w:name w:val="Block Text 2"/>
    <w:basedOn w:val="BlockText"/>
    <w:rsid w:val="00A91EB3"/>
    <w:pPr>
      <w:pBdr>
        <w:top w:val="single" w:sz="8" w:space="10" w:color="F2F2F2" w:themeColor="background2" w:themeShade="F2"/>
        <w:left w:val="single" w:sz="8" w:space="10" w:color="F2F2F2" w:themeColor="background2" w:themeShade="F2"/>
        <w:bottom w:val="single" w:sz="8" w:space="10" w:color="F2F2F2" w:themeColor="background2" w:themeShade="F2"/>
        <w:right w:val="single" w:sz="8" w:space="10" w:color="F2F2F2" w:themeColor="background2" w:themeShade="F2"/>
      </w:pBdr>
      <w:shd w:val="clear" w:color="auto" w:fill="D9D9D9" w:themeFill="background2" w:themeFillShade="D9"/>
    </w:pPr>
  </w:style>
  <w:style w:type="paragraph" w:customStyle="1" w:styleId="Heading1wSubheading">
    <w:name w:val="Heading 1 w/Subheading"/>
    <w:basedOn w:val="Heading1"/>
    <w:next w:val="Subheading"/>
    <w:rsid w:val="004F3932"/>
    <w:pPr>
      <w:spacing w:after="0"/>
    </w:pPr>
  </w:style>
  <w:style w:type="paragraph" w:customStyle="1" w:styleId="Subheading">
    <w:name w:val="Subheading"/>
    <w:basedOn w:val="Heading1wSubheading"/>
    <w:rsid w:val="00E41E4D"/>
    <w:pPr>
      <w:pageBreakBefore w:val="0"/>
      <w:numPr>
        <w:numId w:val="0"/>
      </w:numPr>
      <w:spacing w:after="480"/>
    </w:pPr>
    <w:rPr>
      <w:b w:val="0"/>
      <w:i w:val="0"/>
      <w:sz w:val="44"/>
    </w:rPr>
  </w:style>
  <w:style w:type="paragraph" w:customStyle="1" w:styleId="Non-numberedHeading1wSubheading">
    <w:name w:val="Non-numbered Heading 1 w/Subheading"/>
    <w:basedOn w:val="Non-numberedHeading1"/>
    <w:next w:val="Subheading"/>
    <w:rsid w:val="006F3559"/>
    <w:pPr>
      <w:spacing w:after="0"/>
    </w:pPr>
  </w:style>
  <w:style w:type="paragraph" w:customStyle="1" w:styleId="AppendixHeading1wSubheading">
    <w:name w:val="Appendix Heading 1 w/Subheading"/>
    <w:basedOn w:val="AppendixHeading1"/>
    <w:next w:val="Subheading"/>
    <w:rsid w:val="006364BB"/>
    <w:pPr>
      <w:spacing w:after="0"/>
    </w:pPr>
  </w:style>
  <w:style w:type="paragraph" w:customStyle="1" w:styleId="ExhibitHeading1wSubheading">
    <w:name w:val="Exhibit Heading 1 w/Subheading"/>
    <w:basedOn w:val="ExhibitHeading1"/>
    <w:next w:val="Subheading"/>
    <w:rsid w:val="00A82344"/>
    <w:pPr>
      <w:spacing w:after="0"/>
    </w:pPr>
  </w:style>
  <w:style w:type="paragraph" w:customStyle="1" w:styleId="Attorneyworkproduct">
    <w:name w:val="Attorney work product"/>
    <w:rsid w:val="009E6C68"/>
    <w:pPr>
      <w:spacing w:after="200" w:line="240" w:lineRule="auto"/>
    </w:pPr>
    <w:rPr>
      <w:szCs w:val="22"/>
    </w:rPr>
  </w:style>
  <w:style w:type="character" w:customStyle="1" w:styleId="GuidanceChar">
    <w:name w:val="Guidance Char"/>
    <w:basedOn w:val="DefaultParagraphFont"/>
    <w:link w:val="Guidance"/>
    <w:uiPriority w:val="99"/>
    <w:rsid w:val="0090466E"/>
    <w:rPr>
      <w:rFonts w:ascii="Arial" w:hAnsi="Arial"/>
      <w:color w:val="00A5FF"/>
      <w:sz w:val="16"/>
    </w:rPr>
  </w:style>
  <w:style w:type="paragraph" w:customStyle="1" w:styleId="Default">
    <w:name w:val="Default"/>
    <w:rsid w:val="00941BE9"/>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941BE9"/>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C74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572128">
      <w:bodyDiv w:val="1"/>
      <w:marLeft w:val="0"/>
      <w:marRight w:val="0"/>
      <w:marTop w:val="0"/>
      <w:marBottom w:val="0"/>
      <w:divBdr>
        <w:top w:val="none" w:sz="0" w:space="0" w:color="auto"/>
        <w:left w:val="none" w:sz="0" w:space="0" w:color="auto"/>
        <w:bottom w:val="none" w:sz="0" w:space="0" w:color="auto"/>
        <w:right w:val="none" w:sz="0" w:space="0" w:color="auto"/>
      </w:divBdr>
    </w:div>
    <w:div w:id="877351077">
      <w:bodyDiv w:val="1"/>
      <w:marLeft w:val="0"/>
      <w:marRight w:val="0"/>
      <w:marTop w:val="0"/>
      <w:marBottom w:val="0"/>
      <w:divBdr>
        <w:top w:val="none" w:sz="0" w:space="0" w:color="auto"/>
        <w:left w:val="none" w:sz="0" w:space="0" w:color="auto"/>
        <w:bottom w:val="none" w:sz="0" w:space="0" w:color="auto"/>
        <w:right w:val="none" w:sz="0" w:space="0" w:color="auto"/>
      </w:divBdr>
    </w:div>
    <w:div w:id="1161702318">
      <w:bodyDiv w:val="1"/>
      <w:marLeft w:val="0"/>
      <w:marRight w:val="0"/>
      <w:marTop w:val="0"/>
      <w:marBottom w:val="0"/>
      <w:divBdr>
        <w:top w:val="none" w:sz="0" w:space="0" w:color="auto"/>
        <w:left w:val="none" w:sz="0" w:space="0" w:color="auto"/>
        <w:bottom w:val="none" w:sz="0" w:space="0" w:color="auto"/>
        <w:right w:val="none" w:sz="0" w:space="0" w:color="auto"/>
      </w:divBdr>
    </w:div>
    <w:div w:id="1186750900">
      <w:bodyDiv w:val="1"/>
      <w:marLeft w:val="0"/>
      <w:marRight w:val="0"/>
      <w:marTop w:val="0"/>
      <w:marBottom w:val="0"/>
      <w:divBdr>
        <w:top w:val="none" w:sz="0" w:space="0" w:color="auto"/>
        <w:left w:val="none" w:sz="0" w:space="0" w:color="auto"/>
        <w:bottom w:val="none" w:sz="0" w:space="0" w:color="auto"/>
        <w:right w:val="none" w:sz="0" w:space="0" w:color="auto"/>
      </w:divBdr>
    </w:div>
    <w:div w:id="1505626035">
      <w:bodyDiv w:val="1"/>
      <w:marLeft w:val="0"/>
      <w:marRight w:val="0"/>
      <w:marTop w:val="0"/>
      <w:marBottom w:val="0"/>
      <w:divBdr>
        <w:top w:val="none" w:sz="0" w:space="0" w:color="auto"/>
        <w:left w:val="none" w:sz="0" w:space="0" w:color="auto"/>
        <w:bottom w:val="none" w:sz="0" w:space="0" w:color="auto"/>
        <w:right w:val="none" w:sz="0" w:space="0" w:color="auto"/>
      </w:divBdr>
    </w:div>
    <w:div w:id="1650162423">
      <w:bodyDiv w:val="1"/>
      <w:marLeft w:val="0"/>
      <w:marRight w:val="0"/>
      <w:marTop w:val="0"/>
      <w:marBottom w:val="0"/>
      <w:divBdr>
        <w:top w:val="none" w:sz="0" w:space="0" w:color="auto"/>
        <w:left w:val="none" w:sz="0" w:space="0" w:color="auto"/>
        <w:bottom w:val="none" w:sz="0" w:space="0" w:color="auto"/>
        <w:right w:val="none" w:sz="0" w:space="0" w:color="auto"/>
      </w:divBdr>
    </w:div>
    <w:div w:id="200003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footer" Target="footer5.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PwC\Smart\Content\Word\Templates\Generic%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3BBE5DBA98649B3AA740F76CCD2A10D"/>
        <w:category>
          <w:name w:val="General"/>
          <w:gallery w:val="placeholder"/>
        </w:category>
        <w:types>
          <w:type w:val="bbPlcHdr"/>
        </w:types>
        <w:behaviors>
          <w:behavior w:val="content"/>
        </w:behaviors>
        <w:guid w:val="{9D6A8D1A-387C-49FD-A116-116E9C408B0C}"/>
      </w:docPartPr>
      <w:docPartBody>
        <w:p w:rsidR="00722E67" w:rsidRDefault="00960B29">
          <w:pPr>
            <w:pStyle w:val="F3BBE5DBA98649B3AA740F76CCD2A10D"/>
          </w:pPr>
          <w:r w:rsidRPr="00397E9A">
            <w:rPr>
              <w:rStyle w:val="PlaceholderText"/>
            </w:rPr>
            <w:t>[Title]</w:t>
          </w:r>
        </w:p>
      </w:docPartBody>
    </w:docPart>
    <w:docPart>
      <w:docPartPr>
        <w:name w:val="931C62B259C6479AA298728CD1766705"/>
        <w:category>
          <w:name w:val="General"/>
          <w:gallery w:val="placeholder"/>
        </w:category>
        <w:types>
          <w:type w:val="bbPlcHdr"/>
        </w:types>
        <w:behaviors>
          <w:behavior w:val="content"/>
        </w:behaviors>
        <w:guid w:val="{5FBA4D70-1FF1-48AE-8CE8-A13F9E68907E}"/>
      </w:docPartPr>
      <w:docPartBody>
        <w:p w:rsidR="00722E67" w:rsidRDefault="00960B29">
          <w:pPr>
            <w:pStyle w:val="931C62B259C6479AA298728CD1766705"/>
          </w:pPr>
          <w:r w:rsidRPr="00713F26">
            <w:rPr>
              <w:rStyle w:val="PlaceholderText"/>
            </w:rPr>
            <w:t>[Subject]</w:t>
          </w:r>
        </w:p>
      </w:docPartBody>
    </w:docPart>
    <w:docPart>
      <w:docPartPr>
        <w:name w:val="61AFA612293646BF8FE6D713455E68C2"/>
        <w:category>
          <w:name w:val="General"/>
          <w:gallery w:val="placeholder"/>
        </w:category>
        <w:types>
          <w:type w:val="bbPlcHdr"/>
        </w:types>
        <w:behaviors>
          <w:behavior w:val="content"/>
        </w:behaviors>
        <w:guid w:val="{8F512C78-CD15-45F4-8858-5192C0120404}"/>
      </w:docPartPr>
      <w:docPartBody>
        <w:p w:rsidR="00722E67" w:rsidRDefault="00960B29">
          <w:pPr>
            <w:pStyle w:val="61AFA612293646BF8FE6D713455E68C2"/>
          </w:pPr>
          <w:r w:rsidRPr="007C2074">
            <w:rPr>
              <w:rStyle w:val="PlaceholderText"/>
            </w:rPr>
            <w:t>Click here to enter text.</w:t>
          </w:r>
        </w:p>
      </w:docPartBody>
    </w:docPart>
    <w:docPart>
      <w:docPartPr>
        <w:name w:val="94D11ABF06AE4C72AB08D847287A6C95"/>
        <w:category>
          <w:name w:val="General"/>
          <w:gallery w:val="placeholder"/>
        </w:category>
        <w:types>
          <w:type w:val="bbPlcHdr"/>
        </w:types>
        <w:behaviors>
          <w:behavior w:val="content"/>
        </w:behaviors>
        <w:guid w:val="{3A9E4C0D-6B1F-4BBB-A208-F729E0453B55}"/>
      </w:docPartPr>
      <w:docPartBody>
        <w:p w:rsidR="00722E67" w:rsidRDefault="00960B29">
          <w:pPr>
            <w:pStyle w:val="94D11ABF06AE4C72AB08D847287A6C95"/>
          </w:pPr>
          <w:r w:rsidRPr="00415BAE">
            <w:rPr>
              <w:rStyle w:val="PlaceholderText"/>
            </w:rPr>
            <w:t>[Status]</w:t>
          </w:r>
        </w:p>
      </w:docPartBody>
    </w:docPart>
    <w:docPart>
      <w:docPartPr>
        <w:name w:val="F050EE6CB52F470D9A8A13DAAD7359F4"/>
        <w:category>
          <w:name w:val="General"/>
          <w:gallery w:val="placeholder"/>
        </w:category>
        <w:types>
          <w:type w:val="bbPlcHdr"/>
        </w:types>
        <w:behaviors>
          <w:behavior w:val="content"/>
        </w:behaviors>
        <w:guid w:val="{F90D61F7-0B97-49EC-AEDC-879A73B7EF79}"/>
      </w:docPartPr>
      <w:docPartBody>
        <w:p w:rsidR="00722E67" w:rsidRDefault="00960B29">
          <w:pPr>
            <w:pStyle w:val="F050EE6CB52F470D9A8A13DAAD7359F4"/>
          </w:pPr>
          <w:r w:rsidRPr="00CA04BA">
            <w:rPr>
              <w:rStyle w:val="PlaceholderText"/>
            </w:rPr>
            <w:t>[Title]</w:t>
          </w:r>
        </w:p>
      </w:docPartBody>
    </w:docPart>
    <w:docPart>
      <w:docPartPr>
        <w:name w:val="92A135847AC24763BBD4DDE52FA23CA7"/>
        <w:category>
          <w:name w:val="General"/>
          <w:gallery w:val="placeholder"/>
        </w:category>
        <w:types>
          <w:type w:val="bbPlcHdr"/>
        </w:types>
        <w:behaviors>
          <w:behavior w:val="content"/>
        </w:behaviors>
        <w:guid w:val="{AEA9B6D4-AFB9-45BE-BE39-5B30D1FEE5F8}"/>
      </w:docPartPr>
      <w:docPartBody>
        <w:p w:rsidR="00722E67" w:rsidRDefault="00960B29">
          <w:pPr>
            <w:pStyle w:val="92A135847AC24763BBD4DDE52FA23CA7"/>
          </w:pPr>
          <w:r w:rsidRPr="00036FEB">
            <w:rPr>
              <w:rStyle w:val="PlaceholderText"/>
            </w:rPr>
            <w:t>Choose a building block.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B29"/>
    <w:rsid w:val="000E596C"/>
    <w:rsid w:val="00190C9F"/>
    <w:rsid w:val="00261522"/>
    <w:rsid w:val="00326CC8"/>
    <w:rsid w:val="00561BC7"/>
    <w:rsid w:val="005C6C5B"/>
    <w:rsid w:val="00700E74"/>
    <w:rsid w:val="00722E67"/>
    <w:rsid w:val="007C6645"/>
    <w:rsid w:val="0088279D"/>
    <w:rsid w:val="00960B29"/>
    <w:rsid w:val="00C249E6"/>
    <w:rsid w:val="00CF6882"/>
    <w:rsid w:val="00D6213B"/>
    <w:rsid w:val="00D672B9"/>
    <w:rsid w:val="00EB6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3BBE5DBA98649B3AA740F76CCD2A10D">
    <w:name w:val="F3BBE5DBA98649B3AA740F76CCD2A10D"/>
  </w:style>
  <w:style w:type="paragraph" w:customStyle="1" w:styleId="931C62B259C6479AA298728CD1766705">
    <w:name w:val="931C62B259C6479AA298728CD1766705"/>
  </w:style>
  <w:style w:type="paragraph" w:customStyle="1" w:styleId="61AFA612293646BF8FE6D713455E68C2">
    <w:name w:val="61AFA612293646BF8FE6D713455E68C2"/>
  </w:style>
  <w:style w:type="paragraph" w:customStyle="1" w:styleId="94D11ABF06AE4C72AB08D847287A6C95">
    <w:name w:val="94D11ABF06AE4C72AB08D847287A6C95"/>
  </w:style>
  <w:style w:type="paragraph" w:customStyle="1" w:styleId="F050EE6CB52F470D9A8A13DAAD7359F4">
    <w:name w:val="F050EE6CB52F470D9A8A13DAAD7359F4"/>
  </w:style>
  <w:style w:type="paragraph" w:customStyle="1" w:styleId="92A135847AC24763BBD4DDE52FA23CA7">
    <w:name w:val="92A135847AC24763BBD4DDE52FA23C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Smart Report">
      <a:dk1>
        <a:srgbClr val="000000"/>
      </a:dk1>
      <a:lt1>
        <a:srgbClr val="FFFFFF"/>
      </a:lt1>
      <a:dk2>
        <a:srgbClr val="821A1A"/>
      </a:dk2>
      <a:lt2>
        <a:srgbClr val="FFFFFF"/>
      </a:lt2>
      <a:accent1>
        <a:srgbClr val="821A1A"/>
      </a:accent1>
      <a:accent2>
        <a:srgbClr val="D62E1C"/>
      </a:accent2>
      <a:accent3>
        <a:srgbClr val="FFCF48"/>
      </a:accent3>
      <a:accent4>
        <a:srgbClr val="E36A00"/>
      </a:accent4>
      <a:accent5>
        <a:srgbClr val="ABA591"/>
      </a:accent5>
      <a:accent6>
        <a:srgbClr val="877E62"/>
      </a:accent6>
      <a:hlink>
        <a:srgbClr val="821A1A"/>
      </a:hlink>
      <a:folHlink>
        <a:srgbClr val="821A1A"/>
      </a:folHlink>
    </a:clrScheme>
    <a:fontScheme name="PwC Word Fonts">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B19F5C-F03F-4B06-B779-67F831022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4131E3-CBE1-4663-959B-13C9EA79237D}">
  <ds:schemaRefs>
    <ds:schemaRef ds:uri="http://schemas.openxmlformats.org/officeDocument/2006/bibliography"/>
  </ds:schemaRefs>
</ds:datastoreItem>
</file>

<file path=customXml/itemProps3.xml><?xml version="1.0" encoding="utf-8"?>
<ds:datastoreItem xmlns:ds="http://schemas.openxmlformats.org/officeDocument/2006/customXml" ds:itemID="{E1CA12A0-718E-472A-9858-E09936D35897}">
  <ds:schemaRefs>
    <ds:schemaRef ds:uri="http://schemas.microsoft.com/sharepoint/v3/contenttype/forms"/>
  </ds:schemaRefs>
</ds:datastoreItem>
</file>

<file path=customXml/itemProps4.xml><?xml version="1.0" encoding="utf-8"?>
<ds:datastoreItem xmlns:ds="http://schemas.openxmlformats.org/officeDocument/2006/customXml" ds:itemID="{704298D8-A357-4C55-8DFC-BF95E1DE51B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Generic Report.dotx</Template>
  <TotalTime>0</TotalTime>
  <Pages>20</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Ramakrishna Mission Crowdfunding System using Blockchain</vt:lpstr>
    </vt:vector>
  </TitlesOfParts>
  <Company>PricewaterhouseCoopers</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Ramakrishna Mission Crowdfunding System using Blockchain</dc:title>
  <dc:subject>Securing donation records</dc:subject>
  <dc:creator>Neelabjo Mukherjee</dc:creator>
  <cp:keywords/>
  <dc:description/>
  <cp:lastModifiedBy>Nirupam Sarkar (IN)</cp:lastModifiedBy>
  <cp:revision>2</cp:revision>
  <cp:lastPrinted>2014-12-02T18:44:00Z</cp:lastPrinted>
  <dcterms:created xsi:type="dcterms:W3CDTF">2021-12-04T09:55:00Z</dcterms:created>
  <dcterms:modified xsi:type="dcterms:W3CDTF">2021-12-04T09:55:00Z</dcterms:modified>
  <cp:category>Business Unit or Link</cp:category>
  <cp:contentStatus>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Language">
    <vt:lpwstr>English (UK)</vt:lpwstr>
  </property>
  <property fmtid="{D5CDD505-2E9C-101B-9397-08002B2CF9AE}" pid="3" name="Smart_OpenPropertiesOnNew">
    <vt:lpwstr>Yes</vt:lpwstr>
  </property>
  <property fmtid="{D5CDD505-2E9C-101B-9397-08002B2CF9AE}" pid="4" name="Go Live Date">
    <vt:lpwstr>01_05_2015</vt:lpwstr>
  </property>
  <property fmtid="{D5CDD505-2E9C-101B-9397-08002B2CF9AE}" pid="5" name="Confidentiality Stamp">
    <vt:lpwstr>Strictly Private and Confidential</vt:lpwstr>
  </property>
  <property fmtid="{D5CDD505-2E9C-101B-9397-08002B2CF9AE}" pid="6" name="Smart Base Report (A4)">
    <vt:lpwstr>Version 20150105</vt:lpwstr>
  </property>
  <property fmtid="{D5CDD505-2E9C-101B-9397-08002B2CF9AE}" pid="7" name="Date completed">
    <vt:lpwstr>.</vt:lpwstr>
  </property>
</Properties>
</file>